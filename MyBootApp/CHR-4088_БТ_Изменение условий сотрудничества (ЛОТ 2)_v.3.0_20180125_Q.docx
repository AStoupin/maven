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xls" ContentType="application/vnd.ms-excel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812" w:type="dxa"/>
        <w:tblInd w:w="-1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0"/>
        <w:gridCol w:w="3960"/>
        <w:gridCol w:w="900"/>
        <w:gridCol w:w="4152"/>
      </w:tblGrid>
      <w:tr w:rsidR="00AA5F7B" w:rsidRPr="00066D22" w:rsidTr="00E660CF">
        <w:trPr>
          <w:trHeight w:val="612"/>
        </w:trPr>
        <w:tc>
          <w:tcPr>
            <w:tcW w:w="10812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AA5F7B" w:rsidRPr="00066D22" w:rsidRDefault="003A1704" w:rsidP="00E727B9">
            <w:pPr>
              <w:autoSpaceDE w:val="0"/>
              <w:autoSpaceDN w:val="0"/>
              <w:adjustRightInd w:val="0"/>
              <w:ind w:left="-250" w:firstLine="250"/>
              <w:jc w:val="center"/>
              <w:rPr>
                <w:rFonts w:ascii="Tahoma" w:hAnsi="Tahoma" w:cs="Tahoma"/>
                <w:b/>
                <w:sz w:val="44"/>
                <w:szCs w:val="44"/>
                <w:lang w:val="ru-RU" w:eastAsia="zh-CN"/>
              </w:rPr>
            </w:pPr>
            <w:r>
              <w:rPr>
                <w:rFonts w:ascii="Tahoma" w:hAnsi="Tahoma" w:cs="Tahoma"/>
                <w:sz w:val="48"/>
                <w:szCs w:val="48"/>
                <w:lang w:eastAsia="zh-CN"/>
              </w:rPr>
              <w:t xml:space="preserve"> </w:t>
            </w:r>
            <w:r w:rsidR="008524A0" w:rsidRPr="00066D22">
              <w:rPr>
                <w:rFonts w:ascii="Tahoma" w:hAnsi="Tahoma" w:cs="Tahoma"/>
                <w:sz w:val="48"/>
                <w:szCs w:val="48"/>
                <w:lang w:val="ru-RU" w:eastAsia="zh-CN"/>
              </w:rPr>
              <w:t>Бизнес Требовани</w:t>
            </w:r>
            <w:r w:rsidR="00E727B9" w:rsidRPr="00066D22">
              <w:rPr>
                <w:rFonts w:ascii="Tahoma" w:hAnsi="Tahoma" w:cs="Tahoma"/>
                <w:sz w:val="48"/>
                <w:szCs w:val="48"/>
                <w:lang w:val="ru-RU" w:eastAsia="zh-CN"/>
              </w:rPr>
              <w:t>я</w:t>
            </w:r>
          </w:p>
        </w:tc>
      </w:tr>
      <w:tr w:rsidR="00AA5F7B" w:rsidRPr="00416E8E" w:rsidTr="00E660CF">
        <w:trPr>
          <w:trHeight w:val="699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AA5F7B" w:rsidRPr="00066D22" w:rsidRDefault="008524A0" w:rsidP="00FB698E">
            <w:p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b/>
                <w:bCs/>
                <w:sz w:val="20"/>
                <w:lang w:val="ru-RU"/>
              </w:rPr>
            </w:pPr>
            <w:r w:rsidRPr="00066D22">
              <w:rPr>
                <w:rFonts w:ascii="Tahoma" w:hAnsi="Tahoma" w:cs="Tahoma"/>
                <w:b/>
                <w:bCs/>
                <w:sz w:val="20"/>
                <w:lang w:val="ru-RU" w:eastAsia="zh-CN"/>
              </w:rPr>
              <w:t>Наименование проекта</w:t>
            </w:r>
            <w:r w:rsidR="00AA5F7B" w:rsidRPr="00066D22">
              <w:rPr>
                <w:rFonts w:ascii="Tahoma" w:hAnsi="Tahoma" w:cs="Tahoma"/>
                <w:b/>
                <w:bCs/>
                <w:sz w:val="20"/>
                <w:lang w:val="ru-RU" w:eastAsia="zh-CN"/>
              </w:rPr>
              <w:t>:</w:t>
            </w:r>
          </w:p>
        </w:tc>
        <w:tc>
          <w:tcPr>
            <w:tcW w:w="901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5134E" w:rsidRPr="003858D9" w:rsidRDefault="003858D9" w:rsidP="003858D9">
            <w:p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sz w:val="20"/>
                <w:lang w:val="ru-RU" w:eastAsia="zh-CN"/>
              </w:rPr>
            </w:pPr>
            <w:r w:rsidRPr="003858D9">
              <w:rPr>
                <w:rFonts w:ascii="Tahoma" w:hAnsi="Tahoma" w:cs="Tahoma"/>
                <w:sz w:val="20"/>
                <w:lang w:val="ru-RU" w:eastAsia="zh-CN"/>
              </w:rPr>
              <w:t>CHR-4088 Изменение условий сотрудничества (ЛОТ 2)</w:t>
            </w:r>
          </w:p>
        </w:tc>
      </w:tr>
      <w:tr w:rsidR="00AA5F7B" w:rsidRPr="00066D22" w:rsidTr="00E660CF">
        <w:trPr>
          <w:trHeight w:val="69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  <w:vAlign w:val="center"/>
          </w:tcPr>
          <w:p w:rsidR="00AA5F7B" w:rsidRPr="00066D22" w:rsidRDefault="008524A0" w:rsidP="00FB698E">
            <w:p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b/>
                <w:bCs/>
                <w:sz w:val="20"/>
                <w:lang w:val="ru-RU" w:eastAsia="zh-CN"/>
              </w:rPr>
            </w:pPr>
            <w:r w:rsidRPr="00066D22">
              <w:rPr>
                <w:rFonts w:ascii="Tahoma" w:hAnsi="Tahoma" w:cs="Tahoma"/>
                <w:b/>
                <w:bCs/>
                <w:sz w:val="20"/>
                <w:lang w:val="ru-RU" w:eastAsia="zh-CN"/>
              </w:rPr>
              <w:t>ПМ</w:t>
            </w:r>
            <w:r w:rsidR="00AA5F7B" w:rsidRPr="00066D22">
              <w:rPr>
                <w:rFonts w:ascii="Tahoma" w:hAnsi="Tahoma" w:cs="Tahoma"/>
                <w:b/>
                <w:bCs/>
                <w:sz w:val="20"/>
                <w:lang w:val="ru-RU" w:eastAsia="zh-CN"/>
              </w:rPr>
              <w:t>: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5F7B" w:rsidRPr="00B91B5B" w:rsidRDefault="00B91B5B" w:rsidP="00FB698E">
            <w:p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Поддубный Игорь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AA5F7B" w:rsidRPr="00066D22" w:rsidRDefault="008524A0" w:rsidP="00FB698E">
            <w:p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b/>
                <w:sz w:val="20"/>
                <w:lang w:val="ru-RU" w:eastAsia="zh-CN"/>
              </w:rPr>
            </w:pPr>
            <w:r w:rsidRPr="00066D22">
              <w:rPr>
                <w:rFonts w:ascii="Tahoma" w:hAnsi="Tahoma" w:cs="Tahoma"/>
                <w:b/>
                <w:sz w:val="20"/>
                <w:lang w:val="ru-RU" w:eastAsia="zh-CN"/>
              </w:rPr>
              <w:t>БА</w:t>
            </w:r>
            <w:r w:rsidR="00D10D2C" w:rsidRPr="00066D22">
              <w:rPr>
                <w:rFonts w:ascii="Tahoma" w:hAnsi="Tahoma" w:cs="Tahoma"/>
                <w:b/>
                <w:sz w:val="20"/>
                <w:lang w:val="ru-RU" w:eastAsia="zh-CN"/>
              </w:rPr>
              <w:t>:</w:t>
            </w:r>
          </w:p>
        </w:tc>
        <w:tc>
          <w:tcPr>
            <w:tcW w:w="4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5F7B" w:rsidRPr="00066D22" w:rsidRDefault="00B91B5B" w:rsidP="00FB698E">
            <w:pPr>
              <w:autoSpaceDE w:val="0"/>
              <w:autoSpaceDN w:val="0"/>
              <w:adjustRightInd w:val="0"/>
              <w:jc w:val="both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Колупаева Алёна</w:t>
            </w:r>
          </w:p>
        </w:tc>
      </w:tr>
    </w:tbl>
    <w:p w:rsidR="00AA5F7B" w:rsidRPr="000A3B07" w:rsidRDefault="00AA5F7B" w:rsidP="00000B6D">
      <w:pPr>
        <w:tabs>
          <w:tab w:val="left" w:pos="6120"/>
        </w:tabs>
        <w:rPr>
          <w:rFonts w:ascii="Tahoma" w:hAnsi="Tahoma" w:cs="Tahoma"/>
          <w:b/>
          <w:sz w:val="12"/>
          <w:lang w:val="ru-RU" w:eastAsia="zh-CN"/>
        </w:rPr>
      </w:pPr>
    </w:p>
    <w:tbl>
      <w:tblPr>
        <w:tblW w:w="10812" w:type="dxa"/>
        <w:tblInd w:w="-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3"/>
        <w:gridCol w:w="851"/>
        <w:gridCol w:w="6"/>
        <w:gridCol w:w="3537"/>
        <w:gridCol w:w="2552"/>
        <w:gridCol w:w="1843"/>
      </w:tblGrid>
      <w:tr w:rsidR="004F4485" w:rsidRPr="000C2688" w:rsidTr="00000B6D">
        <w:trPr>
          <w:cantSplit/>
          <w:trHeight w:val="301"/>
        </w:trPr>
        <w:tc>
          <w:tcPr>
            <w:tcW w:w="10812" w:type="dxa"/>
            <w:gridSpan w:val="6"/>
            <w:shd w:val="clear" w:color="auto" w:fill="E0E0E0"/>
            <w:vAlign w:val="center"/>
          </w:tcPr>
          <w:p w:rsidR="004F4485" w:rsidRPr="000C2688" w:rsidRDefault="008524A0" w:rsidP="004A5AF5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b/>
                <w:bCs/>
                <w:szCs w:val="24"/>
                <w:lang w:val="ru-RU" w:eastAsia="zh-CN"/>
              </w:rPr>
            </w:pPr>
            <w:r w:rsidRPr="000C2688">
              <w:rPr>
                <w:rFonts w:ascii="Tahoma" w:hAnsi="Tahoma" w:cs="Tahoma"/>
                <w:b/>
                <w:bCs/>
                <w:szCs w:val="24"/>
                <w:lang w:val="ru-RU" w:eastAsia="zh-CN"/>
              </w:rPr>
              <w:t>Для утверждения</w:t>
            </w:r>
          </w:p>
        </w:tc>
      </w:tr>
      <w:tr w:rsidR="004F4485" w:rsidRPr="000C2688" w:rsidTr="00253C5C">
        <w:trPr>
          <w:cantSplit/>
          <w:trHeight w:val="495"/>
        </w:trPr>
        <w:tc>
          <w:tcPr>
            <w:tcW w:w="2874" w:type="dxa"/>
            <w:gridSpan w:val="2"/>
            <w:shd w:val="clear" w:color="auto" w:fill="E0E0E0"/>
            <w:vAlign w:val="center"/>
          </w:tcPr>
          <w:p w:rsidR="004F4485" w:rsidRPr="000C2688" w:rsidRDefault="000E0DE7" w:rsidP="000E0DE7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Cs w:val="24"/>
                <w:lang w:val="ru-RU" w:eastAsia="zh-CN"/>
              </w:rPr>
            </w:pPr>
            <w:r w:rsidRPr="000C2688">
              <w:rPr>
                <w:rFonts w:ascii="Tahoma" w:hAnsi="Tahoma" w:cs="Tahoma"/>
                <w:szCs w:val="24"/>
                <w:lang w:val="ru-RU" w:eastAsia="zh-CN"/>
              </w:rPr>
              <w:t>Должность</w:t>
            </w:r>
            <w:r w:rsidR="008524A0" w:rsidRPr="000C2688">
              <w:rPr>
                <w:rFonts w:ascii="Tahoma" w:hAnsi="Tahoma" w:cs="Tahoma"/>
                <w:szCs w:val="24"/>
                <w:lang w:val="ru-RU" w:eastAsia="zh-CN"/>
              </w:rPr>
              <w:t xml:space="preserve"> / </w:t>
            </w:r>
            <w:r w:rsidRPr="000C2688">
              <w:rPr>
                <w:rFonts w:ascii="Tahoma" w:hAnsi="Tahoma" w:cs="Tahoma"/>
                <w:szCs w:val="24"/>
                <w:lang w:val="ru-RU" w:eastAsia="zh-CN"/>
              </w:rPr>
              <w:t>Подразделение</w:t>
            </w:r>
          </w:p>
        </w:tc>
        <w:tc>
          <w:tcPr>
            <w:tcW w:w="3543" w:type="dxa"/>
            <w:gridSpan w:val="2"/>
            <w:shd w:val="clear" w:color="auto" w:fill="E0E0E0"/>
            <w:vAlign w:val="center"/>
          </w:tcPr>
          <w:p w:rsidR="004F4485" w:rsidRPr="000C2688" w:rsidRDefault="008524A0" w:rsidP="004A5AF5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Cs w:val="24"/>
                <w:lang w:val="ru-RU" w:eastAsia="zh-CN"/>
              </w:rPr>
            </w:pPr>
            <w:r w:rsidRPr="000C2688">
              <w:rPr>
                <w:rFonts w:ascii="Tahoma" w:hAnsi="Tahoma" w:cs="Tahoma"/>
                <w:szCs w:val="24"/>
                <w:lang w:val="ru-RU" w:eastAsia="zh-CN"/>
              </w:rPr>
              <w:t>Имя</w:t>
            </w:r>
          </w:p>
        </w:tc>
        <w:tc>
          <w:tcPr>
            <w:tcW w:w="2552" w:type="dxa"/>
            <w:shd w:val="clear" w:color="auto" w:fill="E0E0E0"/>
            <w:vAlign w:val="center"/>
          </w:tcPr>
          <w:p w:rsidR="004F4485" w:rsidRPr="000C2688" w:rsidRDefault="008524A0" w:rsidP="004A5AF5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Cs w:val="24"/>
                <w:lang w:val="ru-RU" w:eastAsia="zh-CN"/>
              </w:rPr>
            </w:pPr>
            <w:r w:rsidRPr="000C2688">
              <w:rPr>
                <w:rFonts w:ascii="Tahoma" w:hAnsi="Tahoma" w:cs="Tahoma"/>
                <w:szCs w:val="24"/>
                <w:lang w:val="ru-RU" w:eastAsia="zh-CN"/>
              </w:rPr>
              <w:t>Подпись</w:t>
            </w:r>
          </w:p>
        </w:tc>
        <w:tc>
          <w:tcPr>
            <w:tcW w:w="1843" w:type="dxa"/>
            <w:shd w:val="clear" w:color="auto" w:fill="E0E0E0"/>
            <w:vAlign w:val="center"/>
          </w:tcPr>
          <w:p w:rsidR="004F4485" w:rsidRPr="000C2688" w:rsidRDefault="008524A0" w:rsidP="004A5AF5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Cs w:val="24"/>
                <w:lang w:val="ru-RU" w:eastAsia="zh-CN"/>
              </w:rPr>
            </w:pPr>
            <w:r w:rsidRPr="000C2688">
              <w:rPr>
                <w:rFonts w:ascii="Tahoma" w:hAnsi="Tahoma" w:cs="Tahoma"/>
                <w:szCs w:val="24"/>
                <w:lang w:val="ru-RU" w:eastAsia="zh-CN"/>
              </w:rPr>
              <w:t>Дата</w:t>
            </w:r>
          </w:p>
        </w:tc>
      </w:tr>
      <w:tr w:rsidR="004F4485" w:rsidRPr="000C2688" w:rsidTr="00253C5C">
        <w:trPr>
          <w:cantSplit/>
          <w:trHeight w:val="567"/>
        </w:trPr>
        <w:tc>
          <w:tcPr>
            <w:tcW w:w="2874" w:type="dxa"/>
            <w:gridSpan w:val="2"/>
            <w:vAlign w:val="center"/>
          </w:tcPr>
          <w:p w:rsidR="004F4485" w:rsidRPr="000C2688" w:rsidRDefault="008524A0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 w:rsidRPr="000C2688">
              <w:rPr>
                <w:rFonts w:ascii="Tahoma" w:hAnsi="Tahoma" w:cs="Tahoma"/>
                <w:sz w:val="20"/>
                <w:lang w:val="ru-RU" w:eastAsia="zh-CN"/>
              </w:rPr>
              <w:t>Менеджер проекта</w:t>
            </w:r>
          </w:p>
        </w:tc>
        <w:tc>
          <w:tcPr>
            <w:tcW w:w="3543" w:type="dxa"/>
            <w:gridSpan w:val="2"/>
            <w:vAlign w:val="center"/>
          </w:tcPr>
          <w:p w:rsidR="004F4485" w:rsidRPr="000C2688" w:rsidRDefault="00B91B5B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Поддубный Игорь</w:t>
            </w:r>
          </w:p>
        </w:tc>
        <w:tc>
          <w:tcPr>
            <w:tcW w:w="2552" w:type="dxa"/>
            <w:vAlign w:val="center"/>
          </w:tcPr>
          <w:p w:rsidR="004F4485" w:rsidRPr="000C2688" w:rsidRDefault="004F4485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vAlign w:val="center"/>
          </w:tcPr>
          <w:p w:rsidR="004F4485" w:rsidRPr="000C2688" w:rsidRDefault="004F4485" w:rsidP="008524A0">
            <w:pPr>
              <w:autoSpaceDE w:val="0"/>
              <w:autoSpaceDN w:val="0"/>
              <w:adjustRightInd w:val="0"/>
              <w:ind w:left="290" w:hanging="29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  <w:tr w:rsidR="004F4485" w:rsidRPr="000C2688" w:rsidTr="00253C5C">
        <w:trPr>
          <w:cantSplit/>
          <w:trHeight w:val="567"/>
        </w:trPr>
        <w:tc>
          <w:tcPr>
            <w:tcW w:w="2874" w:type="dxa"/>
            <w:gridSpan w:val="2"/>
            <w:vAlign w:val="center"/>
          </w:tcPr>
          <w:p w:rsidR="004F4485" w:rsidRPr="000C2688" w:rsidRDefault="008524A0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 w:rsidRPr="000C2688">
              <w:rPr>
                <w:rFonts w:ascii="Tahoma" w:hAnsi="Tahoma" w:cs="Tahoma"/>
                <w:sz w:val="20"/>
                <w:lang w:val="ru-RU" w:eastAsia="zh-CN"/>
              </w:rPr>
              <w:t>ИТ Менеджер проекта</w:t>
            </w:r>
          </w:p>
        </w:tc>
        <w:tc>
          <w:tcPr>
            <w:tcW w:w="3543" w:type="dxa"/>
            <w:gridSpan w:val="2"/>
            <w:vAlign w:val="center"/>
          </w:tcPr>
          <w:p w:rsidR="004F4485" w:rsidRPr="000C2688" w:rsidRDefault="00B91B5B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Пантелеева Ирина</w:t>
            </w:r>
          </w:p>
        </w:tc>
        <w:tc>
          <w:tcPr>
            <w:tcW w:w="2552" w:type="dxa"/>
            <w:vAlign w:val="center"/>
          </w:tcPr>
          <w:p w:rsidR="004F4485" w:rsidRPr="000C2688" w:rsidRDefault="004F4485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vAlign w:val="center"/>
          </w:tcPr>
          <w:p w:rsidR="004F4485" w:rsidRPr="000C2688" w:rsidRDefault="004F4485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  <w:tr w:rsidR="004F4485" w:rsidRPr="000C2688" w:rsidTr="00253C5C">
        <w:trPr>
          <w:cantSplit/>
          <w:trHeight w:val="567"/>
        </w:trPr>
        <w:tc>
          <w:tcPr>
            <w:tcW w:w="2874" w:type="dxa"/>
            <w:gridSpan w:val="2"/>
            <w:tcBorders>
              <w:bottom w:val="single" w:sz="4" w:space="0" w:color="auto"/>
            </w:tcBorders>
            <w:vAlign w:val="center"/>
          </w:tcPr>
          <w:p w:rsidR="004F4485" w:rsidRPr="000C2688" w:rsidRDefault="008524A0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 w:rsidRPr="000C2688">
              <w:rPr>
                <w:rFonts w:ascii="Tahoma" w:hAnsi="Tahoma" w:cs="Tahoma"/>
                <w:sz w:val="20"/>
                <w:lang w:val="ru-RU" w:eastAsia="zh-CN"/>
              </w:rPr>
              <w:t>Бизнес Аналитик</w:t>
            </w:r>
          </w:p>
        </w:tc>
        <w:tc>
          <w:tcPr>
            <w:tcW w:w="3543" w:type="dxa"/>
            <w:gridSpan w:val="2"/>
            <w:tcBorders>
              <w:bottom w:val="single" w:sz="4" w:space="0" w:color="auto"/>
            </w:tcBorders>
            <w:vAlign w:val="center"/>
          </w:tcPr>
          <w:p w:rsidR="004F4485" w:rsidRPr="000C2688" w:rsidRDefault="00B91B5B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Колупаева Алёна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4F4485" w:rsidRPr="000C2688" w:rsidRDefault="004F4485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4F4485" w:rsidRPr="000C2688" w:rsidRDefault="004F4485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  <w:tr w:rsidR="005D2DAA" w:rsidRPr="000C2688" w:rsidTr="00000B6D">
        <w:trPr>
          <w:cantSplit/>
          <w:trHeight w:val="241"/>
        </w:trPr>
        <w:tc>
          <w:tcPr>
            <w:tcW w:w="10812" w:type="dxa"/>
            <w:gridSpan w:val="6"/>
            <w:shd w:val="clear" w:color="auto" w:fill="E0E0E0"/>
            <w:vAlign w:val="center"/>
          </w:tcPr>
          <w:p w:rsidR="005D2DAA" w:rsidRPr="000C2688" w:rsidRDefault="005D2DAA" w:rsidP="005D2DAA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 w:val="20"/>
                <w:lang w:val="ru-RU" w:eastAsia="zh-CN"/>
              </w:rPr>
            </w:pPr>
            <w:r w:rsidRPr="005D2DAA">
              <w:rPr>
                <w:rFonts w:ascii="Tahoma" w:hAnsi="Tahoma" w:cs="Tahoma"/>
                <w:b/>
                <w:bCs/>
                <w:szCs w:val="24"/>
                <w:lang w:val="ru-RU" w:eastAsia="zh-CN"/>
              </w:rPr>
              <w:t>Участники проекта</w:t>
            </w:r>
          </w:p>
        </w:tc>
      </w:tr>
      <w:tr w:rsidR="005D2DAA" w:rsidRPr="000C2688" w:rsidTr="005C5833">
        <w:trPr>
          <w:cantSplit/>
          <w:trHeight w:val="417"/>
        </w:trPr>
        <w:tc>
          <w:tcPr>
            <w:tcW w:w="2874" w:type="dxa"/>
            <w:gridSpan w:val="2"/>
            <w:vAlign w:val="center"/>
          </w:tcPr>
          <w:p w:rsidR="005D2DAA" w:rsidRPr="005D2DAA" w:rsidRDefault="005D2DAA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Спонсор проекта</w:t>
            </w:r>
          </w:p>
        </w:tc>
        <w:tc>
          <w:tcPr>
            <w:tcW w:w="3543" w:type="dxa"/>
            <w:gridSpan w:val="2"/>
            <w:vAlign w:val="center"/>
          </w:tcPr>
          <w:p w:rsidR="005D2DAA" w:rsidRPr="000C2688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Новокрещёнов Олег</w:t>
            </w:r>
          </w:p>
        </w:tc>
        <w:tc>
          <w:tcPr>
            <w:tcW w:w="2552" w:type="dxa"/>
            <w:vAlign w:val="center"/>
          </w:tcPr>
          <w:p w:rsidR="005D2DAA" w:rsidRPr="000C2688" w:rsidRDefault="005D2DAA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vAlign w:val="center"/>
          </w:tcPr>
          <w:p w:rsidR="005D2DAA" w:rsidRPr="000C2688" w:rsidRDefault="005D2DAA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  <w:tr w:rsidR="005D2DAA" w:rsidRPr="000C2688" w:rsidTr="005C5833">
        <w:trPr>
          <w:cantSplit/>
          <w:trHeight w:val="281"/>
        </w:trPr>
        <w:tc>
          <w:tcPr>
            <w:tcW w:w="2874" w:type="dxa"/>
            <w:gridSpan w:val="2"/>
            <w:tcBorders>
              <w:bottom w:val="single" w:sz="4" w:space="0" w:color="auto"/>
            </w:tcBorders>
            <w:vAlign w:val="center"/>
          </w:tcPr>
          <w:p w:rsidR="005D2DAA" w:rsidRPr="000C2688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Владелец процесса</w:t>
            </w:r>
          </w:p>
        </w:tc>
        <w:tc>
          <w:tcPr>
            <w:tcW w:w="3543" w:type="dxa"/>
            <w:gridSpan w:val="2"/>
            <w:tcBorders>
              <w:bottom w:val="single" w:sz="4" w:space="0" w:color="auto"/>
            </w:tcBorders>
            <w:vAlign w:val="center"/>
          </w:tcPr>
          <w:p w:rsidR="005D2DAA" w:rsidRPr="00254F25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Фотьева Елена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5D2DAA" w:rsidRPr="000C2688" w:rsidRDefault="005D2DAA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5D2DAA" w:rsidRPr="000C2688" w:rsidRDefault="005D2DAA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  <w:tr w:rsidR="000A3B07" w:rsidRPr="000A3B07" w:rsidTr="000A3B07">
        <w:trPr>
          <w:cantSplit/>
          <w:trHeight w:val="567"/>
        </w:trPr>
        <w:tc>
          <w:tcPr>
            <w:tcW w:w="2874" w:type="dxa"/>
            <w:gridSpan w:val="2"/>
            <w:tcBorders>
              <w:bottom w:val="single" w:sz="4" w:space="0" w:color="auto"/>
            </w:tcBorders>
            <w:vAlign w:val="center"/>
          </w:tcPr>
          <w:p w:rsidR="000A3B07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Отдел сопровождения операций корпоративных продаж</w:t>
            </w:r>
          </w:p>
        </w:tc>
        <w:tc>
          <w:tcPr>
            <w:tcW w:w="3543" w:type="dxa"/>
            <w:gridSpan w:val="2"/>
            <w:tcBorders>
              <w:bottom w:val="single" w:sz="4" w:space="0" w:color="auto"/>
            </w:tcBorders>
            <w:vAlign w:val="center"/>
          </w:tcPr>
          <w:p w:rsidR="000A3B07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Соловьева Елена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0A3B07" w:rsidRPr="000C2688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0A3B07" w:rsidRPr="000C2688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  <w:tr w:rsidR="000A3B07" w:rsidRPr="000A3B07" w:rsidTr="000A3B07">
        <w:trPr>
          <w:cantSplit/>
          <w:trHeight w:val="567"/>
        </w:trPr>
        <w:tc>
          <w:tcPr>
            <w:tcW w:w="2874" w:type="dxa"/>
            <w:gridSpan w:val="2"/>
            <w:tcBorders>
              <w:bottom w:val="single" w:sz="4" w:space="0" w:color="auto"/>
            </w:tcBorders>
            <w:vAlign w:val="center"/>
          </w:tcPr>
          <w:p w:rsidR="000A3B07" w:rsidRPr="001B5DC4" w:rsidRDefault="00253C5C" w:rsidP="0050399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lang w:val="ru-RU" w:eastAsia="zh-CN"/>
              </w:rPr>
            </w:pPr>
            <w:r w:rsidRPr="00253C5C">
              <w:rPr>
                <w:rFonts w:ascii="Arial" w:hAnsi="Arial" w:cs="Arial"/>
                <w:sz w:val="20"/>
                <w:lang w:val="ru-RU" w:eastAsia="zh-CN"/>
              </w:rPr>
              <w:t>Отдел анализа рисков корпоративных клиентов</w:t>
            </w:r>
          </w:p>
        </w:tc>
        <w:tc>
          <w:tcPr>
            <w:tcW w:w="3543" w:type="dxa"/>
            <w:gridSpan w:val="2"/>
            <w:tcBorders>
              <w:bottom w:val="single" w:sz="4" w:space="0" w:color="auto"/>
            </w:tcBorders>
            <w:vAlign w:val="center"/>
          </w:tcPr>
          <w:p w:rsidR="000A3B07" w:rsidRPr="001B5DC4" w:rsidRDefault="000A3B07" w:rsidP="0050399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lang w:val="ru-RU" w:eastAsia="zh-CN"/>
              </w:rPr>
            </w:pPr>
            <w:r w:rsidRPr="001B5DC4">
              <w:rPr>
                <w:rFonts w:ascii="Arial" w:hAnsi="Arial" w:cs="Arial"/>
                <w:sz w:val="20"/>
                <w:lang w:val="ru-RU" w:eastAsia="zh-CN"/>
              </w:rPr>
              <w:t>Ильичев</w:t>
            </w:r>
            <w:r>
              <w:rPr>
                <w:rFonts w:ascii="Arial" w:hAnsi="Arial" w:cs="Arial"/>
                <w:sz w:val="20"/>
                <w:lang w:val="ru-RU" w:eastAsia="zh-CN"/>
              </w:rPr>
              <w:t xml:space="preserve"> </w:t>
            </w:r>
            <w:r w:rsidRPr="001B5DC4">
              <w:rPr>
                <w:rFonts w:ascii="Arial" w:hAnsi="Arial" w:cs="Arial"/>
                <w:sz w:val="20"/>
                <w:lang w:val="ru-RU" w:eastAsia="zh-CN"/>
              </w:rPr>
              <w:t>Евгений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0A3B07" w:rsidRPr="000C2688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0A3B07" w:rsidRPr="000C2688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  <w:tr w:rsidR="000A3B07" w:rsidRPr="000C2688" w:rsidTr="00000B6D">
        <w:trPr>
          <w:cantSplit/>
          <w:trHeight w:val="233"/>
        </w:trPr>
        <w:tc>
          <w:tcPr>
            <w:tcW w:w="10812" w:type="dxa"/>
            <w:gridSpan w:val="6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0A3B07" w:rsidRPr="000C2688" w:rsidRDefault="000A3B07" w:rsidP="004A5AF5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 w:val="16"/>
                <w:szCs w:val="16"/>
                <w:lang w:val="ru-RU" w:eastAsia="zh-CN"/>
              </w:rPr>
            </w:pPr>
            <w:r w:rsidRPr="000C2688">
              <w:rPr>
                <w:rFonts w:ascii="Tahoma" w:hAnsi="Tahoma" w:cs="Tahoma"/>
                <w:b/>
                <w:bCs/>
                <w:szCs w:val="24"/>
                <w:lang w:val="ru-RU" w:eastAsia="zh-CN"/>
              </w:rPr>
              <w:t>Для информирования</w:t>
            </w:r>
          </w:p>
        </w:tc>
      </w:tr>
      <w:tr w:rsidR="000A3B07" w:rsidRPr="000C2688" w:rsidTr="00E660CF">
        <w:trPr>
          <w:cantSplit/>
          <w:trHeight w:val="567"/>
        </w:trPr>
        <w:tc>
          <w:tcPr>
            <w:tcW w:w="2880" w:type="dxa"/>
            <w:gridSpan w:val="3"/>
            <w:shd w:val="clear" w:color="auto" w:fill="E0E0E0"/>
            <w:vAlign w:val="center"/>
          </w:tcPr>
          <w:p w:rsidR="000A3B07" w:rsidRPr="000C2688" w:rsidRDefault="000A3B07" w:rsidP="004A5AF5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Cs w:val="24"/>
                <w:lang w:val="ru-RU" w:eastAsia="zh-CN"/>
              </w:rPr>
            </w:pPr>
            <w:r w:rsidRPr="000C2688">
              <w:rPr>
                <w:rFonts w:ascii="Tahoma" w:hAnsi="Tahoma" w:cs="Tahoma"/>
                <w:szCs w:val="24"/>
                <w:lang w:val="ru-RU" w:eastAsia="zh-CN"/>
              </w:rPr>
              <w:t>Должность / Подразделение</w:t>
            </w:r>
          </w:p>
        </w:tc>
        <w:tc>
          <w:tcPr>
            <w:tcW w:w="7932" w:type="dxa"/>
            <w:gridSpan w:val="3"/>
            <w:shd w:val="clear" w:color="auto" w:fill="E0E0E0"/>
            <w:vAlign w:val="center"/>
          </w:tcPr>
          <w:p w:rsidR="000A3B07" w:rsidRPr="000C2688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Cs w:val="24"/>
                <w:lang w:val="ru-RU" w:eastAsia="zh-CN"/>
              </w:rPr>
            </w:pPr>
            <w:r w:rsidRPr="000C2688">
              <w:rPr>
                <w:rFonts w:ascii="Tahoma" w:hAnsi="Tahoma" w:cs="Tahoma"/>
                <w:szCs w:val="24"/>
                <w:lang w:val="ru-RU" w:eastAsia="zh-CN"/>
              </w:rPr>
              <w:t>Имя представителя</w:t>
            </w:r>
          </w:p>
        </w:tc>
      </w:tr>
      <w:tr w:rsidR="000A3B07" w:rsidRPr="000C2688" w:rsidTr="00C41403">
        <w:trPr>
          <w:cantSplit/>
          <w:trHeight w:val="358"/>
        </w:trPr>
        <w:tc>
          <w:tcPr>
            <w:tcW w:w="2880" w:type="dxa"/>
            <w:gridSpan w:val="3"/>
            <w:vAlign w:val="center"/>
          </w:tcPr>
          <w:p w:rsidR="000A3B07" w:rsidRPr="001B5DC4" w:rsidRDefault="000A3B07" w:rsidP="0050399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lang w:val="ru-RU" w:eastAsia="zh-CN"/>
              </w:rPr>
            </w:pPr>
            <w:r w:rsidRPr="001B5DC4">
              <w:rPr>
                <w:rFonts w:ascii="Arial" w:hAnsi="Arial" w:cs="Arial"/>
                <w:sz w:val="20"/>
                <w:lang w:val="ru-RU" w:eastAsia="zh-CN"/>
              </w:rPr>
              <w:t>Юридическое управление</w:t>
            </w:r>
          </w:p>
        </w:tc>
        <w:tc>
          <w:tcPr>
            <w:tcW w:w="7932" w:type="dxa"/>
            <w:gridSpan w:val="3"/>
            <w:vAlign w:val="center"/>
          </w:tcPr>
          <w:p w:rsidR="000A3B07" w:rsidRPr="001B5DC4" w:rsidRDefault="000A3B07" w:rsidP="0050399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lang w:val="ru-RU" w:eastAsia="zh-CN"/>
              </w:rPr>
            </w:pPr>
            <w:r w:rsidRPr="001B5DC4">
              <w:rPr>
                <w:rFonts w:ascii="Arial" w:hAnsi="Arial" w:cs="Arial"/>
                <w:sz w:val="20"/>
                <w:lang w:val="ru-RU" w:eastAsia="zh-CN"/>
              </w:rPr>
              <w:t>Юлия Мякотина</w:t>
            </w:r>
          </w:p>
        </w:tc>
      </w:tr>
      <w:tr w:rsidR="00793C70" w:rsidRPr="000C2688" w:rsidTr="00C41403">
        <w:trPr>
          <w:cantSplit/>
          <w:trHeight w:val="358"/>
        </w:trPr>
        <w:tc>
          <w:tcPr>
            <w:tcW w:w="2880" w:type="dxa"/>
            <w:gridSpan w:val="3"/>
            <w:vAlign w:val="center"/>
          </w:tcPr>
          <w:p w:rsidR="00793C70" w:rsidRPr="001B5DC4" w:rsidRDefault="00793C70" w:rsidP="00124A3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lang w:val="ru-RU" w:eastAsia="zh-CN"/>
              </w:rPr>
            </w:pPr>
            <w:r w:rsidRPr="00253C5C">
              <w:rPr>
                <w:rFonts w:ascii="Tahoma" w:hAnsi="Tahoma" w:cs="Tahoma"/>
                <w:sz w:val="20"/>
                <w:lang w:val="ru-RU" w:eastAsia="zh-CN"/>
              </w:rPr>
              <w:t>Отдел отчетности и контроля</w:t>
            </w:r>
          </w:p>
        </w:tc>
        <w:tc>
          <w:tcPr>
            <w:tcW w:w="7932" w:type="dxa"/>
            <w:gridSpan w:val="3"/>
            <w:vAlign w:val="center"/>
          </w:tcPr>
          <w:p w:rsidR="00793C70" w:rsidRPr="001B5DC4" w:rsidRDefault="00793C70" w:rsidP="0050399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Клименко Наталия</w:t>
            </w:r>
          </w:p>
        </w:tc>
      </w:tr>
      <w:tr w:rsidR="000A3B07" w:rsidRPr="00416E8E" w:rsidTr="00000B6D">
        <w:trPr>
          <w:cantSplit/>
          <w:trHeight w:val="213"/>
        </w:trPr>
        <w:tc>
          <w:tcPr>
            <w:tcW w:w="10812" w:type="dxa"/>
            <w:gridSpan w:val="6"/>
            <w:shd w:val="clear" w:color="auto" w:fill="D9D9D9" w:themeFill="background1" w:themeFillShade="D9"/>
            <w:vAlign w:val="center"/>
          </w:tcPr>
          <w:p w:rsidR="000A3B07" w:rsidRPr="006619DD" w:rsidRDefault="000A3B07" w:rsidP="00F15D55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b/>
                <w:bCs/>
                <w:szCs w:val="24"/>
                <w:lang w:val="ru-RU" w:eastAsia="zh-CN"/>
              </w:rPr>
              <w:t xml:space="preserve">Дополнительные комментарии </w:t>
            </w:r>
            <w:r w:rsidRPr="006619DD">
              <w:rPr>
                <w:rFonts w:ascii="Tahoma" w:hAnsi="Tahoma" w:cs="Tahoma"/>
                <w:bCs/>
                <w:sz w:val="18"/>
                <w:szCs w:val="24"/>
                <w:lang w:val="ru-RU" w:eastAsia="zh-CN"/>
              </w:rPr>
              <w:t>(заполняется в случае наличия комментариев во время подписания)</w:t>
            </w:r>
          </w:p>
        </w:tc>
      </w:tr>
      <w:tr w:rsidR="000A3B07" w:rsidRPr="000C2688" w:rsidTr="00000B6D">
        <w:trPr>
          <w:cantSplit/>
          <w:trHeight w:val="285"/>
        </w:trPr>
        <w:tc>
          <w:tcPr>
            <w:tcW w:w="2023" w:type="dxa"/>
            <w:shd w:val="clear" w:color="auto" w:fill="D9D9D9" w:themeFill="background1" w:themeFillShade="D9"/>
            <w:vAlign w:val="center"/>
          </w:tcPr>
          <w:p w:rsidR="000A3B07" w:rsidRDefault="000A3B07" w:rsidP="00F15D5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Автор комментария</w:t>
            </w:r>
          </w:p>
        </w:tc>
        <w:tc>
          <w:tcPr>
            <w:tcW w:w="4394" w:type="dxa"/>
            <w:gridSpan w:val="3"/>
            <w:shd w:val="clear" w:color="auto" w:fill="D9D9D9" w:themeFill="background1" w:themeFillShade="D9"/>
            <w:vAlign w:val="center"/>
          </w:tcPr>
          <w:p w:rsidR="000A3B07" w:rsidRDefault="000A3B07" w:rsidP="00F15D5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Комментарий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0A3B07" w:rsidRDefault="000A3B07" w:rsidP="00F15D5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Решение спонсора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0A3B07" w:rsidRDefault="000A3B07" w:rsidP="00F15D5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Подпись спонсора</w:t>
            </w:r>
          </w:p>
        </w:tc>
      </w:tr>
      <w:tr w:rsidR="000A3B07" w:rsidRPr="000C2688" w:rsidTr="00793C70">
        <w:trPr>
          <w:cantSplit/>
          <w:trHeight w:val="223"/>
        </w:trPr>
        <w:tc>
          <w:tcPr>
            <w:tcW w:w="2023" w:type="dxa"/>
            <w:vAlign w:val="center"/>
          </w:tcPr>
          <w:p w:rsidR="000A3B07" w:rsidRDefault="000A3B07" w:rsidP="00F15D5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4394" w:type="dxa"/>
            <w:gridSpan w:val="3"/>
            <w:vAlign w:val="center"/>
          </w:tcPr>
          <w:p w:rsidR="000A3B07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2552" w:type="dxa"/>
            <w:vAlign w:val="center"/>
          </w:tcPr>
          <w:p w:rsidR="000A3B07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  <w:tc>
          <w:tcPr>
            <w:tcW w:w="1843" w:type="dxa"/>
            <w:vAlign w:val="center"/>
          </w:tcPr>
          <w:p w:rsidR="000A3B07" w:rsidRDefault="000A3B07" w:rsidP="004A5AF5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lang w:val="ru-RU" w:eastAsia="zh-CN"/>
              </w:rPr>
            </w:pPr>
          </w:p>
        </w:tc>
      </w:tr>
    </w:tbl>
    <w:tbl>
      <w:tblPr>
        <w:tblpPr w:leftFromText="180" w:rightFromText="180" w:vertAnchor="text" w:horzAnchor="margin" w:tblpY="333"/>
        <w:tblW w:w="10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260"/>
        <w:gridCol w:w="1913"/>
        <w:gridCol w:w="6314"/>
      </w:tblGrid>
      <w:tr w:rsidR="003D443C" w:rsidRPr="000C2688" w:rsidTr="00E660CF">
        <w:trPr>
          <w:cantSplit/>
        </w:trPr>
        <w:tc>
          <w:tcPr>
            <w:tcW w:w="10747" w:type="dxa"/>
            <w:gridSpan w:val="4"/>
            <w:shd w:val="clear" w:color="auto" w:fill="D9D9D9"/>
            <w:tcMar>
              <w:top w:w="43" w:type="dxa"/>
              <w:left w:w="115" w:type="dxa"/>
              <w:bottom w:w="43" w:type="dxa"/>
              <w:right w:w="115" w:type="dxa"/>
            </w:tcMar>
            <w:vAlign w:val="center"/>
          </w:tcPr>
          <w:p w:rsidR="003D443C" w:rsidRPr="000C2688" w:rsidRDefault="002941B5" w:rsidP="000A3B07">
            <w:pPr>
              <w:tabs>
                <w:tab w:val="left" w:pos="6120"/>
              </w:tabs>
              <w:contextualSpacing/>
              <w:jc w:val="center"/>
              <w:rPr>
                <w:rFonts w:ascii="Tahoma" w:hAnsi="Tahoma" w:cs="Tahoma"/>
                <w:b/>
                <w:lang w:val="ru-RU"/>
              </w:rPr>
            </w:pPr>
            <w:r>
              <w:rPr>
                <w:rFonts w:ascii="Tahoma" w:hAnsi="Tahoma" w:cs="Tahoma"/>
                <w:b/>
                <w:lang w:val="ru-RU"/>
              </w:rPr>
              <w:t>К</w:t>
            </w:r>
            <w:r w:rsidR="003D443C" w:rsidRPr="000C2688">
              <w:rPr>
                <w:rFonts w:ascii="Tahoma" w:hAnsi="Tahoma" w:cs="Tahoma"/>
                <w:b/>
                <w:lang w:val="ru-RU"/>
              </w:rPr>
              <w:t>онтроль версий</w:t>
            </w:r>
          </w:p>
        </w:tc>
      </w:tr>
      <w:tr w:rsidR="003D443C" w:rsidRPr="000C2688" w:rsidTr="00E660CF">
        <w:trPr>
          <w:cantSplit/>
        </w:trPr>
        <w:tc>
          <w:tcPr>
            <w:tcW w:w="1260" w:type="dxa"/>
            <w:shd w:val="clear" w:color="auto" w:fill="D9D9D9"/>
            <w:tcMar>
              <w:top w:w="43" w:type="dxa"/>
              <w:left w:w="115" w:type="dxa"/>
              <w:bottom w:w="43" w:type="dxa"/>
              <w:right w:w="115" w:type="dxa"/>
            </w:tcMar>
            <w:vAlign w:val="center"/>
          </w:tcPr>
          <w:p w:rsidR="003D443C" w:rsidRPr="000C2688" w:rsidRDefault="003D443C" w:rsidP="000A3B07">
            <w:pPr>
              <w:tabs>
                <w:tab w:val="left" w:pos="6120"/>
              </w:tabs>
              <w:contextualSpacing/>
              <w:rPr>
                <w:rFonts w:ascii="Tahoma" w:hAnsi="Tahoma" w:cs="Tahoma"/>
                <w:bCs/>
                <w:lang w:val="ru-RU"/>
              </w:rPr>
            </w:pPr>
            <w:r w:rsidRPr="000C2688">
              <w:rPr>
                <w:rFonts w:ascii="Tahoma" w:hAnsi="Tahoma" w:cs="Tahoma"/>
                <w:bCs/>
                <w:lang w:val="ru-RU"/>
              </w:rPr>
              <w:t>Версия</w:t>
            </w:r>
          </w:p>
        </w:tc>
        <w:tc>
          <w:tcPr>
            <w:tcW w:w="1260" w:type="dxa"/>
            <w:shd w:val="clear" w:color="auto" w:fill="D9D9D9"/>
            <w:tcMar>
              <w:top w:w="43" w:type="dxa"/>
              <w:left w:w="115" w:type="dxa"/>
              <w:bottom w:w="43" w:type="dxa"/>
              <w:right w:w="115" w:type="dxa"/>
            </w:tcMar>
            <w:vAlign w:val="center"/>
          </w:tcPr>
          <w:p w:rsidR="003D443C" w:rsidRPr="000C2688" w:rsidRDefault="003D443C" w:rsidP="000A3B07">
            <w:pPr>
              <w:tabs>
                <w:tab w:val="left" w:pos="6120"/>
              </w:tabs>
              <w:contextualSpacing/>
              <w:rPr>
                <w:rFonts w:ascii="Tahoma" w:hAnsi="Tahoma" w:cs="Tahoma"/>
                <w:bCs/>
                <w:lang w:val="ru-RU"/>
              </w:rPr>
            </w:pPr>
            <w:r w:rsidRPr="000C2688">
              <w:rPr>
                <w:rFonts w:ascii="Tahoma" w:hAnsi="Tahoma" w:cs="Tahoma"/>
                <w:bCs/>
                <w:lang w:val="ru-RU"/>
              </w:rPr>
              <w:t>Дата</w:t>
            </w:r>
          </w:p>
        </w:tc>
        <w:tc>
          <w:tcPr>
            <w:tcW w:w="1913" w:type="dxa"/>
            <w:shd w:val="clear" w:color="auto" w:fill="D9D9D9"/>
            <w:tcMar>
              <w:top w:w="43" w:type="dxa"/>
              <w:left w:w="115" w:type="dxa"/>
              <w:bottom w:w="43" w:type="dxa"/>
              <w:right w:w="115" w:type="dxa"/>
            </w:tcMar>
            <w:vAlign w:val="center"/>
          </w:tcPr>
          <w:p w:rsidR="003D443C" w:rsidRPr="000C2688" w:rsidRDefault="003D443C" w:rsidP="000A3B07">
            <w:pPr>
              <w:tabs>
                <w:tab w:val="left" w:pos="6120"/>
              </w:tabs>
              <w:contextualSpacing/>
              <w:rPr>
                <w:rFonts w:ascii="Tahoma" w:hAnsi="Tahoma" w:cs="Tahoma"/>
                <w:bCs/>
                <w:lang w:val="ru-RU"/>
              </w:rPr>
            </w:pPr>
            <w:r w:rsidRPr="000C2688">
              <w:rPr>
                <w:rFonts w:ascii="Tahoma" w:hAnsi="Tahoma" w:cs="Tahoma"/>
                <w:bCs/>
                <w:lang w:val="ru-RU"/>
              </w:rPr>
              <w:t>Автор</w:t>
            </w:r>
          </w:p>
        </w:tc>
        <w:tc>
          <w:tcPr>
            <w:tcW w:w="6314" w:type="dxa"/>
            <w:shd w:val="clear" w:color="auto" w:fill="D9D9D9"/>
            <w:tcMar>
              <w:top w:w="43" w:type="dxa"/>
              <w:left w:w="115" w:type="dxa"/>
              <w:bottom w:w="43" w:type="dxa"/>
              <w:right w:w="115" w:type="dxa"/>
            </w:tcMar>
            <w:vAlign w:val="center"/>
          </w:tcPr>
          <w:p w:rsidR="003D443C" w:rsidRPr="000C2688" w:rsidRDefault="003D443C" w:rsidP="000A3B07">
            <w:pPr>
              <w:tabs>
                <w:tab w:val="left" w:pos="6120"/>
              </w:tabs>
              <w:contextualSpacing/>
              <w:rPr>
                <w:rFonts w:ascii="Tahoma" w:hAnsi="Tahoma" w:cs="Tahoma"/>
                <w:bCs/>
                <w:lang w:val="ru-RU"/>
              </w:rPr>
            </w:pPr>
            <w:r w:rsidRPr="000C2688">
              <w:rPr>
                <w:rFonts w:ascii="Tahoma" w:hAnsi="Tahoma" w:cs="Tahoma"/>
                <w:bCs/>
                <w:lang w:val="ru-RU"/>
              </w:rPr>
              <w:t>Описание изменений</w:t>
            </w:r>
          </w:p>
        </w:tc>
      </w:tr>
      <w:tr w:rsidR="003D443C" w:rsidRPr="00060B6B" w:rsidTr="00E660CF">
        <w:trPr>
          <w:cantSplit/>
          <w:trHeight w:val="272"/>
        </w:trPr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3D443C" w:rsidRPr="000C2688" w:rsidRDefault="00B532A5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0.1</w:t>
            </w:r>
          </w:p>
        </w:tc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3D443C" w:rsidRPr="000C2688" w:rsidRDefault="00B532A5" w:rsidP="00B532A5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29.12.2017</w:t>
            </w:r>
          </w:p>
        </w:tc>
        <w:tc>
          <w:tcPr>
            <w:tcW w:w="1913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3D443C" w:rsidRPr="000C2688" w:rsidRDefault="00B532A5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Колупаева А.</w:t>
            </w:r>
          </w:p>
        </w:tc>
        <w:tc>
          <w:tcPr>
            <w:tcW w:w="6314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3D443C" w:rsidRPr="000C2688" w:rsidRDefault="00B532A5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Создание документа</w:t>
            </w:r>
          </w:p>
        </w:tc>
      </w:tr>
      <w:tr w:rsidR="009157FE" w:rsidRPr="00060B6B" w:rsidTr="00E660CF">
        <w:trPr>
          <w:cantSplit/>
          <w:trHeight w:val="272"/>
        </w:trPr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9157FE" w:rsidRPr="00B532A5" w:rsidRDefault="00B532A5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1.0</w:t>
            </w:r>
          </w:p>
        </w:tc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9157FE" w:rsidRPr="00B532A5" w:rsidRDefault="00B532A5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15.01.2018</w:t>
            </w:r>
          </w:p>
        </w:tc>
        <w:tc>
          <w:tcPr>
            <w:tcW w:w="1913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9157FE" w:rsidRPr="008675EB" w:rsidRDefault="00B532A5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Колупаева А.</w:t>
            </w:r>
          </w:p>
        </w:tc>
        <w:tc>
          <w:tcPr>
            <w:tcW w:w="6314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1D3AC2" w:rsidRPr="009157FE" w:rsidRDefault="00B532A5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Отправка документа на согласование</w:t>
            </w:r>
          </w:p>
        </w:tc>
      </w:tr>
      <w:tr w:rsidR="00494883" w:rsidRPr="00416E8E" w:rsidTr="00E660CF">
        <w:trPr>
          <w:cantSplit/>
          <w:trHeight w:val="272"/>
        </w:trPr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494883" w:rsidRDefault="00494883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2.0</w:t>
            </w:r>
          </w:p>
        </w:tc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494883" w:rsidRDefault="00494883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18.01.2018</w:t>
            </w:r>
          </w:p>
        </w:tc>
        <w:tc>
          <w:tcPr>
            <w:tcW w:w="1913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494883" w:rsidRDefault="00494883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Колупаева А.</w:t>
            </w:r>
          </w:p>
        </w:tc>
        <w:tc>
          <w:tcPr>
            <w:tcW w:w="6314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494883" w:rsidRDefault="00494883" w:rsidP="000A3B07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Обновление документа по результатам 1го круга согласования</w:t>
            </w:r>
          </w:p>
        </w:tc>
      </w:tr>
      <w:tr w:rsidR="00C41403" w:rsidRPr="00452644" w:rsidTr="00E660CF">
        <w:trPr>
          <w:cantSplit/>
          <w:trHeight w:val="272"/>
        </w:trPr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C41403" w:rsidRDefault="00643866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2.2</w:t>
            </w:r>
          </w:p>
        </w:tc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C41403" w:rsidRDefault="00643866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24</w:t>
            </w:r>
            <w:r w:rsidR="00C41403">
              <w:rPr>
                <w:rFonts w:ascii="Tahoma" w:hAnsi="Tahoma" w:cs="Tahoma"/>
                <w:sz w:val="20"/>
                <w:lang w:val="ru-RU" w:eastAsia="zh-CN"/>
              </w:rPr>
              <w:t>.01.2018</w:t>
            </w:r>
          </w:p>
        </w:tc>
        <w:tc>
          <w:tcPr>
            <w:tcW w:w="1913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C41403" w:rsidRDefault="00C41403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Колупаева А.</w:t>
            </w:r>
          </w:p>
        </w:tc>
        <w:tc>
          <w:tcPr>
            <w:tcW w:w="6314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C41403" w:rsidRPr="00B43392" w:rsidRDefault="00C41403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Обновление документа по результатам 2го круга согласования:</w:t>
            </w:r>
          </w:p>
          <w:p w:rsidR="00C41403" w:rsidRDefault="00C41403" w:rsidP="00450D4E">
            <w:pPr>
              <w:pStyle w:val="TableText"/>
              <w:numPr>
                <w:ilvl w:val="0"/>
                <w:numId w:val="48"/>
              </w:numPr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Комментарии, полученные от ОД</w:t>
            </w:r>
          </w:p>
          <w:p w:rsidR="00C41403" w:rsidRDefault="00C41403" w:rsidP="00450D4E">
            <w:pPr>
              <w:pStyle w:val="TableText"/>
              <w:numPr>
                <w:ilvl w:val="0"/>
                <w:numId w:val="48"/>
              </w:numPr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Добавлены требования к отчётности</w:t>
            </w:r>
          </w:p>
          <w:p w:rsidR="00643866" w:rsidRPr="00C41403" w:rsidRDefault="00643866" w:rsidP="00450D4E">
            <w:pPr>
              <w:pStyle w:val="TableText"/>
              <w:numPr>
                <w:ilvl w:val="0"/>
                <w:numId w:val="48"/>
              </w:numPr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Комментарии, полученные от ДР</w:t>
            </w:r>
          </w:p>
        </w:tc>
      </w:tr>
      <w:tr w:rsidR="00793C70" w:rsidRPr="00452644" w:rsidTr="00E660CF">
        <w:trPr>
          <w:cantSplit/>
          <w:trHeight w:val="272"/>
        </w:trPr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793C70" w:rsidRDefault="00793C70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3.0</w:t>
            </w:r>
          </w:p>
        </w:tc>
        <w:tc>
          <w:tcPr>
            <w:tcW w:w="1260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793C70" w:rsidRDefault="00793C70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25.01.2018</w:t>
            </w:r>
          </w:p>
        </w:tc>
        <w:tc>
          <w:tcPr>
            <w:tcW w:w="1913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793C70" w:rsidRDefault="00793C70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Колупаева А.</w:t>
            </w:r>
          </w:p>
        </w:tc>
        <w:tc>
          <w:tcPr>
            <w:tcW w:w="6314" w:type="dxa"/>
            <w:tcMar>
              <w:top w:w="43" w:type="dxa"/>
              <w:left w:w="115" w:type="dxa"/>
              <w:bottom w:w="43" w:type="dxa"/>
              <w:right w:w="115" w:type="dxa"/>
            </w:tcMar>
          </w:tcPr>
          <w:p w:rsidR="00793C70" w:rsidRDefault="004C7E43" w:rsidP="00C41403">
            <w:pPr>
              <w:pStyle w:val="TableText"/>
              <w:spacing w:before="20"/>
              <w:contextualSpacing/>
              <w:rPr>
                <w:rFonts w:ascii="Tahoma" w:hAnsi="Tahoma" w:cs="Tahoma"/>
                <w:sz w:val="20"/>
                <w:lang w:val="ru-RU" w:eastAsia="zh-CN"/>
              </w:rPr>
            </w:pPr>
            <w:r>
              <w:rPr>
                <w:rFonts w:ascii="Tahoma" w:hAnsi="Tahoma" w:cs="Tahoma"/>
                <w:sz w:val="20"/>
                <w:lang w:val="ru-RU" w:eastAsia="zh-CN"/>
              </w:rPr>
              <w:t>Подготовлена финальная версия документа</w:t>
            </w:r>
          </w:p>
        </w:tc>
      </w:tr>
    </w:tbl>
    <w:p w:rsidR="00793C70" w:rsidRPr="00452644" w:rsidRDefault="00793C70" w:rsidP="000A3B07">
      <w:pPr>
        <w:pStyle w:val="af6"/>
        <w:rPr>
          <w:sz w:val="12"/>
          <w:lang w:eastAsia="zh-CN"/>
        </w:rPr>
      </w:pPr>
    </w:p>
    <w:p w:rsidR="00B5134E" w:rsidRDefault="00B5134E">
      <w:pPr>
        <w:rPr>
          <w:rFonts w:ascii="Arial" w:hAnsi="Arial"/>
          <w:b/>
          <w:sz w:val="28"/>
          <w:szCs w:val="28"/>
          <w:lang w:val="ru-RU" w:eastAsia="zh-CN"/>
        </w:rPr>
      </w:pPr>
      <w:r>
        <w:rPr>
          <w:rFonts w:ascii="Arial" w:hAnsi="Arial"/>
          <w:b/>
          <w:sz w:val="28"/>
          <w:szCs w:val="28"/>
          <w:lang w:val="ru-RU" w:eastAsia="zh-CN"/>
        </w:rPr>
        <w:br w:type="page"/>
      </w:r>
    </w:p>
    <w:p w:rsidR="00AE73E0" w:rsidRPr="000C2688" w:rsidRDefault="008524A0" w:rsidP="00226456">
      <w:pPr>
        <w:autoSpaceDE w:val="0"/>
        <w:autoSpaceDN w:val="0"/>
        <w:adjustRightInd w:val="0"/>
        <w:jc w:val="center"/>
        <w:rPr>
          <w:rFonts w:ascii="Arial" w:hAnsi="Arial"/>
          <w:b/>
          <w:sz w:val="28"/>
          <w:szCs w:val="28"/>
          <w:lang w:val="ru-RU" w:eastAsia="zh-CN"/>
        </w:rPr>
      </w:pPr>
      <w:r w:rsidRPr="000C2688">
        <w:rPr>
          <w:rFonts w:ascii="Arial" w:hAnsi="Arial"/>
          <w:b/>
          <w:sz w:val="28"/>
          <w:szCs w:val="28"/>
          <w:lang w:val="ru-RU" w:eastAsia="zh-CN"/>
        </w:rPr>
        <w:lastRenderedPageBreak/>
        <w:t>СОДЕРЖАНИЕ</w:t>
      </w:r>
    </w:p>
    <w:p w:rsidR="003F7EF4" w:rsidRDefault="00C16FFF">
      <w:pPr>
        <w:pStyle w:val="10"/>
        <w:tabs>
          <w:tab w:val="left" w:pos="440"/>
          <w:tab w:val="right" w:leader="dot" w:pos="101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0C2688">
        <w:rPr>
          <w:bCs w:val="0"/>
          <w:caps w:val="0"/>
          <w:lang w:val="ru-RU"/>
        </w:rPr>
        <w:fldChar w:fldCharType="begin"/>
      </w:r>
      <w:r w:rsidR="00BE7E81" w:rsidRPr="000C2688">
        <w:rPr>
          <w:bCs w:val="0"/>
          <w:caps w:val="0"/>
          <w:lang w:val="ru-RU"/>
        </w:rPr>
        <w:instrText xml:space="preserve"> TOC \o "1-6" \h \z \t "Треб L3;5" </w:instrText>
      </w:r>
      <w:r w:rsidRPr="000C2688">
        <w:rPr>
          <w:bCs w:val="0"/>
          <w:caps w:val="0"/>
          <w:lang w:val="ru-RU"/>
        </w:rPr>
        <w:fldChar w:fldCharType="separate"/>
      </w:r>
      <w:hyperlink w:anchor="_Toc504667654" w:history="1">
        <w:r w:rsidR="003F7EF4" w:rsidRPr="00552F9E">
          <w:rPr>
            <w:rStyle w:val="a9"/>
            <w:noProof/>
            <w:u w:color="000000"/>
          </w:rPr>
          <w:t>I.</w:t>
        </w:r>
        <w:r w:rsidR="003F7EF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Обзор и цели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_Toc504667654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2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504667655" w:history="1">
        <w:r w:rsidR="003F7EF4" w:rsidRPr="00552F9E">
          <w:rPr>
            <w:rStyle w:val="a9"/>
            <w:noProof/>
          </w:rPr>
          <w:t>1.</w:t>
        </w:r>
        <w:r w:rsidR="003F7EF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Обзор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_Toc504667655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2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504667656" w:history="1">
        <w:r w:rsidR="003F7EF4" w:rsidRPr="00552F9E">
          <w:rPr>
            <w:rStyle w:val="a9"/>
            <w:noProof/>
          </w:rPr>
          <w:t>2.</w:t>
        </w:r>
        <w:r w:rsidR="003F7EF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Цели и задачи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_Toc504667656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10"/>
        <w:tabs>
          <w:tab w:val="left" w:pos="440"/>
          <w:tab w:val="right" w:leader="dot" w:pos="101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504667657" w:history="1">
        <w:r w:rsidR="003F7EF4" w:rsidRPr="00552F9E">
          <w:rPr>
            <w:rStyle w:val="a9"/>
            <w:noProof/>
            <w:u w:color="000000"/>
          </w:rPr>
          <w:t>II.</w:t>
        </w:r>
        <w:r w:rsidR="003F7EF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Термины и определения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_Toc504667657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10"/>
        <w:tabs>
          <w:tab w:val="left" w:pos="440"/>
          <w:tab w:val="right" w:leader="dot" w:pos="101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504667658" w:history="1">
        <w:r w:rsidR="003F7EF4" w:rsidRPr="00552F9E">
          <w:rPr>
            <w:rStyle w:val="a9"/>
            <w:noProof/>
            <w:u w:color="000000"/>
          </w:rPr>
          <w:t>III.</w:t>
        </w:r>
        <w:r w:rsidR="003F7EF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Ссылки на существующие документы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_Toc504667658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1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504667659" w:history="1">
        <w:r w:rsidR="003F7EF4" w:rsidRPr="00552F9E">
          <w:rPr>
            <w:rStyle w:val="a9"/>
            <w:noProof/>
            <w:u w:color="000000"/>
          </w:rPr>
          <w:t>IV.</w:t>
        </w:r>
        <w:r w:rsidR="003F7EF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Содержание проекта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_Toc504667659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2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504667660" w:history="1">
        <w:r w:rsidR="003F7EF4" w:rsidRPr="00552F9E">
          <w:rPr>
            <w:rStyle w:val="a9"/>
            <w:noProof/>
          </w:rPr>
          <w:t>1.</w:t>
        </w:r>
        <w:r w:rsidR="003F7EF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В рамках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_Toc504667660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2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504667661" w:history="1">
        <w:r w:rsidR="003F7EF4" w:rsidRPr="00552F9E">
          <w:rPr>
            <w:rStyle w:val="a9"/>
            <w:noProof/>
          </w:rPr>
          <w:t>2.</w:t>
        </w:r>
        <w:r w:rsidR="003F7EF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Вне рамок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_Toc504667661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10"/>
        <w:tabs>
          <w:tab w:val="left" w:pos="440"/>
          <w:tab w:val="right" w:leader="dot" w:pos="101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504667662" w:history="1">
        <w:r w:rsidR="003F7EF4" w:rsidRPr="00552F9E">
          <w:rPr>
            <w:rStyle w:val="a9"/>
            <w:noProof/>
            <w:u w:color="000000"/>
          </w:rPr>
          <w:t>V.</w:t>
        </w:r>
        <w:r w:rsidR="003F7EF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Функциональных 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_Toc504667662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6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30"/>
        <w:tabs>
          <w:tab w:val="left" w:pos="880"/>
          <w:tab w:val="right" w:leader="dot" w:pos="1019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504667663" w:history="1">
        <w:r w:rsidR="003F7EF4" w:rsidRPr="00552F9E">
          <w:rPr>
            <w:rStyle w:val="a9"/>
            <w:noProof/>
          </w:rPr>
          <w:t>А.</w:t>
        </w:r>
        <w:r w:rsidR="003F7EF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Заведение флит-лимита в X-Factor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_Toc504667663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64" w:history="1">
        <w:r w:rsidR="003F7EF4" w:rsidRPr="00552F9E">
          <w:rPr>
            <w:rStyle w:val="a9"/>
            <w:noProof/>
          </w:rPr>
          <w:t>А.1.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Верхнеуровневый анализ бизнес-требований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65" w:history="1">
        <w:r w:rsidR="003F7EF4" w:rsidRPr="00552F9E">
          <w:rPr>
            <w:rStyle w:val="a9"/>
            <w:noProof/>
          </w:rPr>
          <w:t>А.1.1.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существующего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66" w:history="1">
        <w:r w:rsidR="003F7EF4" w:rsidRPr="00552F9E">
          <w:rPr>
            <w:rStyle w:val="a9"/>
            <w:noProof/>
          </w:rPr>
          <w:t>А.1.2.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нового (/модифицируемого)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67" w:history="1">
        <w:r w:rsidR="003F7EF4" w:rsidRPr="00552F9E">
          <w:rPr>
            <w:rStyle w:val="a9"/>
            <w:noProof/>
          </w:rPr>
          <w:t>А.2.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Детальный анализ пользовательских 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_Toc504667667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30"/>
        <w:tabs>
          <w:tab w:val="left" w:pos="880"/>
          <w:tab w:val="right" w:leader="dot" w:pos="1019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504667668" w:history="1">
        <w:r w:rsidR="003F7EF4" w:rsidRPr="00552F9E">
          <w:rPr>
            <w:rStyle w:val="a9"/>
            <w:noProof/>
          </w:rPr>
          <w:t>Б.</w:t>
        </w:r>
        <w:r w:rsidR="003F7EF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Инициализация автомобиля в системе и подтверждение залога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_Toc504667668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69" w:history="1">
        <w:r w:rsidR="003F7EF4" w:rsidRPr="00552F9E">
          <w:rPr>
            <w:rStyle w:val="a9"/>
            <w:noProof/>
          </w:rPr>
          <w:t>Б.1.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Верхнеуровневый анализ бизнес-требований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_Toc504667669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0" w:history="1">
        <w:r w:rsidR="003F7EF4" w:rsidRPr="00552F9E">
          <w:rPr>
            <w:rStyle w:val="a9"/>
            <w:noProof/>
          </w:rPr>
          <w:t>Б.1.1.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существующего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_Toc504667670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1" w:history="1">
        <w:r w:rsidR="003F7EF4" w:rsidRPr="00552F9E">
          <w:rPr>
            <w:rStyle w:val="a9"/>
            <w:noProof/>
          </w:rPr>
          <w:t>Б.1.2.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нового (/модифицируемого)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_Toc504667671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2" w:history="1">
        <w:r w:rsidR="003F7EF4" w:rsidRPr="00552F9E">
          <w:rPr>
            <w:rStyle w:val="a9"/>
            <w:noProof/>
          </w:rPr>
          <w:t>Б.1.3.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GAP-анализ бизнес-процесса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_Toc504667672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3" w:history="1">
        <w:r w:rsidR="003F7EF4" w:rsidRPr="00552F9E">
          <w:rPr>
            <w:rStyle w:val="a9"/>
            <w:noProof/>
          </w:rPr>
          <w:t>Б.2.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Детальный анализ пользовательских 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_Toc504667673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4" w:history="1">
        <w:r w:rsidR="003F7EF4" w:rsidRPr="00552F9E">
          <w:rPr>
            <w:rStyle w:val="a9"/>
            <w:noProof/>
          </w:rPr>
          <w:t>Б.2.1.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Присвоение внутреннего план-кода Автопроизводителем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5" w:history="1">
        <w:r w:rsidR="003F7EF4" w:rsidRPr="00552F9E">
          <w:rPr>
            <w:rStyle w:val="a9"/>
            <w:noProof/>
          </w:rPr>
          <w:t>Б.2.2.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Создание списка инвойсов Автопроизводителем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6" w:history="1">
        <w:r w:rsidR="003F7EF4" w:rsidRPr="00552F9E">
          <w:rPr>
            <w:rStyle w:val="a9"/>
            <w:noProof/>
          </w:rPr>
          <w:t>Б.2.3.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Загрузка файла в систему, определение признака автомобиля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7" w:history="1">
        <w:r w:rsidR="003F7EF4" w:rsidRPr="00552F9E">
          <w:rPr>
            <w:rStyle w:val="a9"/>
            <w:noProof/>
          </w:rPr>
          <w:t>Б.2.4.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Присвоение план-кодов в зависимости от условий сотрудничества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_Toc504667677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8" w:history="1">
        <w:r w:rsidR="003F7EF4" w:rsidRPr="00552F9E">
          <w:rPr>
            <w:rStyle w:val="a9"/>
            <w:noProof/>
          </w:rPr>
          <w:t>Б.2.5.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Отправка запроса на подтверждение залога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_Toc504667678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17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79" w:history="1">
        <w:r w:rsidR="003F7EF4" w:rsidRPr="00552F9E">
          <w:rPr>
            <w:rStyle w:val="a9"/>
            <w:noProof/>
          </w:rPr>
          <w:t>Б.2.6.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Отправка подтверждения залога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_Toc504667679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17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0" w:history="1">
        <w:r w:rsidR="003F7EF4" w:rsidRPr="00552F9E">
          <w:rPr>
            <w:rStyle w:val="a9"/>
            <w:noProof/>
          </w:rPr>
          <w:t>Б.2.7.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Загрузка информации о залоге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_Toc504667680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1" w:history="1">
        <w:r w:rsidR="003F7EF4" w:rsidRPr="00552F9E">
          <w:rPr>
            <w:rStyle w:val="a9"/>
            <w:noProof/>
          </w:rPr>
          <w:t>Б.2.8.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Отправка информации о переданных провайдеру ПТС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_Toc504667681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2" w:history="1">
        <w:r w:rsidR="003F7EF4" w:rsidRPr="00552F9E">
          <w:rPr>
            <w:rStyle w:val="a9"/>
            <w:noProof/>
          </w:rPr>
          <w:t>Б.2.9.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Проставление отметки о получении ПТС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_Toc504667682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30"/>
        <w:tabs>
          <w:tab w:val="left" w:pos="880"/>
          <w:tab w:val="right" w:leader="dot" w:pos="1019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504667683" w:history="1">
        <w:r w:rsidR="003F7EF4" w:rsidRPr="00552F9E">
          <w:rPr>
            <w:rStyle w:val="a9"/>
            <w:noProof/>
          </w:rPr>
          <w:t>В.</w:t>
        </w:r>
        <w:r w:rsidR="003F7EF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  <w:lang w:eastAsia="en-US"/>
          </w:rPr>
          <w:t>Процесс финансирования и определения условий сотрудничества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_Toc504667683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19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4" w:history="1">
        <w:r w:rsidR="003F7EF4" w:rsidRPr="00552F9E">
          <w:rPr>
            <w:rStyle w:val="a9"/>
            <w:noProof/>
          </w:rPr>
          <w:t>В.1.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Верхнеуровневый анализ бизнес-требований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19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5" w:history="1">
        <w:r w:rsidR="003F7EF4" w:rsidRPr="00552F9E">
          <w:rPr>
            <w:rStyle w:val="a9"/>
            <w:noProof/>
          </w:rPr>
          <w:t>В.1.1.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существующего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19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6" w:history="1">
        <w:r w:rsidR="003F7EF4" w:rsidRPr="00552F9E">
          <w:rPr>
            <w:rStyle w:val="a9"/>
            <w:noProof/>
          </w:rPr>
          <w:t>В.1.2.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нового (/модифицируемого)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19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7" w:history="1">
        <w:r w:rsidR="003F7EF4" w:rsidRPr="00552F9E">
          <w:rPr>
            <w:rStyle w:val="a9"/>
            <w:noProof/>
          </w:rPr>
          <w:t>В.1.3.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GAP-анализ бизнес-процесса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_Toc504667687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19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8" w:history="1">
        <w:r w:rsidR="003F7EF4" w:rsidRPr="00552F9E">
          <w:rPr>
            <w:rStyle w:val="a9"/>
            <w:noProof/>
          </w:rPr>
          <w:t>В.2.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Детальный анализ пользовательских 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_Toc504667688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20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89" w:history="1">
        <w:r w:rsidR="003F7EF4" w:rsidRPr="00552F9E">
          <w:rPr>
            <w:rStyle w:val="a9"/>
            <w:noProof/>
          </w:rPr>
          <w:t>В.2.1.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Формирование файла с VIN, готовыми к финансированию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_Toc504667689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20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0" w:history="1">
        <w:r w:rsidR="003F7EF4" w:rsidRPr="00552F9E">
          <w:rPr>
            <w:rStyle w:val="a9"/>
            <w:noProof/>
          </w:rPr>
          <w:t>В.2.2.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Формирование файла с доступными лимитами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_Toc504667690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20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1" w:history="1">
        <w:r w:rsidR="003F7EF4" w:rsidRPr="00552F9E">
          <w:rPr>
            <w:rStyle w:val="a9"/>
            <w:noProof/>
          </w:rPr>
          <w:t>В.2.3.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Формирование файлов для финансирования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_Toc504667691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21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2" w:history="1">
        <w:r w:rsidR="003F7EF4" w:rsidRPr="00552F9E">
          <w:rPr>
            <w:rStyle w:val="a9"/>
            <w:noProof/>
          </w:rPr>
          <w:t>В.2.4.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Загрузка файла F120 в систему и формирование Financing report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_Toc504667692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21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3" w:history="1">
        <w:r w:rsidR="003F7EF4" w:rsidRPr="00552F9E">
          <w:rPr>
            <w:rStyle w:val="a9"/>
            <w:noProof/>
          </w:rPr>
          <w:t>В.2.5.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Валидация финансирования в системе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_Toc504667693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4" w:history="1">
        <w:r w:rsidR="003F7EF4" w:rsidRPr="00552F9E">
          <w:rPr>
            <w:rStyle w:val="a9"/>
            <w:noProof/>
          </w:rPr>
          <w:t>В.2.6.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Фиксация периодов отсрочки, ставок для расчёта комиссии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5" w:history="1">
        <w:r w:rsidR="003F7EF4" w:rsidRPr="00552F9E">
          <w:rPr>
            <w:rStyle w:val="a9"/>
            <w:noProof/>
          </w:rPr>
          <w:t>В.2.7.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Уменьшение доступного лимита на сумму финансирования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6" w:history="1">
        <w:r w:rsidR="003F7EF4" w:rsidRPr="00552F9E">
          <w:rPr>
            <w:rStyle w:val="a9"/>
            <w:noProof/>
          </w:rPr>
          <w:t>В.2.8.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Отправка информационных отчётов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7" w:history="1">
        <w:r w:rsidR="003F7EF4" w:rsidRPr="00552F9E">
          <w:rPr>
            <w:rStyle w:val="a9"/>
            <w:noProof/>
          </w:rPr>
          <w:t>В.2.9.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Изменение периодов отсрочки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_Toc504667697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24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30"/>
        <w:tabs>
          <w:tab w:val="left" w:pos="880"/>
          <w:tab w:val="right" w:leader="dot" w:pos="1019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504667698" w:history="1">
        <w:r w:rsidR="003F7EF4" w:rsidRPr="00552F9E">
          <w:rPr>
            <w:rStyle w:val="a9"/>
            <w:noProof/>
          </w:rPr>
          <w:t>Г.</w:t>
        </w:r>
        <w:r w:rsidR="003F7EF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Погашение и отправка ПТС релиза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_Toc504667698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26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699" w:history="1">
        <w:r w:rsidR="003F7EF4" w:rsidRPr="00552F9E">
          <w:rPr>
            <w:rStyle w:val="a9"/>
            <w:noProof/>
          </w:rPr>
          <w:t>Г.1.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Верхнеуровневый анализ бизнес-требований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_Toc504667699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26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0" w:history="1">
        <w:r w:rsidR="003F7EF4" w:rsidRPr="00552F9E">
          <w:rPr>
            <w:rStyle w:val="a9"/>
            <w:noProof/>
          </w:rPr>
          <w:t>Г.1.1.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существующего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_Toc504667700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26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1" w:history="1">
        <w:r w:rsidR="003F7EF4" w:rsidRPr="00552F9E">
          <w:rPr>
            <w:rStyle w:val="a9"/>
            <w:noProof/>
          </w:rPr>
          <w:t>Г.1.2.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нового (/модифицируемого)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_Toc504667701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26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2" w:history="1">
        <w:r w:rsidR="003F7EF4" w:rsidRPr="00552F9E">
          <w:rPr>
            <w:rStyle w:val="a9"/>
            <w:noProof/>
          </w:rPr>
          <w:t>Г.1.3.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GAP-анализ бизнес-процесса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_Toc504667702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26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3" w:history="1">
        <w:r w:rsidR="003F7EF4" w:rsidRPr="00552F9E">
          <w:rPr>
            <w:rStyle w:val="a9"/>
            <w:noProof/>
          </w:rPr>
          <w:t>Г.2.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Детальный анализ пользовательских 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_Toc504667703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27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4" w:history="1">
        <w:r w:rsidR="003F7EF4" w:rsidRPr="00552F9E">
          <w:rPr>
            <w:rStyle w:val="a9"/>
            <w:noProof/>
          </w:rPr>
          <w:t>Г.2.1.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Формирование и отправка отчётов с VIN, готовыми к выкупу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27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5" w:history="1">
        <w:r w:rsidR="003F7EF4" w:rsidRPr="00552F9E">
          <w:rPr>
            <w:rStyle w:val="a9"/>
            <w:noProof/>
          </w:rPr>
          <w:t>Г.2.2.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Формирование и отправка отчётов с VIN для выдачи ПТС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27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6" w:history="1">
        <w:r w:rsidR="003F7EF4" w:rsidRPr="00552F9E">
          <w:rPr>
            <w:rStyle w:val="a9"/>
            <w:noProof/>
          </w:rPr>
          <w:t>Г.2.3.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Отправка запроса на выдачу ПТС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7" w:history="1">
        <w:r w:rsidR="003F7EF4" w:rsidRPr="00552F9E">
          <w:rPr>
            <w:rStyle w:val="a9"/>
            <w:noProof/>
          </w:rPr>
          <w:t>Г.2.4.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Формирование запроса на погашение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_Toc504667707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8" w:history="1">
        <w:r w:rsidR="003F7EF4" w:rsidRPr="00552F9E">
          <w:rPr>
            <w:rStyle w:val="a9"/>
            <w:noProof/>
          </w:rPr>
          <w:t>Г.2.5.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Загрузка погашения в систему, проведение погашения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_Toc504667708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29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09" w:history="1">
        <w:r w:rsidR="003F7EF4" w:rsidRPr="00552F9E">
          <w:rPr>
            <w:rStyle w:val="a9"/>
            <w:noProof/>
          </w:rPr>
          <w:t>Г.2.6.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Загрузка файла для выдачи ПТС в систему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_Toc504667709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29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0" w:history="1">
        <w:r w:rsidR="003F7EF4" w:rsidRPr="00552F9E">
          <w:rPr>
            <w:rStyle w:val="a9"/>
            <w:noProof/>
          </w:rPr>
          <w:t>Г.2.7.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Изменение максимального совокупного лимита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_Toc504667710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30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1" w:history="1">
        <w:r w:rsidR="003F7EF4" w:rsidRPr="00552F9E">
          <w:rPr>
            <w:rStyle w:val="a9"/>
            <w:noProof/>
          </w:rPr>
          <w:t>Г.2.8.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Hard и суб-лимит восстанавливается на сумму погашения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_Toc504667711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30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2" w:history="1">
        <w:r w:rsidR="003F7EF4" w:rsidRPr="00552F9E">
          <w:rPr>
            <w:rStyle w:val="a9"/>
            <w:noProof/>
          </w:rPr>
          <w:t>Г.2.9.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Изменение флит лимита в момент погашения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_Toc504667712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30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7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3" w:history="1">
        <w:r w:rsidR="003F7EF4" w:rsidRPr="00552F9E">
          <w:rPr>
            <w:rStyle w:val="a9"/>
            <w:noProof/>
          </w:rPr>
          <w:t>Г.2.10.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Отправка ПТС релиз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_Toc504667713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31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76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4" w:history="1">
        <w:r w:rsidR="003F7EF4" w:rsidRPr="00552F9E">
          <w:rPr>
            <w:rStyle w:val="a9"/>
            <w:noProof/>
          </w:rPr>
          <w:t>Г.2.11.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Отправка информационных отчетов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31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30"/>
        <w:tabs>
          <w:tab w:val="left" w:pos="880"/>
          <w:tab w:val="right" w:leader="dot" w:pos="1019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504667715" w:history="1">
        <w:r w:rsidR="003F7EF4" w:rsidRPr="00552F9E">
          <w:rPr>
            <w:rStyle w:val="a9"/>
            <w:noProof/>
          </w:rPr>
          <w:t>Д.</w:t>
        </w:r>
        <w:r w:rsidR="003F7EF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Изменение условий сотрудничества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6" w:history="1">
        <w:r w:rsidR="003F7EF4" w:rsidRPr="00552F9E">
          <w:rPr>
            <w:rStyle w:val="a9"/>
            <w:noProof/>
          </w:rPr>
          <w:t>Д.1.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Детальный анализ пользовательских 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7" w:history="1">
        <w:r w:rsidR="003F7EF4" w:rsidRPr="00552F9E">
          <w:rPr>
            <w:rStyle w:val="a9"/>
            <w:noProof/>
          </w:rPr>
          <w:t>Д.1.1.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существующего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_Toc504667717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8" w:history="1">
        <w:r w:rsidR="003F7EF4" w:rsidRPr="00552F9E">
          <w:rPr>
            <w:rStyle w:val="a9"/>
            <w:noProof/>
          </w:rPr>
          <w:t>Д.1.2.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Описание нового (/модифицируемого) процесса: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_Toc504667718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19" w:history="1">
        <w:r w:rsidR="003F7EF4" w:rsidRPr="00552F9E">
          <w:rPr>
            <w:rStyle w:val="a9"/>
            <w:noProof/>
          </w:rPr>
          <w:t>Д.1.3.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Требования на автоматизацию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_Toc504667719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33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30"/>
        <w:tabs>
          <w:tab w:val="left" w:pos="880"/>
          <w:tab w:val="right" w:leader="dot" w:pos="10194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504667720" w:history="1">
        <w:r w:rsidR="003F7EF4" w:rsidRPr="00552F9E">
          <w:rPr>
            <w:rStyle w:val="a9"/>
            <w:noProof/>
          </w:rPr>
          <w:t>Е.</w:t>
        </w:r>
        <w:r w:rsidR="003F7EF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Отчётность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_Toc504667720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40"/>
        <w:tabs>
          <w:tab w:val="left" w:pos="132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21" w:history="1">
        <w:r w:rsidR="003F7EF4" w:rsidRPr="00552F9E">
          <w:rPr>
            <w:rStyle w:val="a9"/>
            <w:noProof/>
          </w:rPr>
          <w:t>Е.1.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Детальный анализ пользовательских требований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_Toc504667721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22" w:history="1">
        <w:r w:rsidR="003F7EF4" w:rsidRPr="00552F9E">
          <w:rPr>
            <w:rStyle w:val="a9"/>
            <w:noProof/>
          </w:rPr>
          <w:t>Е.1.1.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Отчётность ЦБ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_Toc504667722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50"/>
        <w:tabs>
          <w:tab w:val="left" w:pos="1540"/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04667723" w:history="1">
        <w:r w:rsidR="003F7EF4" w:rsidRPr="00552F9E">
          <w:rPr>
            <w:rStyle w:val="a9"/>
            <w:noProof/>
          </w:rPr>
          <w:t>Е.1.2.</w:t>
        </w:r>
        <w:r w:rsidR="003F7EF4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Отчётность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_Toc504667723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35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1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504667724" w:history="1">
        <w:r w:rsidR="003F7EF4" w:rsidRPr="00552F9E">
          <w:rPr>
            <w:rStyle w:val="a9"/>
            <w:noProof/>
            <w:u w:color="000000"/>
          </w:rPr>
          <w:t>VI.</w:t>
        </w:r>
        <w:r w:rsidR="003F7EF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Приложения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_Toc504667724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2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504667725" w:history="1">
        <w:r w:rsidR="003F7EF4" w:rsidRPr="00552F9E">
          <w:rPr>
            <w:rStyle w:val="a9"/>
            <w:noProof/>
          </w:rPr>
          <w:t>1.</w:t>
        </w:r>
        <w:r w:rsidR="003F7EF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Приложение №1 «Название приложения №1»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_Toc504667725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38</w:t>
        </w:r>
        <w:r w:rsidR="003F7EF4">
          <w:rPr>
            <w:noProof/>
            <w:webHidden/>
          </w:rPr>
          <w:fldChar w:fldCharType="end"/>
        </w:r>
      </w:hyperlink>
    </w:p>
    <w:p w:rsidR="003F7EF4" w:rsidRDefault="0089203E">
      <w:pPr>
        <w:pStyle w:val="20"/>
        <w:tabs>
          <w:tab w:val="left" w:pos="660"/>
          <w:tab w:val="right" w:leader="dot" w:pos="10194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504667726" w:history="1">
        <w:r w:rsidR="003F7EF4" w:rsidRPr="00552F9E">
          <w:rPr>
            <w:rStyle w:val="a9"/>
            <w:noProof/>
          </w:rPr>
          <w:t>2.</w:t>
        </w:r>
        <w:r w:rsidR="003F7EF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="003F7EF4" w:rsidRPr="00552F9E">
          <w:rPr>
            <w:rStyle w:val="a9"/>
            <w:noProof/>
          </w:rPr>
          <w:t>Приложение №2 «Название приложения №2»</w:t>
        </w:r>
        <w:r w:rsidR="003F7EF4">
          <w:rPr>
            <w:noProof/>
            <w:webHidden/>
          </w:rPr>
          <w:tab/>
        </w:r>
        <w:r w:rsidR="003F7EF4">
          <w:rPr>
            <w:noProof/>
            <w:webHidden/>
          </w:rPr>
          <w:fldChar w:fldCharType="begin"/>
        </w:r>
        <w:r w:rsidR="003F7EF4">
          <w:rPr>
            <w:noProof/>
            <w:webHidden/>
          </w:rPr>
          <w:instrText xml:space="preserve"> PAGEREF _Toc504667726 \h </w:instrText>
        </w:r>
        <w:r w:rsidR="003F7EF4">
          <w:rPr>
            <w:noProof/>
            <w:webHidden/>
          </w:rPr>
        </w:r>
        <w:r w:rsidR="003F7EF4">
          <w:rPr>
            <w:noProof/>
            <w:webHidden/>
          </w:rPr>
          <w:fldChar w:fldCharType="separate"/>
        </w:r>
        <w:r w:rsidR="003F7EF4">
          <w:rPr>
            <w:noProof/>
            <w:webHidden/>
          </w:rPr>
          <w:t>38</w:t>
        </w:r>
        <w:r w:rsidR="003F7EF4">
          <w:rPr>
            <w:noProof/>
            <w:webHidden/>
          </w:rPr>
          <w:fldChar w:fldCharType="end"/>
        </w:r>
      </w:hyperlink>
    </w:p>
    <w:p w:rsidR="00B5134E" w:rsidRDefault="00C16FFF" w:rsidP="00B125C2">
      <w:pPr>
        <w:pStyle w:val="af6"/>
      </w:pPr>
      <w:r w:rsidRPr="000C2688">
        <w:fldChar w:fldCharType="end"/>
      </w:r>
      <w:r w:rsidR="00B5134E">
        <w:br w:type="page"/>
      </w:r>
    </w:p>
    <w:p w:rsidR="00BC5298" w:rsidRPr="000C2688" w:rsidRDefault="008524A0" w:rsidP="00971652">
      <w:pPr>
        <w:pStyle w:val="Chapter1"/>
      </w:pPr>
      <w:bookmarkStart w:id="0" w:name="_Toc504144743"/>
      <w:bookmarkStart w:id="1" w:name="_Toc504667654"/>
      <w:r w:rsidRPr="000C2688">
        <w:lastRenderedPageBreak/>
        <w:t>Обзор и цели</w:t>
      </w:r>
      <w:bookmarkEnd w:id="0"/>
      <w:bookmarkEnd w:id="1"/>
    </w:p>
    <w:p w:rsidR="008145CD" w:rsidRPr="00971652" w:rsidRDefault="008524A0" w:rsidP="00757B81">
      <w:pPr>
        <w:pStyle w:val="Chapter2"/>
      </w:pPr>
      <w:bookmarkStart w:id="2" w:name="_Toc504144744"/>
      <w:bookmarkStart w:id="3" w:name="_Toc504667655"/>
      <w:r w:rsidRPr="00971652">
        <w:t>Обзор</w:t>
      </w:r>
      <w:bookmarkEnd w:id="2"/>
      <w:bookmarkEnd w:id="3"/>
    </w:p>
    <w:p w:rsidR="00E811A2" w:rsidRDefault="00E811A2" w:rsidP="00E811A2">
      <w:pPr>
        <w:pStyle w:val="af6"/>
        <w:jc w:val="both"/>
      </w:pPr>
      <w:r>
        <w:t>В новом договоре с Фордом и DPA с дилерами:</w:t>
      </w:r>
    </w:p>
    <w:p w:rsidR="00E811A2" w:rsidRDefault="00E811A2" w:rsidP="00CB346E">
      <w:pPr>
        <w:pStyle w:val="af6"/>
        <w:numPr>
          <w:ilvl w:val="0"/>
          <w:numId w:val="23"/>
        </w:numPr>
        <w:jc w:val="both"/>
      </w:pPr>
      <w:r>
        <w:t>Предусмотрена возможность заключения флит-контрактов, которые заключаются на тендерной основе. Для данных сделок выделяется отдельный лимит с определённым сроком действия, одобренный под конкретные автомобили.</w:t>
      </w:r>
    </w:p>
    <w:p w:rsidR="00E811A2" w:rsidRDefault="00E811A2" w:rsidP="00CB346E">
      <w:pPr>
        <w:pStyle w:val="af6"/>
        <w:numPr>
          <w:ilvl w:val="0"/>
          <w:numId w:val="23"/>
        </w:numPr>
        <w:jc w:val="both"/>
      </w:pPr>
      <w:r>
        <w:t xml:space="preserve">Предусмотрены следующие регулярные изменения условий: </w:t>
      </w:r>
    </w:p>
    <w:p w:rsidR="00E811A2" w:rsidRDefault="00E811A2" w:rsidP="00CB346E">
      <w:pPr>
        <w:pStyle w:val="af6"/>
        <w:numPr>
          <w:ilvl w:val="0"/>
          <w:numId w:val="22"/>
        </w:numPr>
        <w:jc w:val="both"/>
      </w:pPr>
      <w:r>
        <w:t xml:space="preserve">Стороны на регулярной основе соглашением сторон раз в квартал определяют сроки бесплатной и платной отсрочки на следующий квартал по всем моделям; </w:t>
      </w:r>
    </w:p>
    <w:p w:rsidR="00E811A2" w:rsidRDefault="00E811A2" w:rsidP="00CB346E">
      <w:pPr>
        <w:pStyle w:val="af6"/>
        <w:numPr>
          <w:ilvl w:val="0"/>
          <w:numId w:val="22"/>
        </w:numPr>
        <w:jc w:val="both"/>
      </w:pPr>
      <w:r>
        <w:t>Изменение размера индивидуальной маржи дилеру в комиссии за платных период по DPA - ежемесячно в одностороннем порядке по уведомлению банка за 5 рабочих дней до</w:t>
      </w:r>
      <w:r w:rsidR="00E62FE3">
        <w:t xml:space="preserve"> даты вступления в силу таких изменений.</w:t>
      </w:r>
      <w:r>
        <w:t xml:space="preserve">. </w:t>
      </w:r>
    </w:p>
    <w:p w:rsidR="00E811A2" w:rsidRDefault="00E811A2" w:rsidP="00E811A2">
      <w:pPr>
        <w:pStyle w:val="af6"/>
        <w:jc w:val="both"/>
      </w:pPr>
      <w:r>
        <w:t>В связи с тем, что производить данные изменения в системе в ручном режиме не представляется возможным, необходимо разработать механизм по сопровождению флит сделок и по массовому из</w:t>
      </w:r>
      <w:r w:rsidR="00317312">
        <w:t>менению условий сотрудничества.</w:t>
      </w:r>
    </w:p>
    <w:p w:rsidR="00F32C9C" w:rsidRDefault="00F32C9C" w:rsidP="00E811A2">
      <w:pPr>
        <w:pStyle w:val="af6"/>
        <w:jc w:val="both"/>
      </w:pPr>
    </w:p>
    <w:p w:rsidR="008145CD" w:rsidRPr="000C2688" w:rsidRDefault="008524A0" w:rsidP="00E811A2">
      <w:pPr>
        <w:pStyle w:val="Chapter2"/>
      </w:pPr>
      <w:bookmarkStart w:id="4" w:name="_Toc504144745"/>
      <w:bookmarkStart w:id="5" w:name="_Toc504667656"/>
      <w:r w:rsidRPr="000C2688">
        <w:t>Цели</w:t>
      </w:r>
      <w:r w:rsidR="00023308" w:rsidRPr="000C2688">
        <w:t xml:space="preserve"> и</w:t>
      </w:r>
      <w:r w:rsidR="00A96204" w:rsidRPr="000C2688">
        <w:t xml:space="preserve"> задачи</w:t>
      </w:r>
      <w:bookmarkEnd w:id="4"/>
      <w:bookmarkEnd w:id="5"/>
    </w:p>
    <w:p w:rsidR="00E811A2" w:rsidRDefault="00782091" w:rsidP="00CB346E">
      <w:pPr>
        <w:numPr>
          <w:ilvl w:val="0"/>
          <w:numId w:val="24"/>
        </w:numPr>
        <w:ind w:left="851" w:hanging="425"/>
        <w:jc w:val="both"/>
        <w:rPr>
          <w:rFonts w:ascii="Arial" w:hAnsi="Arial" w:cs="Arial"/>
          <w:color w:val="000000"/>
          <w:sz w:val="20"/>
          <w:szCs w:val="18"/>
          <w:lang w:val="ru-RU"/>
        </w:rPr>
      </w:pPr>
      <w:r>
        <w:rPr>
          <w:rFonts w:ascii="Arial" w:hAnsi="Arial" w:cs="Arial"/>
          <w:color w:val="000000"/>
          <w:sz w:val="20"/>
          <w:szCs w:val="18"/>
          <w:lang w:val="ru-RU"/>
        </w:rPr>
        <w:t>Автоматизированное сопровождение финансирования</w:t>
      </w:r>
      <w:r w:rsidR="00E811A2">
        <w:rPr>
          <w:rFonts w:ascii="Arial" w:hAnsi="Arial" w:cs="Arial"/>
          <w:color w:val="000000"/>
          <w:sz w:val="20"/>
          <w:szCs w:val="18"/>
          <w:lang w:val="ru-RU"/>
        </w:rPr>
        <w:t xml:space="preserve"> в отношении </w:t>
      </w:r>
      <w:r>
        <w:rPr>
          <w:rFonts w:ascii="Arial" w:hAnsi="Arial" w:cs="Arial"/>
          <w:color w:val="000000"/>
          <w:sz w:val="20"/>
          <w:szCs w:val="18"/>
          <w:lang w:val="ru-RU"/>
        </w:rPr>
        <w:t>флит-автомобилей</w:t>
      </w:r>
      <w:r w:rsidR="00E811A2">
        <w:rPr>
          <w:rFonts w:ascii="Arial" w:hAnsi="Arial" w:cs="Arial"/>
          <w:color w:val="000000"/>
          <w:sz w:val="20"/>
          <w:szCs w:val="18"/>
          <w:lang w:val="ru-RU"/>
        </w:rPr>
        <w:t xml:space="preserve"> в рамках факторинговой программы </w:t>
      </w:r>
      <w:r w:rsidR="00E811A2" w:rsidRPr="00B472B6">
        <w:rPr>
          <w:rFonts w:ascii="Arial" w:hAnsi="Arial" w:cs="Arial"/>
          <w:color w:val="000000"/>
          <w:sz w:val="20"/>
          <w:szCs w:val="18"/>
          <w:lang w:val="ru-RU"/>
        </w:rPr>
        <w:t xml:space="preserve">и </w:t>
      </w:r>
      <w:r w:rsidR="005C0D12">
        <w:rPr>
          <w:rFonts w:ascii="Arial" w:hAnsi="Arial" w:cs="Arial"/>
          <w:color w:val="000000"/>
          <w:sz w:val="20"/>
          <w:szCs w:val="18"/>
          <w:lang w:val="ru-RU"/>
        </w:rPr>
        <w:t>отслеживание</w:t>
      </w:r>
      <w:r w:rsidR="00E811A2" w:rsidRPr="00B472B6">
        <w:rPr>
          <w:rFonts w:ascii="Arial" w:hAnsi="Arial" w:cs="Arial"/>
          <w:color w:val="000000"/>
          <w:sz w:val="20"/>
          <w:szCs w:val="18"/>
          <w:lang w:val="ru-RU"/>
        </w:rPr>
        <w:t xml:space="preserve"> лимита </w:t>
      </w:r>
      <w:r w:rsidR="005C0D12">
        <w:rPr>
          <w:rFonts w:ascii="Arial" w:hAnsi="Arial" w:cs="Arial"/>
          <w:color w:val="000000"/>
          <w:sz w:val="20"/>
          <w:szCs w:val="18"/>
          <w:lang w:val="ru-RU"/>
        </w:rPr>
        <w:t>для</w:t>
      </w:r>
      <w:r w:rsidR="00E811A2" w:rsidRPr="00B472B6">
        <w:rPr>
          <w:rFonts w:ascii="Arial" w:hAnsi="Arial" w:cs="Arial"/>
          <w:color w:val="000000"/>
          <w:sz w:val="20"/>
          <w:szCs w:val="18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zCs w:val="18"/>
          <w:lang w:val="ru-RU"/>
        </w:rPr>
        <w:t>флит-автомобилей</w:t>
      </w:r>
      <w:r w:rsidR="005C0D12">
        <w:rPr>
          <w:rFonts w:ascii="Arial" w:hAnsi="Arial" w:cs="Arial"/>
          <w:color w:val="000000"/>
          <w:sz w:val="20"/>
          <w:szCs w:val="18"/>
          <w:lang w:val="ru-RU"/>
        </w:rPr>
        <w:t xml:space="preserve"> позволит сократить время, затрачиваемое на ручное сопровождение со стороны автопроизводителя и сотрудников Банка, а также минимизировать возможность </w:t>
      </w:r>
      <w:r w:rsidR="00853EE7">
        <w:rPr>
          <w:rFonts w:ascii="Arial" w:hAnsi="Arial" w:cs="Arial"/>
          <w:color w:val="000000"/>
          <w:sz w:val="20"/>
          <w:szCs w:val="18"/>
          <w:lang w:val="ru-RU"/>
        </w:rPr>
        <w:t xml:space="preserve">операционных </w:t>
      </w:r>
      <w:r w:rsidR="005C0D12">
        <w:rPr>
          <w:rFonts w:ascii="Arial" w:hAnsi="Arial" w:cs="Arial"/>
          <w:color w:val="000000"/>
          <w:sz w:val="20"/>
          <w:szCs w:val="18"/>
          <w:lang w:val="ru-RU"/>
        </w:rPr>
        <w:t>ошибок;</w:t>
      </w:r>
    </w:p>
    <w:p w:rsidR="00853EE7" w:rsidRPr="00B472B6" w:rsidRDefault="00853EE7" w:rsidP="00CB346E">
      <w:pPr>
        <w:numPr>
          <w:ilvl w:val="0"/>
          <w:numId w:val="24"/>
        </w:numPr>
        <w:ind w:left="851" w:hanging="425"/>
        <w:jc w:val="both"/>
        <w:rPr>
          <w:rFonts w:ascii="Arial" w:hAnsi="Arial" w:cs="Arial"/>
          <w:color w:val="000000"/>
          <w:sz w:val="20"/>
          <w:szCs w:val="18"/>
          <w:lang w:val="ru-RU"/>
        </w:rPr>
      </w:pPr>
      <w:r>
        <w:rPr>
          <w:rFonts w:ascii="Arial" w:hAnsi="Arial" w:cs="Arial"/>
          <w:color w:val="000000"/>
          <w:sz w:val="20"/>
          <w:szCs w:val="18"/>
          <w:lang w:val="ru-RU"/>
        </w:rPr>
        <w:t>Реализация нового функционала по изменению условий сотрудничества позволит оперативно менять ставки маржи для клиентов, снизив время на заведение настроек, позволит гибко настраивать условия сотрудничества, не дублируя несколько инвойс типов.</w:t>
      </w:r>
    </w:p>
    <w:p w:rsidR="00E811A2" w:rsidRPr="00B472B6" w:rsidRDefault="00E811A2" w:rsidP="00CB346E">
      <w:pPr>
        <w:numPr>
          <w:ilvl w:val="0"/>
          <w:numId w:val="24"/>
        </w:numPr>
        <w:ind w:left="851" w:hanging="425"/>
        <w:jc w:val="both"/>
        <w:rPr>
          <w:rFonts w:ascii="Arial" w:hAnsi="Arial" w:cs="Arial"/>
          <w:color w:val="000000"/>
          <w:sz w:val="20"/>
          <w:szCs w:val="18"/>
          <w:lang w:val="ru-RU"/>
        </w:rPr>
      </w:pPr>
      <w:r w:rsidRPr="00B472B6">
        <w:rPr>
          <w:rFonts w:ascii="Arial" w:hAnsi="Arial" w:cs="Arial"/>
          <w:color w:val="000000"/>
          <w:sz w:val="20"/>
          <w:szCs w:val="18"/>
          <w:lang w:val="ru-RU"/>
        </w:rPr>
        <w:t xml:space="preserve">Усовершенствование существующей схемы </w:t>
      </w:r>
      <w:r w:rsidR="00853EE7">
        <w:rPr>
          <w:rFonts w:ascii="Arial" w:hAnsi="Arial" w:cs="Arial"/>
          <w:color w:val="000000"/>
          <w:sz w:val="20"/>
          <w:szCs w:val="18"/>
          <w:lang w:val="ru-RU"/>
        </w:rPr>
        <w:t xml:space="preserve">факторинга </w:t>
      </w:r>
      <w:r w:rsidRPr="00B472B6">
        <w:rPr>
          <w:rFonts w:ascii="Arial" w:hAnsi="Arial" w:cs="Arial"/>
          <w:color w:val="000000"/>
          <w:sz w:val="20"/>
          <w:szCs w:val="18"/>
          <w:lang w:val="ru-RU"/>
        </w:rPr>
        <w:t>позволит Банку предоставлять наиболее широкий спектр услуг в рамках автофакторинга и увеличит объемы финансирования</w:t>
      </w:r>
      <w:r>
        <w:rPr>
          <w:rFonts w:ascii="Arial" w:hAnsi="Arial" w:cs="Arial"/>
          <w:color w:val="000000"/>
          <w:sz w:val="20"/>
          <w:szCs w:val="18"/>
          <w:lang w:val="ru-RU"/>
        </w:rPr>
        <w:t>.</w:t>
      </w:r>
    </w:p>
    <w:p w:rsidR="00F10B47" w:rsidRPr="00971652" w:rsidRDefault="000C66B4" w:rsidP="00971652">
      <w:pPr>
        <w:pStyle w:val="Chapter1"/>
      </w:pPr>
      <w:bookmarkStart w:id="6" w:name="_Toc504144746"/>
      <w:bookmarkStart w:id="7" w:name="_Toc504667657"/>
      <w:bookmarkStart w:id="8" w:name="_Toc212448711"/>
      <w:r w:rsidRPr="00971652">
        <w:t>Термины и определения</w:t>
      </w:r>
      <w:bookmarkEnd w:id="6"/>
      <w:bookmarkEnd w:id="7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39"/>
        <w:gridCol w:w="8233"/>
      </w:tblGrid>
      <w:tr w:rsidR="00971652" w:rsidRPr="00532867" w:rsidTr="00DF7AA2">
        <w:tc>
          <w:tcPr>
            <w:tcW w:w="213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971652" w:rsidRPr="00532867" w:rsidRDefault="00971652" w:rsidP="0050399A">
            <w:pPr>
              <w:rPr>
                <w:rFonts w:ascii="Arial" w:hAnsi="Arial" w:cs="Arial"/>
                <w:b/>
              </w:rPr>
            </w:pPr>
            <w:r w:rsidRPr="00532867">
              <w:rPr>
                <w:rFonts w:ascii="Arial" w:hAnsi="Arial" w:cs="Arial"/>
                <w:b/>
              </w:rPr>
              <w:t>Термин</w:t>
            </w:r>
          </w:p>
        </w:tc>
        <w:tc>
          <w:tcPr>
            <w:tcW w:w="823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971652" w:rsidRPr="00532867" w:rsidRDefault="00971652" w:rsidP="0050399A">
            <w:pPr>
              <w:jc w:val="both"/>
              <w:rPr>
                <w:rFonts w:ascii="Arial" w:hAnsi="Arial" w:cs="Arial"/>
                <w:b/>
                <w:color w:val="000000"/>
              </w:rPr>
            </w:pPr>
            <w:r w:rsidRPr="00532867">
              <w:rPr>
                <w:rFonts w:ascii="Arial" w:hAnsi="Arial" w:cs="Arial"/>
                <w:b/>
                <w:color w:val="000000"/>
              </w:rPr>
              <w:t>Определение</w:t>
            </w:r>
          </w:p>
        </w:tc>
      </w:tr>
      <w:tr w:rsidR="00DF7AA2" w:rsidRPr="00532867" w:rsidTr="00DF7AA2">
        <w:tc>
          <w:tcPr>
            <w:tcW w:w="2139" w:type="dxa"/>
            <w:shd w:val="clear" w:color="auto" w:fill="FFFFFF" w:themeFill="background1"/>
            <w:vAlign w:val="center"/>
          </w:tcPr>
          <w:p w:rsidR="00DF7AA2" w:rsidRPr="00DF7AA2" w:rsidRDefault="00DF7AA2" w:rsidP="0050399A">
            <w:pPr>
              <w:rPr>
                <w:rFonts w:ascii="Arial" w:hAnsi="Arial" w:cs="Arial"/>
                <w:b/>
                <w:lang w:val="ru-RU"/>
              </w:rPr>
            </w:pPr>
            <w:r w:rsidRPr="00DF7AA2">
              <w:rPr>
                <w:rFonts w:ascii="Arial" w:hAnsi="Arial" w:cs="Arial"/>
                <w:sz w:val="20"/>
              </w:rPr>
              <w:t>Банк</w:t>
            </w:r>
          </w:p>
        </w:tc>
        <w:tc>
          <w:tcPr>
            <w:tcW w:w="8233" w:type="dxa"/>
            <w:shd w:val="clear" w:color="auto" w:fill="FFFFFF" w:themeFill="background1"/>
            <w:vAlign w:val="center"/>
          </w:tcPr>
          <w:p w:rsidR="00DF7AA2" w:rsidRPr="00DF7AA2" w:rsidRDefault="00DF7AA2" w:rsidP="00DF7AA2">
            <w:pPr>
              <w:rPr>
                <w:rFonts w:ascii="Arial" w:hAnsi="Arial" w:cs="Arial"/>
                <w:b/>
                <w:color w:val="000000"/>
                <w:lang w:val="ru-RU"/>
              </w:rPr>
            </w:pPr>
            <w:r w:rsidRPr="00DF7AA2">
              <w:rPr>
                <w:rFonts w:ascii="Arial" w:hAnsi="Arial" w:cs="Arial"/>
                <w:sz w:val="20"/>
              </w:rPr>
              <w:t>«Сетелем Банк» ООО</w:t>
            </w:r>
          </w:p>
        </w:tc>
      </w:tr>
      <w:tr w:rsidR="00DF7AA2" w:rsidRPr="00416E8E" w:rsidTr="00DF7AA2">
        <w:tc>
          <w:tcPr>
            <w:tcW w:w="2139" w:type="dxa"/>
            <w:shd w:val="clear" w:color="auto" w:fill="FFFFFF" w:themeFill="background1"/>
            <w:vAlign w:val="center"/>
          </w:tcPr>
          <w:p w:rsidR="00DF7AA2" w:rsidRPr="00DF7AA2" w:rsidRDefault="00DF7AA2" w:rsidP="0050399A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Автопроизводитель</w:t>
            </w:r>
          </w:p>
        </w:tc>
        <w:tc>
          <w:tcPr>
            <w:tcW w:w="8233" w:type="dxa"/>
            <w:shd w:val="clear" w:color="auto" w:fill="FFFFFF" w:themeFill="background1"/>
            <w:vAlign w:val="center"/>
          </w:tcPr>
          <w:p w:rsidR="00DF7AA2" w:rsidRPr="00506367" w:rsidRDefault="00506367" w:rsidP="00506367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506367">
              <w:rPr>
                <w:rFonts w:ascii="Arial" w:hAnsi="Arial" w:cs="Arial"/>
                <w:sz w:val="20"/>
                <w:lang w:val="ru-RU"/>
              </w:rPr>
              <w:t>Юридическое лицо, осуществляющее поставку третьим лицам (Дилерам) автомобилей, денежные требования по оплате которых уступаются им в пользу Банка в обмен на получаемое от Банка финансирование.</w:t>
            </w:r>
          </w:p>
        </w:tc>
      </w:tr>
      <w:tr w:rsidR="00DF7AA2" w:rsidRPr="00416E8E" w:rsidTr="00DF7AA2">
        <w:tc>
          <w:tcPr>
            <w:tcW w:w="2139" w:type="dxa"/>
            <w:shd w:val="clear" w:color="auto" w:fill="FFFFFF" w:themeFill="background1"/>
            <w:vAlign w:val="center"/>
          </w:tcPr>
          <w:p w:rsidR="00DF7AA2" w:rsidRPr="00DF7AA2" w:rsidRDefault="00DF7AA2" w:rsidP="0050399A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Дилер</w:t>
            </w:r>
          </w:p>
        </w:tc>
        <w:tc>
          <w:tcPr>
            <w:tcW w:w="8233" w:type="dxa"/>
            <w:shd w:val="clear" w:color="auto" w:fill="FFFFFF" w:themeFill="background1"/>
            <w:vAlign w:val="center"/>
          </w:tcPr>
          <w:p w:rsidR="00506367" w:rsidRPr="008C1272" w:rsidRDefault="00506367" w:rsidP="00506367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506367">
              <w:rPr>
                <w:rFonts w:ascii="Arial" w:hAnsi="Arial" w:cs="Arial"/>
                <w:sz w:val="20"/>
                <w:lang w:val="ru-RU"/>
              </w:rPr>
              <w:t>Юридическое лицо, зарегистрированное и находящееся в Российской Федерации, являющееся должником по уступаемым/уступленным Автопроизводителем в пользу Банка денежным требованиям, вытекающим из поставки Автопроизводителем автомобилей, в обмен на финансирование, предоставляемое Банком.</w:t>
            </w:r>
          </w:p>
        </w:tc>
      </w:tr>
      <w:tr w:rsidR="00971652" w:rsidRPr="00416E8E" w:rsidTr="00DF7AA2">
        <w:tc>
          <w:tcPr>
            <w:tcW w:w="2139" w:type="dxa"/>
            <w:shd w:val="clear" w:color="auto" w:fill="FFFFFF" w:themeFill="background1"/>
            <w:vAlign w:val="center"/>
          </w:tcPr>
          <w:p w:rsidR="00971652" w:rsidRPr="00C9285D" w:rsidRDefault="00971652" w:rsidP="0050399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Дата платежа</w:t>
            </w:r>
          </w:p>
        </w:tc>
        <w:tc>
          <w:tcPr>
            <w:tcW w:w="8233" w:type="dxa"/>
            <w:shd w:val="clear" w:color="auto" w:fill="FFFFFF" w:themeFill="background1"/>
            <w:vAlign w:val="center"/>
          </w:tcPr>
          <w:p w:rsidR="00971652" w:rsidRPr="00072514" w:rsidRDefault="00DF7AA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По стандартным автомобилям </w:t>
            </w:r>
            <w:r w:rsidR="009B56B9">
              <w:rPr>
                <w:rFonts w:ascii="Arial" w:hAnsi="Arial" w:cs="Arial"/>
                <w:color w:val="000000"/>
                <w:sz w:val="20"/>
                <w:lang w:val="ru-RU"/>
              </w:rPr>
              <w:t>–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971652">
              <w:rPr>
                <w:rFonts w:ascii="Arial" w:hAnsi="Arial" w:cs="Arial"/>
                <w:color w:val="000000"/>
                <w:sz w:val="20"/>
              </w:rPr>
              <w:t>Maturiry</w:t>
            </w:r>
            <w:r w:rsidR="00971652" w:rsidRPr="00072514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971652">
              <w:rPr>
                <w:rFonts w:ascii="Arial" w:hAnsi="Arial" w:cs="Arial"/>
                <w:color w:val="000000"/>
                <w:sz w:val="20"/>
              </w:rPr>
              <w:t>date</w:t>
            </w:r>
          </w:p>
          <w:p w:rsidR="00971652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Дата, в которую дилер должен погасить задолженность по основному долгу. Если основной долг не погашен, то такая задолженность становится просроченной. На нее не начисляется комиссия за отсрочку платежа, начисляется неустойка.</w:t>
            </w:r>
          </w:p>
          <w:p w:rsidR="008C1272" w:rsidRPr="008C1272" w:rsidRDefault="008C127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По демо и подменным автомобилям – </w:t>
            </w:r>
            <w:r>
              <w:rPr>
                <w:rFonts w:ascii="Arial" w:hAnsi="Arial" w:cs="Arial"/>
                <w:color w:val="000000"/>
                <w:sz w:val="20"/>
              </w:rPr>
              <w:t>Maturity</w:t>
            </w:r>
            <w:r w:rsidRPr="008C1272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</w:rPr>
              <w:t>date</w:t>
            </w:r>
            <w:r w:rsidRPr="008C1272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периодического платежа</w:t>
            </w:r>
          </w:p>
        </w:tc>
      </w:tr>
      <w:tr w:rsidR="00971652" w:rsidRPr="00416E8E" w:rsidTr="0050399A">
        <w:tc>
          <w:tcPr>
            <w:tcW w:w="2139" w:type="dxa"/>
            <w:vAlign w:val="center"/>
          </w:tcPr>
          <w:p w:rsidR="00971652" w:rsidRDefault="00971652" w:rsidP="0050399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Специальные условия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Финансирование автомобилей в рамках договора Факторинга на особых условиях.</w:t>
            </w:r>
          </w:p>
          <w:p w:rsidR="00971652" w:rsidRPr="00072514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На текущий момент уже реализована программа по финансированию демо и подменных автомобилей.</w:t>
            </w:r>
            <w:r w:rsidR="007D2856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В рамках существующего проекта будет реализована программа финансирования флит-сделок.</w:t>
            </w:r>
          </w:p>
        </w:tc>
      </w:tr>
      <w:tr w:rsidR="00971652" w:rsidRPr="00416E8E" w:rsidTr="0050399A">
        <w:tc>
          <w:tcPr>
            <w:tcW w:w="2139" w:type="dxa"/>
            <w:vAlign w:val="center"/>
          </w:tcPr>
          <w:p w:rsidR="00971652" w:rsidRDefault="00971652" w:rsidP="0050399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Флитовый автомобиль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82073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 xml:space="preserve">Автомобиль, приобретаемый Дилером у </w:t>
            </w:r>
            <w:r w:rsidR="007D2856">
              <w:rPr>
                <w:rFonts w:ascii="Arial" w:hAnsi="Arial" w:cs="Arial"/>
                <w:color w:val="000000"/>
                <w:sz w:val="20"/>
                <w:lang w:val="ru-RU"/>
              </w:rPr>
              <w:t xml:space="preserve">Автопроизводителя </w:t>
            </w: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 xml:space="preserve">на основании Договора о поставках с целью его дальнейшей продажи и передачи корпоративному Покупателю (юридическому лицу) до момента полного исполнения Дилером Денежного требования по оплате такого Автомобиля в пользу </w:t>
            </w:r>
            <w:r w:rsidR="0082073A">
              <w:rPr>
                <w:rFonts w:ascii="Arial" w:hAnsi="Arial" w:cs="Arial"/>
                <w:color w:val="000000"/>
                <w:sz w:val="20"/>
                <w:lang w:val="ru-RU"/>
              </w:rPr>
              <w:t>БанкаБанка</w:t>
            </w: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.</w:t>
            </w:r>
          </w:p>
        </w:tc>
      </w:tr>
      <w:tr w:rsidR="00971652" w:rsidRPr="00416E8E" w:rsidTr="0050399A">
        <w:tc>
          <w:tcPr>
            <w:tcW w:w="2139" w:type="dxa"/>
            <w:vAlign w:val="center"/>
          </w:tcPr>
          <w:p w:rsidR="00971652" w:rsidRDefault="00971652" w:rsidP="0050399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Флитовый контракт (сделка)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 xml:space="preserve">Договор, в рамках которого Банком производится финансирование флитовых автомобилей на специальных условиях (выдача ПТС до произведения погашения требования, изменение условий отсрочки). В рамках каждого такого контракта определяется перечень </w:t>
            </w:r>
            <w:r>
              <w:rPr>
                <w:rFonts w:ascii="Arial" w:hAnsi="Arial" w:cs="Arial"/>
                <w:color w:val="000000"/>
                <w:sz w:val="20"/>
              </w:rPr>
              <w:t>VIN</w:t>
            </w: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и отдельный лимит с</w:t>
            </w:r>
            <w:r w:rsidR="006E2A3B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ограниченным </w:t>
            </w: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сроком действия.</w:t>
            </w:r>
          </w:p>
        </w:tc>
      </w:tr>
      <w:tr w:rsidR="00971652" w:rsidRPr="00416E8E" w:rsidTr="0050399A">
        <w:tc>
          <w:tcPr>
            <w:tcW w:w="2139" w:type="dxa"/>
            <w:vAlign w:val="center"/>
          </w:tcPr>
          <w:p w:rsidR="00971652" w:rsidRDefault="00971652" w:rsidP="0050399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Лимит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Максимальная сумма факторинга применительно к конкретному Дилеру, в пределах которой Банк производит финансирование.</w:t>
            </w:r>
            <w:r w:rsidR="00803A22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В контексте данных требований: </w:t>
            </w:r>
            <w:r w:rsidR="00803A22">
              <w:rPr>
                <w:rFonts w:ascii="Arial" w:hAnsi="Arial" w:cs="Arial"/>
                <w:color w:val="000000"/>
                <w:sz w:val="20"/>
                <w:lang w:val="ru-RU"/>
              </w:rPr>
              <w:lastRenderedPageBreak/>
              <w:t>максимальная сумма факторинга = максимальный совокупный лимит.</w:t>
            </w: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При этом Лимит факторинга может включать в себя лимит факторинга, установленный для Демонстрационных и Подменных автомобилей – сублимит, а также лимит факторинга, установленный для Флитовых автомобилей.</w:t>
            </w:r>
          </w:p>
        </w:tc>
      </w:tr>
      <w:tr w:rsidR="00971652" w:rsidRPr="00416E8E" w:rsidTr="0050399A">
        <w:trPr>
          <w:trHeight w:val="180"/>
        </w:trPr>
        <w:tc>
          <w:tcPr>
            <w:tcW w:w="2139" w:type="dxa"/>
            <w:vAlign w:val="center"/>
          </w:tcPr>
          <w:p w:rsidR="00971652" w:rsidRPr="00C9285D" w:rsidRDefault="00971652" w:rsidP="0050399A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lastRenderedPageBreak/>
              <w:t>Транзитный период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072514">
              <w:rPr>
                <w:rFonts w:ascii="Arial" w:hAnsi="Arial" w:cs="Arial"/>
                <w:sz w:val="20"/>
                <w:lang w:val="ru-RU"/>
              </w:rPr>
              <w:t>Период времени, который определяется автопроизводителем по собственному исключительному усмотрению, сообщается Банку и который начинается с даты факторинга (даты финансирования Банком в отношении соответствующего автомобиля) и заканчивается в последний день Среднего времени в пути, установленного в отношении соответствующего дилера. В течение транзитного периода автопроизводитель оплачивает Банку комиссию за отсрочку платежа.</w:t>
            </w:r>
          </w:p>
        </w:tc>
      </w:tr>
      <w:tr w:rsidR="00971652" w:rsidRPr="00416E8E" w:rsidTr="0050399A">
        <w:trPr>
          <w:trHeight w:val="180"/>
        </w:trPr>
        <w:tc>
          <w:tcPr>
            <w:tcW w:w="2139" w:type="dxa"/>
            <w:vAlign w:val="center"/>
          </w:tcPr>
          <w:p w:rsidR="00971652" w:rsidRDefault="00971652" w:rsidP="0050399A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Льготный период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072514">
              <w:rPr>
                <w:rFonts w:ascii="Arial" w:hAnsi="Arial" w:cs="Arial"/>
                <w:sz w:val="20"/>
                <w:lang w:val="ru-RU"/>
              </w:rPr>
              <w:t>Период, начинающийся непосредственно после истечения Среднего времени в пути, который не подлежит оплате дилером. В течение льготного периода автопроизводитель оплачивает Банку комиссию за отсрочку платежа.</w:t>
            </w:r>
          </w:p>
          <w:p w:rsidR="00971652" w:rsidRPr="00072514" w:rsidRDefault="00971652" w:rsidP="0050399A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072514">
              <w:rPr>
                <w:rFonts w:ascii="Arial" w:hAnsi="Arial" w:cs="Arial"/>
                <w:sz w:val="20"/>
                <w:lang w:val="ru-RU"/>
              </w:rPr>
              <w:t>Продолжительность Льготного периода зависит от модели автомобиля для стандартных автомобилей.</w:t>
            </w:r>
          </w:p>
        </w:tc>
      </w:tr>
      <w:tr w:rsidR="00971652" w:rsidRPr="00416E8E" w:rsidTr="0050399A">
        <w:trPr>
          <w:trHeight w:val="180"/>
        </w:trPr>
        <w:tc>
          <w:tcPr>
            <w:tcW w:w="2139" w:type="dxa"/>
            <w:vAlign w:val="center"/>
          </w:tcPr>
          <w:p w:rsidR="00971652" w:rsidRPr="00C9285D" w:rsidRDefault="00971652" w:rsidP="0050399A">
            <w:pPr>
              <w:rPr>
                <w:rFonts w:ascii="Arial" w:hAnsi="Arial" w:cs="Arial"/>
                <w:color w:val="000000"/>
                <w:sz w:val="20"/>
                <w:highlight w:val="yellow"/>
              </w:rPr>
            </w:pPr>
            <w:r w:rsidRPr="00C9285D">
              <w:rPr>
                <w:rFonts w:ascii="Arial" w:hAnsi="Arial" w:cs="Arial"/>
                <w:color w:val="000000"/>
                <w:sz w:val="20"/>
              </w:rPr>
              <w:t xml:space="preserve">IBP период 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072514">
              <w:rPr>
                <w:rFonts w:ascii="Arial" w:hAnsi="Arial" w:cs="Arial"/>
                <w:sz w:val="20"/>
                <w:lang w:val="ru-RU"/>
              </w:rPr>
              <w:t xml:space="preserve">Период отсрочки, предоставляемой дилерам Банком на основании соглашений об отсрочке платежа, начинающийся непосредственно после истечения Льготного периода. В течение </w:t>
            </w:r>
            <w:r w:rsidRPr="00C9285D">
              <w:rPr>
                <w:rFonts w:ascii="Arial" w:hAnsi="Arial" w:cs="Arial"/>
                <w:sz w:val="20"/>
              </w:rPr>
              <w:t>IBP</w:t>
            </w:r>
            <w:r w:rsidRPr="00072514">
              <w:rPr>
                <w:rFonts w:ascii="Arial" w:hAnsi="Arial" w:cs="Arial"/>
                <w:sz w:val="20"/>
                <w:lang w:val="ru-RU"/>
              </w:rPr>
              <w:t xml:space="preserve"> периода дилер оплачивает Банку комиссию за отсрочку платежа.</w:t>
            </w:r>
          </w:p>
          <w:p w:rsidR="00971652" w:rsidRPr="00072514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sz w:val="20"/>
                <w:lang w:val="ru-RU"/>
              </w:rPr>
              <w:t xml:space="preserve">Продолжительность </w:t>
            </w:r>
            <w:r w:rsidRPr="00C9285D">
              <w:rPr>
                <w:rFonts w:ascii="Arial" w:hAnsi="Arial" w:cs="Arial"/>
                <w:sz w:val="20"/>
              </w:rPr>
              <w:t>IBP</w:t>
            </w:r>
            <w:r w:rsidRPr="00072514">
              <w:rPr>
                <w:rFonts w:ascii="Arial" w:hAnsi="Arial" w:cs="Arial"/>
                <w:sz w:val="20"/>
                <w:lang w:val="ru-RU"/>
              </w:rPr>
              <w:t xml:space="preserve"> периода зависит от модели автомобиля. Всегда одинаковый для автомобилей, профинансированным по спец условиям.</w:t>
            </w:r>
          </w:p>
        </w:tc>
      </w:tr>
      <w:tr w:rsidR="00971652" w:rsidRPr="00494883" w:rsidTr="0050399A">
        <w:trPr>
          <w:trHeight w:val="180"/>
        </w:trPr>
        <w:tc>
          <w:tcPr>
            <w:tcW w:w="2139" w:type="dxa"/>
            <w:vAlign w:val="center"/>
          </w:tcPr>
          <w:p w:rsidR="00971652" w:rsidRPr="00C9285D" w:rsidRDefault="00971652" w:rsidP="0050399A">
            <w:pPr>
              <w:rPr>
                <w:rFonts w:ascii="Arial" w:hAnsi="Arial" w:cs="Arial"/>
                <w:color w:val="000000"/>
                <w:sz w:val="20"/>
              </w:rPr>
            </w:pPr>
            <w:r w:rsidRPr="00C9285D">
              <w:rPr>
                <w:rFonts w:ascii="Arial" w:hAnsi="Arial" w:cs="Arial"/>
                <w:color w:val="000000"/>
                <w:sz w:val="20"/>
              </w:rPr>
              <w:t>Инвойс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Счет-фактура</w:t>
            </w:r>
          </w:p>
          <w:p w:rsidR="00971652" w:rsidRPr="00072514" w:rsidRDefault="00971652" w:rsidP="0050399A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В контексте данных требований, понятие инвойс соответствует одному автомобилю</w:t>
            </w:r>
            <w:r w:rsidR="009B56B9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9B56B9">
              <w:rPr>
                <w:rFonts w:ascii="Arial" w:hAnsi="Arial" w:cs="Arial"/>
                <w:color w:val="000000"/>
                <w:sz w:val="20"/>
              </w:rPr>
              <w:t>(VIN)</w:t>
            </w: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.</w:t>
            </w:r>
          </w:p>
        </w:tc>
      </w:tr>
      <w:tr w:rsidR="00971652" w:rsidRPr="00416E8E" w:rsidTr="0050399A">
        <w:trPr>
          <w:trHeight w:val="180"/>
        </w:trPr>
        <w:tc>
          <w:tcPr>
            <w:tcW w:w="2139" w:type="dxa"/>
            <w:vAlign w:val="center"/>
          </w:tcPr>
          <w:p w:rsidR="00971652" w:rsidRPr="000176E6" w:rsidRDefault="00971652" w:rsidP="0050399A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Тип инвойса (</w:t>
            </w:r>
            <w:r w:rsidRPr="00C73907">
              <w:rPr>
                <w:rFonts w:ascii="Arial" w:hAnsi="Arial" w:cs="Arial"/>
                <w:color w:val="000000"/>
                <w:sz w:val="20"/>
              </w:rPr>
              <w:t>Invoice Type)</w:t>
            </w:r>
          </w:p>
        </w:tc>
        <w:tc>
          <w:tcPr>
            <w:tcW w:w="8233" w:type="dxa"/>
            <w:vAlign w:val="center"/>
          </w:tcPr>
          <w:p w:rsidR="00971652" w:rsidRPr="00072514" w:rsidRDefault="00971652" w:rsidP="0050399A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072514">
              <w:rPr>
                <w:rFonts w:ascii="Arial" w:hAnsi="Arial" w:cs="Arial"/>
                <w:color w:val="000000"/>
                <w:sz w:val="20"/>
                <w:lang w:val="ru-RU"/>
              </w:rPr>
              <w:t>Внутренний тип инвойса, определяющий периоды отсрочки, используемые ставки, порядок начисления комиссии для автопроизводителя и дилера в зависимости от категории.</w:t>
            </w:r>
          </w:p>
        </w:tc>
      </w:tr>
      <w:tr w:rsidR="00797AB3" w:rsidRPr="00416E8E" w:rsidTr="0050399A">
        <w:trPr>
          <w:trHeight w:val="180"/>
        </w:trPr>
        <w:tc>
          <w:tcPr>
            <w:tcW w:w="2139" w:type="dxa"/>
            <w:vAlign w:val="center"/>
          </w:tcPr>
          <w:p w:rsidR="00797AB3" w:rsidRDefault="00797AB3" w:rsidP="0050399A">
            <w:pPr>
              <w:rPr>
                <w:rFonts w:ascii="Arial" w:hAnsi="Arial" w:cs="Arial"/>
                <w:color w:val="000000"/>
                <w:sz w:val="20"/>
              </w:rPr>
            </w:pPr>
            <w:r w:rsidRPr="00BA1435">
              <w:rPr>
                <w:rFonts w:ascii="Arial" w:hAnsi="Arial" w:cs="Arial"/>
                <w:color w:val="000000"/>
                <w:sz w:val="20"/>
              </w:rPr>
              <w:t>EOD</w:t>
            </w:r>
            <w:r w:rsidR="00F771A2">
              <w:rPr>
                <w:rFonts w:ascii="Arial" w:hAnsi="Arial" w:cs="Arial"/>
                <w:color w:val="000000"/>
                <w:sz w:val="20"/>
              </w:rPr>
              <w:t xml:space="preserve"> (End Of Day)</w:t>
            </w:r>
          </w:p>
        </w:tc>
        <w:tc>
          <w:tcPr>
            <w:tcW w:w="8233" w:type="dxa"/>
            <w:vAlign w:val="center"/>
          </w:tcPr>
          <w:p w:rsidR="00DF7AA2" w:rsidRPr="009B56B9" w:rsidRDefault="00F771A2" w:rsidP="00372307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Процедура закрытия дня</w:t>
            </w:r>
            <w:r w:rsidR="00DF7AA2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в учётных системах Банка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.</w:t>
            </w:r>
          </w:p>
        </w:tc>
      </w:tr>
      <w:tr w:rsidR="00F771A2" w:rsidRPr="00DF7AA2" w:rsidTr="0050399A">
        <w:trPr>
          <w:trHeight w:val="180"/>
        </w:trPr>
        <w:tc>
          <w:tcPr>
            <w:tcW w:w="2139" w:type="dxa"/>
            <w:vAlign w:val="center"/>
          </w:tcPr>
          <w:p w:rsidR="00F771A2" w:rsidRPr="00BA1435" w:rsidRDefault="00F771A2" w:rsidP="0050399A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CoT (Cut-off Time)</w:t>
            </w:r>
          </w:p>
        </w:tc>
        <w:tc>
          <w:tcPr>
            <w:tcW w:w="8233" w:type="dxa"/>
            <w:vAlign w:val="center"/>
          </w:tcPr>
          <w:p w:rsidR="00F771A2" w:rsidRPr="00CA4AC3" w:rsidDel="00F771A2" w:rsidRDefault="00CA4AC3" w:rsidP="00CA4AC3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В</w:t>
            </w:r>
            <w:r w:rsidRPr="00CA4AC3">
              <w:rPr>
                <w:rFonts w:ascii="Arial" w:hAnsi="Arial" w:cs="Arial"/>
                <w:color w:val="000000"/>
                <w:sz w:val="20"/>
                <w:lang w:val="ru-RU"/>
              </w:rPr>
              <w:t>ремя завершения банковских операций</w:t>
            </w:r>
          </w:p>
        </w:tc>
      </w:tr>
      <w:tr w:rsidR="000716F3" w:rsidRPr="00416E8E" w:rsidTr="000716F3">
        <w:trPr>
          <w:trHeight w:val="180"/>
        </w:trPr>
        <w:tc>
          <w:tcPr>
            <w:tcW w:w="2139" w:type="dxa"/>
          </w:tcPr>
          <w:p w:rsidR="000716F3" w:rsidRPr="00DF7AA2" w:rsidRDefault="000716F3" w:rsidP="0050399A">
            <w:pPr>
              <w:rPr>
                <w:rFonts w:ascii="Arial" w:hAnsi="Arial" w:cs="Arial"/>
                <w:color w:val="000000"/>
                <w:sz w:val="20"/>
              </w:rPr>
            </w:pPr>
            <w:r w:rsidRPr="00DF7AA2">
              <w:rPr>
                <w:rFonts w:ascii="Arial" w:hAnsi="Arial" w:cs="Arial"/>
                <w:sz w:val="20"/>
                <w:lang w:val="ru-RU"/>
              </w:rPr>
              <w:t>ОСОКП</w:t>
            </w:r>
          </w:p>
        </w:tc>
        <w:tc>
          <w:tcPr>
            <w:tcW w:w="8233" w:type="dxa"/>
          </w:tcPr>
          <w:p w:rsidR="000716F3" w:rsidRPr="00F22C15" w:rsidRDefault="000716F3" w:rsidP="000716F3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7D2856">
              <w:rPr>
                <w:rFonts w:ascii="Arial" w:hAnsi="Arial" w:cs="Arial"/>
                <w:sz w:val="20"/>
                <w:lang w:val="ru-RU"/>
              </w:rPr>
              <w:t>Отдел сопровождения операций корпоративных продаж О</w:t>
            </w:r>
            <w:r w:rsidRPr="00CD517D">
              <w:rPr>
                <w:rFonts w:ascii="Arial" w:hAnsi="Arial" w:cs="Arial"/>
                <w:sz w:val="20"/>
                <w:lang w:val="ru-RU"/>
              </w:rPr>
              <w:t>перационной Дирекции</w:t>
            </w:r>
          </w:p>
        </w:tc>
      </w:tr>
      <w:tr w:rsidR="00DF7AA2" w:rsidRPr="00416E8E" w:rsidTr="00DF7AA2">
        <w:trPr>
          <w:trHeight w:val="180"/>
        </w:trPr>
        <w:tc>
          <w:tcPr>
            <w:tcW w:w="2139" w:type="dxa"/>
            <w:vAlign w:val="center"/>
          </w:tcPr>
          <w:p w:rsidR="00DF7AA2" w:rsidRPr="00DF7AA2" w:rsidRDefault="00DF7AA2" w:rsidP="0050399A">
            <w:pPr>
              <w:rPr>
                <w:rFonts w:ascii="Arial" w:hAnsi="Arial" w:cs="Arial"/>
                <w:sz w:val="20"/>
                <w:lang w:val="ru-RU"/>
              </w:rPr>
            </w:pPr>
            <w:r w:rsidRPr="00DF7AA2">
              <w:rPr>
                <w:rFonts w:ascii="Arial" w:eastAsia="Times New Roman" w:hAnsi="Arial" w:cs="Arial"/>
                <w:bCs/>
                <w:color w:val="000000"/>
                <w:sz w:val="20"/>
                <w:lang w:val="ru-RU" w:eastAsia="ru-RU"/>
              </w:rPr>
              <w:t>Система «Клиент-Банк»</w:t>
            </w:r>
          </w:p>
        </w:tc>
        <w:tc>
          <w:tcPr>
            <w:tcW w:w="8233" w:type="dxa"/>
            <w:vAlign w:val="center"/>
          </w:tcPr>
          <w:p w:rsidR="00DF7AA2" w:rsidRPr="00CD517D" w:rsidRDefault="00DF7AA2" w:rsidP="000716F3">
            <w:pPr>
              <w:jc w:val="both"/>
              <w:rPr>
                <w:rFonts w:ascii="Arial" w:hAnsi="Arial" w:cs="Arial"/>
                <w:sz w:val="20"/>
                <w:lang w:val="ru-RU"/>
              </w:rPr>
            </w:pPr>
            <w:r w:rsidRPr="007D2856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Автоматизированная банковская система, предназначенная для обмена платежными/расчетными документами в электронном виде.</w:t>
            </w:r>
          </w:p>
        </w:tc>
      </w:tr>
      <w:tr w:rsidR="00673D60" w:rsidRPr="00452644" w:rsidTr="00DF7AA2">
        <w:trPr>
          <w:trHeight w:val="180"/>
        </w:trPr>
        <w:tc>
          <w:tcPr>
            <w:tcW w:w="2139" w:type="dxa"/>
            <w:vAlign w:val="center"/>
          </w:tcPr>
          <w:p w:rsidR="00673D60" w:rsidRPr="00DF7AA2" w:rsidRDefault="00673D60" w:rsidP="0050399A">
            <w:pPr>
              <w:rPr>
                <w:rFonts w:ascii="Arial" w:eastAsia="Times New Roman" w:hAnsi="Arial" w:cs="Arial"/>
                <w:bCs/>
                <w:color w:val="000000"/>
                <w:sz w:val="20"/>
                <w:lang w:val="ru-RU" w:eastAsia="ru-RU"/>
              </w:rPr>
            </w:pPr>
            <w:r>
              <w:rPr>
                <w:rFonts w:ascii="Arial" w:eastAsia="Times New Roman" w:hAnsi="Arial" w:cs="Arial"/>
                <w:bCs/>
                <w:color w:val="000000"/>
                <w:sz w:val="20"/>
                <w:lang w:val="ru-RU" w:eastAsia="ru-RU"/>
              </w:rPr>
              <w:t>ФНП</w:t>
            </w:r>
          </w:p>
        </w:tc>
        <w:tc>
          <w:tcPr>
            <w:tcW w:w="8233" w:type="dxa"/>
            <w:vAlign w:val="center"/>
          </w:tcPr>
          <w:p w:rsidR="00673D60" w:rsidRPr="007D2856" w:rsidRDefault="00673D60" w:rsidP="000716F3">
            <w:pPr>
              <w:jc w:val="both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Федеральная Нотариальная Палата</w:t>
            </w:r>
          </w:p>
        </w:tc>
      </w:tr>
      <w:tr w:rsidR="00673D60" w:rsidRPr="00416E8E" w:rsidTr="00087B02">
        <w:trPr>
          <w:trHeight w:val="180"/>
        </w:trPr>
        <w:tc>
          <w:tcPr>
            <w:tcW w:w="2139" w:type="dxa"/>
            <w:vAlign w:val="center"/>
          </w:tcPr>
          <w:p w:rsidR="00673D60" w:rsidRPr="00DF7AA2" w:rsidRDefault="00673D60" w:rsidP="0050399A">
            <w:pPr>
              <w:rPr>
                <w:rFonts w:ascii="Arial" w:eastAsia="Times New Roman" w:hAnsi="Arial" w:cs="Arial"/>
                <w:bCs/>
                <w:color w:val="000000"/>
                <w:sz w:val="20"/>
                <w:lang w:val="ru-RU" w:eastAsia="ru-RU"/>
              </w:rPr>
            </w:pPr>
            <w:r w:rsidRPr="00DF7AA2">
              <w:rPr>
                <w:rFonts w:ascii="Arial" w:eastAsia="Times New Roman" w:hAnsi="Arial" w:cs="Arial"/>
                <w:bCs/>
                <w:color w:val="000000"/>
                <w:sz w:val="20"/>
                <w:lang w:eastAsia="ru-RU"/>
              </w:rPr>
              <w:t>X-Factor</w:t>
            </w:r>
          </w:p>
        </w:tc>
        <w:tc>
          <w:tcPr>
            <w:tcW w:w="8233" w:type="dxa"/>
            <w:vAlign w:val="center"/>
          </w:tcPr>
          <w:p w:rsidR="00673D60" w:rsidRPr="007D2856" w:rsidRDefault="00673D60" w:rsidP="000716F3">
            <w:pPr>
              <w:jc w:val="both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DF7AA2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Автоматизированная банковская система, используемая Банком для учета операций по факторингу.</w:t>
            </w:r>
          </w:p>
        </w:tc>
      </w:tr>
      <w:tr w:rsidR="00673D60" w:rsidRPr="00416E8E" w:rsidTr="00087B02">
        <w:trPr>
          <w:trHeight w:val="180"/>
        </w:trPr>
        <w:tc>
          <w:tcPr>
            <w:tcW w:w="2139" w:type="dxa"/>
            <w:vAlign w:val="center"/>
          </w:tcPr>
          <w:p w:rsidR="00673D60" w:rsidRPr="00DF7AA2" w:rsidRDefault="00673D60" w:rsidP="0050399A">
            <w:pPr>
              <w:rPr>
                <w:rFonts w:ascii="Arial" w:eastAsia="Times New Roman" w:hAnsi="Arial" w:cs="Arial"/>
                <w:bCs/>
                <w:color w:val="000000"/>
                <w:sz w:val="20"/>
                <w:lang w:val="ru-RU" w:eastAsia="ru-RU"/>
              </w:rPr>
            </w:pPr>
            <w:r w:rsidRPr="00DF7AA2">
              <w:rPr>
                <w:rFonts w:ascii="Arial" w:eastAsia="Times New Roman" w:hAnsi="Arial" w:cs="Arial"/>
                <w:bCs/>
                <w:color w:val="000000"/>
                <w:sz w:val="20"/>
                <w:lang w:eastAsia="ru-RU"/>
              </w:rPr>
              <w:t>DHL</w:t>
            </w:r>
            <w:r w:rsidRPr="00DF7AA2">
              <w:rPr>
                <w:rFonts w:ascii="Arial" w:eastAsia="Times New Roman" w:hAnsi="Arial" w:cs="Arial"/>
                <w:bCs/>
                <w:color w:val="000000"/>
                <w:sz w:val="20"/>
                <w:lang w:val="ru-RU" w:eastAsia="ru-RU"/>
              </w:rPr>
              <w:t xml:space="preserve"> (провайдер)</w:t>
            </w:r>
          </w:p>
        </w:tc>
        <w:tc>
          <w:tcPr>
            <w:tcW w:w="8233" w:type="dxa"/>
            <w:vAlign w:val="center"/>
          </w:tcPr>
          <w:p w:rsidR="00673D60" w:rsidRPr="007D2856" w:rsidRDefault="00673D60" w:rsidP="000716F3">
            <w:pPr>
              <w:jc w:val="both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DF7AA2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Компания, осуществляющая логистику и хранение бланков ПТС в рамках заключенного с Банком договора</w:t>
            </w:r>
          </w:p>
        </w:tc>
      </w:tr>
    </w:tbl>
    <w:p w:rsidR="00971652" w:rsidRPr="000C2688" w:rsidRDefault="00971652" w:rsidP="0013343A">
      <w:pPr>
        <w:pStyle w:val="af6"/>
      </w:pPr>
    </w:p>
    <w:p w:rsidR="00BC5298" w:rsidRPr="000C2688" w:rsidRDefault="00767FA9" w:rsidP="00971652">
      <w:pPr>
        <w:pStyle w:val="Chapter1"/>
      </w:pPr>
      <w:bookmarkStart w:id="9" w:name="_Toc504144747"/>
      <w:bookmarkStart w:id="10" w:name="_Toc504667658"/>
      <w:r w:rsidRPr="000C2688">
        <w:t xml:space="preserve">Ссылки на существующие </w:t>
      </w:r>
      <w:r w:rsidRPr="00971652">
        <w:t>документы</w:t>
      </w:r>
      <w:bookmarkEnd w:id="9"/>
      <w:bookmarkEnd w:id="10"/>
    </w:p>
    <w:p w:rsidR="0013343A" w:rsidRPr="00C16CD6" w:rsidRDefault="0089203E" w:rsidP="00AD568F">
      <w:pPr>
        <w:pStyle w:val="af6"/>
        <w:numPr>
          <w:ilvl w:val="0"/>
          <w:numId w:val="40"/>
        </w:numPr>
      </w:pPr>
      <w:hyperlink r:id="rId9" w:history="1">
        <w:r w:rsidR="00971652" w:rsidRPr="00C16CD6">
          <w:rPr>
            <w:rStyle w:val="a9"/>
            <w:lang w:val="en-US"/>
          </w:rPr>
          <w:t>CHR</w:t>
        </w:r>
        <w:r w:rsidR="00971652" w:rsidRPr="00C16CD6">
          <w:rPr>
            <w:rStyle w:val="a9"/>
          </w:rPr>
          <w:t>-1757</w:t>
        </w:r>
      </w:hyperlink>
      <w:r w:rsidR="00C16CD6" w:rsidRPr="00C16CD6">
        <w:t xml:space="preserve"> Мультивендорность в системе АВТО факторинг</w:t>
      </w:r>
    </w:p>
    <w:p w:rsidR="0013343A" w:rsidRDefault="0089203E" w:rsidP="00AD568F">
      <w:pPr>
        <w:pStyle w:val="af6"/>
        <w:numPr>
          <w:ilvl w:val="0"/>
          <w:numId w:val="40"/>
        </w:numPr>
      </w:pPr>
      <w:hyperlink r:id="rId10" w:history="1">
        <w:r w:rsidR="00971652" w:rsidRPr="00C16CD6">
          <w:rPr>
            <w:rStyle w:val="a9"/>
            <w:lang w:val="en-US"/>
          </w:rPr>
          <w:t>CHR</w:t>
        </w:r>
        <w:r w:rsidR="00971652" w:rsidRPr="00C16CD6">
          <w:rPr>
            <w:rStyle w:val="a9"/>
          </w:rPr>
          <w:t>-1890</w:t>
        </w:r>
      </w:hyperlink>
      <w:r w:rsidR="00C16CD6" w:rsidRPr="00C16CD6">
        <w:t xml:space="preserve"> Финансирование демо- и подменных автомобилей</w:t>
      </w:r>
    </w:p>
    <w:p w:rsidR="00836C08" w:rsidRDefault="0089203E" w:rsidP="00836C08">
      <w:pPr>
        <w:pStyle w:val="af6"/>
        <w:numPr>
          <w:ilvl w:val="0"/>
          <w:numId w:val="40"/>
        </w:numPr>
      </w:pPr>
      <w:hyperlink r:id="rId11" w:history="1">
        <w:r w:rsidR="00836C08" w:rsidRPr="00C16CD6">
          <w:rPr>
            <w:rStyle w:val="a9"/>
            <w:noProof/>
          </w:rPr>
          <w:t>CHR-2972</w:t>
        </w:r>
      </w:hyperlink>
      <w:r w:rsidR="00836C08" w:rsidRPr="0082073A">
        <w:t xml:space="preserve"> Изменение </w:t>
      </w:r>
      <w:r w:rsidR="00836C08" w:rsidRPr="0082073A">
        <w:rPr>
          <w:lang w:val="en-US"/>
        </w:rPr>
        <w:t>Maturity</w:t>
      </w:r>
      <w:r w:rsidR="00836C08" w:rsidRPr="0082073A">
        <w:t xml:space="preserve"> </w:t>
      </w:r>
      <w:r w:rsidR="00836C08" w:rsidRPr="0082073A">
        <w:rPr>
          <w:lang w:val="en-US"/>
        </w:rPr>
        <w:t>date</w:t>
      </w:r>
      <w:r w:rsidR="00836C08" w:rsidRPr="0082073A">
        <w:t xml:space="preserve"> пользователем в </w:t>
      </w:r>
      <w:r w:rsidR="00836C08" w:rsidRPr="0082073A">
        <w:rPr>
          <w:lang w:val="en-US"/>
        </w:rPr>
        <w:t>X</w:t>
      </w:r>
      <w:r w:rsidR="00836C08" w:rsidRPr="0082073A">
        <w:t>-</w:t>
      </w:r>
      <w:r w:rsidR="00836C08" w:rsidRPr="0082073A">
        <w:rPr>
          <w:lang w:val="en-US"/>
        </w:rPr>
        <w:t>Factor</w:t>
      </w:r>
    </w:p>
    <w:p w:rsidR="0013343A" w:rsidRDefault="0089203E" w:rsidP="00AD568F">
      <w:pPr>
        <w:pStyle w:val="af6"/>
        <w:numPr>
          <w:ilvl w:val="0"/>
          <w:numId w:val="40"/>
        </w:numPr>
      </w:pPr>
      <w:hyperlink r:id="rId12" w:history="1">
        <w:r w:rsidR="00396198" w:rsidRPr="00C16CD6">
          <w:rPr>
            <w:rStyle w:val="a9"/>
          </w:rPr>
          <w:t>CHR-3464</w:t>
        </w:r>
      </w:hyperlink>
      <w:r w:rsidR="00C16CD6" w:rsidRPr="00C16CD6">
        <w:t xml:space="preserve"> </w:t>
      </w:r>
      <w:r w:rsidR="00C16CD6" w:rsidRPr="00C16CD6">
        <w:rPr>
          <w:lang w:val="en-US"/>
        </w:rPr>
        <w:t>X</w:t>
      </w:r>
      <w:r w:rsidR="00C16CD6" w:rsidRPr="00C16CD6">
        <w:t>-</w:t>
      </w:r>
      <w:r w:rsidR="00C16CD6" w:rsidRPr="00C16CD6">
        <w:rPr>
          <w:lang w:val="en-US"/>
        </w:rPr>
        <w:t>Factor</w:t>
      </w:r>
      <w:r w:rsidR="00C16CD6" w:rsidRPr="00C16CD6">
        <w:t xml:space="preserve">: включение признака </w:t>
      </w:r>
      <w:r w:rsidR="00C16CD6" w:rsidRPr="00C16CD6">
        <w:rPr>
          <w:lang w:val="en-US"/>
        </w:rPr>
        <w:t>DE</w:t>
      </w:r>
      <w:r w:rsidR="00C16CD6" w:rsidRPr="00C16CD6">
        <w:t>/</w:t>
      </w:r>
      <w:r w:rsidR="00C16CD6" w:rsidRPr="00C16CD6">
        <w:rPr>
          <w:lang w:val="en-US"/>
        </w:rPr>
        <w:t>CC</w:t>
      </w:r>
      <w:r w:rsidR="00C16CD6" w:rsidRPr="00C16CD6">
        <w:t xml:space="preserve"> в залоговый файл, направляемый дилеру</w:t>
      </w:r>
    </w:p>
    <w:p w:rsidR="008E31C5" w:rsidRDefault="0089203E" w:rsidP="00AD568F">
      <w:pPr>
        <w:pStyle w:val="af6"/>
        <w:numPr>
          <w:ilvl w:val="0"/>
          <w:numId w:val="40"/>
        </w:numPr>
      </w:pPr>
      <w:hyperlink r:id="rId13" w:history="1">
        <w:r w:rsidR="008E31C5" w:rsidRPr="00C16CD6">
          <w:rPr>
            <w:rStyle w:val="a9"/>
            <w:noProof/>
          </w:rPr>
          <w:t>CHR</w:t>
        </w:r>
        <w:r w:rsidR="00C16CD6" w:rsidRPr="00C16CD6">
          <w:rPr>
            <w:rStyle w:val="a9"/>
            <w:noProof/>
          </w:rPr>
          <w:t>-</w:t>
        </w:r>
        <w:r w:rsidR="008E31C5" w:rsidRPr="00C16CD6">
          <w:rPr>
            <w:rStyle w:val="a9"/>
            <w:noProof/>
          </w:rPr>
          <w:t>2972</w:t>
        </w:r>
      </w:hyperlink>
      <w:r w:rsidR="0082073A" w:rsidRPr="0082073A">
        <w:t xml:space="preserve"> Изменение </w:t>
      </w:r>
      <w:r w:rsidR="0082073A" w:rsidRPr="0082073A">
        <w:rPr>
          <w:lang w:val="en-US"/>
        </w:rPr>
        <w:t>Maturity</w:t>
      </w:r>
      <w:r w:rsidR="0082073A" w:rsidRPr="0082073A">
        <w:t xml:space="preserve"> </w:t>
      </w:r>
      <w:r w:rsidR="0082073A" w:rsidRPr="0082073A">
        <w:rPr>
          <w:lang w:val="en-US"/>
        </w:rPr>
        <w:t>date</w:t>
      </w:r>
      <w:r w:rsidR="0082073A" w:rsidRPr="0082073A">
        <w:t xml:space="preserve"> пользователем в </w:t>
      </w:r>
      <w:r w:rsidR="0082073A" w:rsidRPr="0082073A">
        <w:rPr>
          <w:lang w:val="en-US"/>
        </w:rPr>
        <w:t>X</w:t>
      </w:r>
      <w:r w:rsidR="0082073A" w:rsidRPr="0082073A">
        <w:t>-</w:t>
      </w:r>
      <w:r w:rsidR="0082073A" w:rsidRPr="0082073A">
        <w:rPr>
          <w:lang w:val="en-US"/>
        </w:rPr>
        <w:t>Factor</w:t>
      </w:r>
    </w:p>
    <w:p w:rsidR="00321343" w:rsidRDefault="0089203E" w:rsidP="00321343">
      <w:pPr>
        <w:pStyle w:val="af6"/>
        <w:numPr>
          <w:ilvl w:val="0"/>
          <w:numId w:val="40"/>
        </w:numPr>
      </w:pPr>
      <w:hyperlink r:id="rId14" w:history="1">
        <w:r w:rsidR="00321343" w:rsidRPr="00321343">
          <w:rPr>
            <w:rStyle w:val="a9"/>
            <w:lang w:val="en-US"/>
          </w:rPr>
          <w:t>CHR</w:t>
        </w:r>
        <w:r w:rsidR="00321343" w:rsidRPr="00321343">
          <w:rPr>
            <w:rStyle w:val="a9"/>
          </w:rPr>
          <w:t>-3882</w:t>
        </w:r>
      </w:hyperlink>
      <w:r w:rsidR="00321343" w:rsidRPr="00321343">
        <w:t xml:space="preserve"> Переход на электронные ПТС (Факторинг)</w:t>
      </w:r>
    </w:p>
    <w:p w:rsidR="00836C08" w:rsidRDefault="0089203E" w:rsidP="00836C08">
      <w:pPr>
        <w:pStyle w:val="af6"/>
        <w:numPr>
          <w:ilvl w:val="0"/>
          <w:numId w:val="40"/>
        </w:numPr>
      </w:pPr>
      <w:hyperlink r:id="rId15" w:history="1">
        <w:r w:rsidR="00836C08" w:rsidRPr="00C16CD6">
          <w:rPr>
            <w:rStyle w:val="a9"/>
            <w:noProof/>
            <w:lang w:val="en-US"/>
          </w:rPr>
          <w:t>CHR</w:t>
        </w:r>
        <w:r w:rsidR="00836C08" w:rsidRPr="0082073A">
          <w:rPr>
            <w:rStyle w:val="a9"/>
            <w:noProof/>
          </w:rPr>
          <w:t>-3903</w:t>
        </w:r>
      </w:hyperlink>
      <w:r w:rsidR="00836C08" w:rsidRPr="0082073A">
        <w:rPr>
          <w:noProof/>
        </w:rPr>
        <w:t xml:space="preserve"> Изменение отсрочки по демо и подменным автомобилям до 365 дней</w:t>
      </w:r>
    </w:p>
    <w:p w:rsidR="00396198" w:rsidRPr="00424B5E" w:rsidRDefault="00396198" w:rsidP="00424B5E">
      <w:pPr>
        <w:pStyle w:val="af6"/>
      </w:pPr>
    </w:p>
    <w:p w:rsidR="0047572F" w:rsidRDefault="005B42ED" w:rsidP="00971652">
      <w:pPr>
        <w:pStyle w:val="Chapter1"/>
      </w:pPr>
      <w:bookmarkStart w:id="11" w:name="_Toc504144748"/>
      <w:bookmarkStart w:id="12" w:name="_Toc504667659"/>
      <w:r w:rsidRPr="000C2688">
        <w:t>Содержание проекта</w:t>
      </w:r>
      <w:bookmarkEnd w:id="11"/>
      <w:bookmarkEnd w:id="12"/>
    </w:p>
    <w:p w:rsidR="00EC0D67" w:rsidRPr="000C2688" w:rsidRDefault="00CA37D6" w:rsidP="00757B81">
      <w:pPr>
        <w:pStyle w:val="Chapter2"/>
      </w:pPr>
      <w:bookmarkStart w:id="13" w:name="_Toc504144749"/>
      <w:bookmarkStart w:id="14" w:name="_Toc504667660"/>
      <w:r w:rsidRPr="000C2688">
        <w:t>В рамках</w:t>
      </w:r>
      <w:bookmarkEnd w:id="13"/>
      <w:bookmarkEnd w:id="14"/>
    </w:p>
    <w:p w:rsidR="00DD16AF" w:rsidRPr="00DD16AF" w:rsidRDefault="00DD16AF" w:rsidP="00081FAD">
      <w:pPr>
        <w:pStyle w:val="af6"/>
        <w:jc w:val="both"/>
      </w:pPr>
      <w:r w:rsidRPr="00DD16AF">
        <w:t>Разработка новой схемы финансирования флитовых автомобилей и связанное с этим изменение сопряженных процессов.</w:t>
      </w:r>
    </w:p>
    <w:p w:rsidR="00DD16AF" w:rsidRPr="00DD16AF" w:rsidRDefault="00DD16AF" w:rsidP="00081FAD">
      <w:pPr>
        <w:pStyle w:val="af6"/>
        <w:jc w:val="both"/>
      </w:pPr>
      <w:r w:rsidRPr="00DD16AF">
        <w:t>Разработка функционала, позволяющего устанавливать ставку маржи для дилера в индивидуальном порядке, без создания «новых категорий»</w:t>
      </w:r>
      <w:r w:rsidR="00CA5618">
        <w:t xml:space="preserve"> и инвойс типов</w:t>
      </w:r>
      <w:r w:rsidRPr="00DD16AF">
        <w:t>.</w:t>
      </w:r>
    </w:p>
    <w:p w:rsidR="0013343A" w:rsidRPr="00864D0D" w:rsidRDefault="0013343A" w:rsidP="00081FAD">
      <w:pPr>
        <w:pStyle w:val="af6"/>
        <w:jc w:val="both"/>
      </w:pPr>
    </w:p>
    <w:p w:rsidR="00364504" w:rsidRPr="000C2688" w:rsidRDefault="00CA37D6" w:rsidP="00081FAD">
      <w:pPr>
        <w:pStyle w:val="Chapter2"/>
        <w:jc w:val="both"/>
      </w:pPr>
      <w:bookmarkStart w:id="15" w:name="_Toc504144750"/>
      <w:bookmarkStart w:id="16" w:name="_Toc504667661"/>
      <w:r w:rsidRPr="000C2688">
        <w:t>Вне рамок</w:t>
      </w:r>
      <w:bookmarkEnd w:id="15"/>
      <w:bookmarkEnd w:id="16"/>
    </w:p>
    <w:p w:rsidR="00DD16AF" w:rsidRDefault="00DD16AF" w:rsidP="00081FAD">
      <w:pPr>
        <w:pStyle w:val="af6"/>
        <w:jc w:val="both"/>
      </w:pPr>
      <w:r w:rsidRPr="009808ED">
        <w:lastRenderedPageBreak/>
        <w:t>Переход во флит уже профинансированных автомобилей, как стандартных, так и демо/подменных</w:t>
      </w:r>
      <w:r>
        <w:t>, и наоборот.</w:t>
      </w:r>
    </w:p>
    <w:p w:rsidR="00CA5618" w:rsidRDefault="00CA5618" w:rsidP="00081FAD">
      <w:pPr>
        <w:pStyle w:val="af6"/>
        <w:jc w:val="both"/>
      </w:pPr>
      <w:r>
        <w:t>Финансирование в рамках флит-сделок демо/подменных автомобилей.</w:t>
      </w:r>
    </w:p>
    <w:p w:rsidR="00DD16AF" w:rsidRDefault="00DD16AF" w:rsidP="00081FAD">
      <w:pPr>
        <w:pStyle w:val="af6"/>
        <w:jc w:val="both"/>
      </w:pPr>
      <w:r>
        <w:t>Реализация автоматической постановки на учёт в ФНП флит-автомобилей.</w:t>
      </w:r>
    </w:p>
    <w:p w:rsidR="00841365" w:rsidRDefault="00841365" w:rsidP="00841365">
      <w:pPr>
        <w:pStyle w:val="Chapter1"/>
      </w:pPr>
      <w:bookmarkStart w:id="17" w:name="_Toc362017046"/>
      <w:bookmarkStart w:id="18" w:name="_Toc362254253"/>
      <w:bookmarkStart w:id="19" w:name="_Toc504144751"/>
      <w:bookmarkStart w:id="20" w:name="_Toc504667662"/>
      <w:r w:rsidRPr="000C2688">
        <w:t xml:space="preserve">Описание </w:t>
      </w:r>
      <w:r>
        <w:t>Функциональных т</w:t>
      </w:r>
      <w:r w:rsidRPr="000C2688">
        <w:t>ребований</w:t>
      </w:r>
      <w:bookmarkEnd w:id="17"/>
      <w:bookmarkEnd w:id="18"/>
      <w:bookmarkEnd w:id="19"/>
      <w:bookmarkEnd w:id="20"/>
    </w:p>
    <w:tbl>
      <w:tblPr>
        <w:tblW w:w="10207" w:type="dxa"/>
        <w:tblInd w:w="-3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7375"/>
        <w:gridCol w:w="1844"/>
      </w:tblGrid>
      <w:tr w:rsidR="00FC0B32" w:rsidRPr="00841365" w:rsidTr="00FC0B32">
        <w:trPr>
          <w:cantSplit/>
          <w:trHeight w:val="433"/>
        </w:trPr>
        <w:tc>
          <w:tcPr>
            <w:tcW w:w="1020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0E0E0"/>
            <w:vAlign w:val="center"/>
          </w:tcPr>
          <w:p w:rsidR="00FC0B32" w:rsidRPr="00841365" w:rsidRDefault="00FC0B32" w:rsidP="00087B02">
            <w:pPr>
              <w:pStyle w:val="TableText"/>
              <w:ind w:left="195" w:hanging="195"/>
              <w:jc w:val="center"/>
              <w:rPr>
                <w:b/>
                <w:sz w:val="20"/>
                <w:szCs w:val="20"/>
                <w:lang w:val="ru-RU"/>
              </w:rPr>
            </w:pPr>
            <w:r w:rsidRPr="00841365">
              <w:rPr>
                <w:b/>
                <w:sz w:val="20"/>
                <w:szCs w:val="20"/>
                <w:lang w:val="ru-RU"/>
              </w:rPr>
              <w:t>Функциональные требования к ДИТ</w:t>
            </w:r>
          </w:p>
        </w:tc>
      </w:tr>
      <w:tr w:rsidR="00FC0B32" w:rsidRPr="00841365" w:rsidTr="003F2977">
        <w:trPr>
          <w:cantSplit/>
          <w:trHeight w:val="348"/>
        </w:trPr>
        <w:tc>
          <w:tcPr>
            <w:tcW w:w="98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C0B32" w:rsidRPr="00841365" w:rsidRDefault="00FC0B32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 w:rsidRPr="00841365">
              <w:rPr>
                <w:bCs/>
                <w:sz w:val="20"/>
                <w:szCs w:val="20"/>
                <w:lang w:val="ru-RU"/>
              </w:rPr>
              <w:t>#</w:t>
            </w:r>
          </w:p>
        </w:tc>
        <w:tc>
          <w:tcPr>
            <w:tcW w:w="7375" w:type="dxa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C0B32" w:rsidRPr="00841365" w:rsidRDefault="00FC0B32" w:rsidP="00087B02">
            <w:pPr>
              <w:pStyle w:val="TableText"/>
              <w:rPr>
                <w:bCs/>
                <w:sz w:val="20"/>
                <w:szCs w:val="20"/>
                <w:lang w:val="ru-RU"/>
              </w:rPr>
            </w:pPr>
            <w:r w:rsidRPr="00841365">
              <w:rPr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84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E0E0E0"/>
            <w:vAlign w:val="center"/>
          </w:tcPr>
          <w:p w:rsidR="00FC0B32" w:rsidRPr="00841365" w:rsidRDefault="00FC0B32" w:rsidP="00087B02">
            <w:pPr>
              <w:pStyle w:val="TableText"/>
              <w:rPr>
                <w:bCs/>
                <w:sz w:val="20"/>
                <w:szCs w:val="20"/>
                <w:lang w:val="ru-RU"/>
              </w:rPr>
            </w:pPr>
            <w:r w:rsidRPr="00841365">
              <w:rPr>
                <w:bCs/>
                <w:sz w:val="20"/>
                <w:szCs w:val="20"/>
                <w:lang w:val="ru-RU"/>
              </w:rPr>
              <w:t>Приоритет</w:t>
            </w:r>
          </w:p>
        </w:tc>
      </w:tr>
      <w:tr w:rsidR="001B2504" w:rsidRPr="00841365" w:rsidTr="00B43392">
        <w:trPr>
          <w:cantSplit/>
          <w:trHeight w:val="540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 w:rsidRPr="00841365">
              <w:rPr>
                <w:bCs/>
                <w:sz w:val="20"/>
                <w:szCs w:val="20"/>
                <w:lang w:val="ru-RU"/>
              </w:rPr>
              <w:t>1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841365">
              <w:rPr>
                <w:rFonts w:cs="Arial"/>
                <w:sz w:val="20"/>
                <w:lang w:val="ru-RU"/>
              </w:rPr>
              <w:t>Требование 1. Добавление информации о максимальном совокупном лимите</w:t>
            </w:r>
          </w:p>
        </w:tc>
        <w:tc>
          <w:tcPr>
            <w:tcW w:w="1844" w:type="dxa"/>
            <w:vAlign w:val="center"/>
          </w:tcPr>
          <w:p w:rsidR="001B2504" w:rsidRPr="00841365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668472350"/>
                <w:placeholder>
                  <w:docPart w:val="A1D621B69C8D466C83E3CE1E77F345FF"/>
                </w:placeholder>
                <w:comboBox>
                  <w:listItem w:value="Выберите элемент."/>
                  <w:listItem w:displayText="Must" w:value="Must have"/>
                  <w:listItem w:displayText="Should" w:value="Should have"/>
                  <w:listItem w:displayText="Could" w:value="Could have"/>
                  <w:listItem w:displayText="Won't" w:value="Won't have but would like in future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 w:rsidRPr="00841365">
              <w:rPr>
                <w:bCs/>
                <w:sz w:val="20"/>
                <w:szCs w:val="20"/>
                <w:lang w:val="ru-RU"/>
              </w:rPr>
              <w:t>2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841365">
              <w:rPr>
                <w:rFonts w:cs="Arial"/>
                <w:sz w:val="20"/>
                <w:szCs w:val="20"/>
                <w:lang w:val="ru-RU"/>
              </w:rPr>
              <w:t>Требование 2. Создание новых экранов для управления флит лимитами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642402801"/>
                <w:placeholder>
                  <w:docPart w:val="FB1FFA4EF9024A01BC1111A691D69BEE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3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707305">
              <w:rPr>
                <w:rFonts w:cs="Arial"/>
                <w:sz w:val="20"/>
                <w:szCs w:val="20"/>
                <w:lang w:val="ru-RU"/>
              </w:rPr>
              <w:t>Требование 3. Изменение файла CFL (F110)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301353629"/>
                <w:placeholder>
                  <w:docPart w:val="1334316A8DA74826A1125A693ABD2557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4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0029E3">
              <w:rPr>
                <w:rFonts w:cs="Arial"/>
                <w:sz w:val="20"/>
                <w:szCs w:val="20"/>
                <w:lang w:val="ru-RU"/>
              </w:rPr>
              <w:t>Требование 4. Обработка файла CFL (F110)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265512945"/>
                <w:placeholder>
                  <w:docPart w:val="8A68656934114E0DBCB88C961B4B4742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5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>
              <w:rPr>
                <w:rFonts w:cs="Arial"/>
                <w:sz w:val="20"/>
                <w:szCs w:val="20"/>
                <w:lang w:val="ru-RU"/>
              </w:rPr>
              <w:t xml:space="preserve">Требование 5. </w:t>
            </w:r>
            <w:r w:rsidRPr="00D43872">
              <w:rPr>
                <w:rFonts w:cs="Arial"/>
                <w:sz w:val="20"/>
                <w:szCs w:val="20"/>
                <w:lang w:val="ru-RU"/>
              </w:rPr>
              <w:t>Определение признака инвойса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844968433"/>
                <w:placeholder>
                  <w:docPart w:val="ECF02EC1E4E04723806AB2FE25AB2535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6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>
              <w:rPr>
                <w:rFonts w:cs="Arial"/>
                <w:sz w:val="20"/>
                <w:szCs w:val="20"/>
                <w:lang w:val="ru-RU"/>
              </w:rPr>
              <w:t xml:space="preserve">Требование 6. </w:t>
            </w:r>
            <w:r w:rsidRPr="00D43872">
              <w:rPr>
                <w:rFonts w:cs="Arial"/>
                <w:sz w:val="20"/>
                <w:szCs w:val="20"/>
                <w:lang w:val="ru-RU"/>
              </w:rPr>
              <w:t>Определение план-кода инвойса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313486117"/>
                <w:placeholder>
                  <w:docPart w:val="2F2F909DFDCE49158771B6A5833CB3E7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7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396198">
              <w:rPr>
                <w:rFonts w:cs="Arial"/>
                <w:sz w:val="20"/>
                <w:szCs w:val="20"/>
                <w:lang w:val="ru-RU"/>
              </w:rPr>
              <w:t>Требование 7. Изменение файла PA003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576411323"/>
                <w:placeholder>
                  <w:docPart w:val="F7B1442C15314F919FE3D5B6680E4E92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EE674C">
              <w:rPr>
                <w:rFonts w:cs="Arial"/>
                <w:sz w:val="20"/>
                <w:szCs w:val="20"/>
                <w:lang w:val="ru-RU"/>
              </w:rPr>
              <w:t>Требование 8. Проверки при загрузке PA003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215511302"/>
                <w:placeholder>
                  <w:docPart w:val="E78557FDAC2F4E57B06275D03AA9BD9A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9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EE674C">
              <w:rPr>
                <w:rFonts w:cs="Arial"/>
                <w:sz w:val="20"/>
                <w:szCs w:val="20"/>
                <w:lang w:val="ru-RU"/>
              </w:rPr>
              <w:t>Требование 9. Изменение алгоритма формирования F950 для флит-автомобилей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787939406"/>
                <w:placeholder>
                  <w:docPart w:val="BA5D6E24BE834F3C8B88E9E331655F90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10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EE674C">
              <w:rPr>
                <w:rFonts w:cs="Arial"/>
                <w:sz w:val="20"/>
                <w:szCs w:val="20"/>
                <w:lang w:val="ru-RU"/>
              </w:rPr>
              <w:t>Требование 10. Изменение формата файла F940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2076273189"/>
                <w:placeholder>
                  <w:docPart w:val="4C1BFAFA6F054EEC8C338E00B4AAD5D5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11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B125C2">
              <w:rPr>
                <w:rFonts w:cs="Arial"/>
                <w:sz w:val="20"/>
                <w:szCs w:val="20"/>
                <w:lang w:val="ru-RU"/>
              </w:rPr>
              <w:t>Требование 11. Проверки при загрузке F120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35690977"/>
                <w:placeholder>
                  <w:docPart w:val="9DB0FCD0E3B1468FABE456A3F1AA2449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12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12. Изменение экрана Disbursment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950731906"/>
                <w:placeholder>
                  <w:docPart w:val="02404D92809341C3BC20CDA9F4382ADF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13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13. Автоматическая проверка доступности лимитов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157995672"/>
                <w:placeholder>
                  <w:docPart w:val="3B071A3C25614D83AA79DF1B59B21B06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14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14. Изменение флит-лимита после финансирования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559396463"/>
                <w:placeholder>
                  <w:docPart w:val="43A1F76A262843E68A7CD9839860A1D2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15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15. Отображение информации в файле F910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514527629"/>
                <w:placeholder>
                  <w:docPart w:val="F5D16C796CD14CC999E0C2E020195B7D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16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16. Загрузка списка инвойсов для изменения MD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859961618"/>
                <w:placeholder>
                  <w:docPart w:val="29EC12FA84D340C68AEE090A632BC47B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17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17. Изменение MD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635792811"/>
                <w:placeholder>
                  <w:docPart w:val="E7E76B80B54B49169DA8AC32A2321846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18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18. Отправка отчёта для заказа досрочной выдачи ПТС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900253098"/>
                <w:placeholder>
                  <w:docPart w:val="AF9F2C29506E45B5B6651FD3C7967076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19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19. Создание нового типа сообщения и папки для выгрузки для сообщений, отправляемых через Клиент-Банк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329827475"/>
                <w:placeholder>
                  <w:docPart w:val="4E1AD37611404488AE87B7CC24223AA6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20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20. Отправка отчётов PR002 по флит-автомобилям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623729599"/>
                <w:placeholder>
                  <w:docPart w:val="A1C64067A11246698A98ADC5AE98A602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21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21. Восстановление максимального совокупного лимита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733878995"/>
                <w:placeholder>
                  <w:docPart w:val="A847D2BBA7B54C948E936983783DF7BE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22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22: Восстановление лимитов по флит-автомобилям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504671597"/>
                <w:placeholder>
                  <w:docPart w:val="839A6B8DD4E745008B3A94C80CF95BC5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23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23. Загрузка файла-запроса на выдачу ПТС в X-Factor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902414182"/>
                <w:placeholder>
                  <w:docPart w:val="FC5B2643823B47F6935FC006AEE19475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24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24. Новый признак статуса ПТС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281521"/>
                <w:placeholder>
                  <w:docPart w:val="A785DC6FB7464B47942B5F31ACFF5980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25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25. Отправка ПТС релиз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84344701"/>
                <w:placeholder>
                  <w:docPart w:val="10DA15531DBB4C2491FC435ACC680E32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26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26. Отправка информации о выданных ПТС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559099011"/>
                <w:placeholder>
                  <w:docPart w:val="FED49EE08DEE485E9A20EE71A85BD7FC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lastRenderedPageBreak/>
              <w:t>27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6D3E1F">
              <w:rPr>
                <w:rFonts w:cs="Arial"/>
                <w:sz w:val="20"/>
                <w:szCs w:val="20"/>
                <w:lang w:val="ru-RU"/>
              </w:rPr>
              <w:t>Требование 27. Отображение информации в файле F920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234984781"/>
                <w:placeholder>
                  <w:docPart w:val="B0DD7499D686477CAFE80A412CE93C3F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en-US"/>
              </w:rPr>
              <w:t>28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34262C">
              <w:rPr>
                <w:rFonts w:cs="Arial"/>
                <w:sz w:val="20"/>
                <w:szCs w:val="20"/>
                <w:lang w:val="ru-RU"/>
              </w:rPr>
              <w:t>Требование 28. Изменение настроек Invoice Type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333611982"/>
                <w:placeholder>
                  <w:docPart w:val="B2E90B5856004809B4CE37035DD9800C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841365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en-US"/>
              </w:rPr>
              <w:t>29</w:t>
            </w:r>
          </w:p>
        </w:tc>
        <w:tc>
          <w:tcPr>
            <w:tcW w:w="7375" w:type="dxa"/>
            <w:vAlign w:val="center"/>
          </w:tcPr>
          <w:p w:rsidR="001B2504" w:rsidRPr="005F235C" w:rsidRDefault="001B2504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r w:rsidRPr="0034262C">
              <w:rPr>
                <w:rFonts w:cs="Arial"/>
                <w:sz w:val="20"/>
                <w:szCs w:val="20"/>
                <w:lang w:val="ru-RU"/>
              </w:rPr>
              <w:t>Требование 29. Изменение экрана Buyer Contract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373778117"/>
                <w:placeholder>
                  <w:docPart w:val="3F99283EB4C54797B89A32A8E64903BE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30</w:t>
            </w:r>
          </w:p>
        </w:tc>
        <w:tc>
          <w:tcPr>
            <w:tcW w:w="7375" w:type="dxa"/>
            <w:vAlign w:val="center"/>
          </w:tcPr>
          <w:p w:rsidR="001B2504" w:rsidRPr="0034262C" w:rsidRDefault="001B2504" w:rsidP="001B2504">
            <w:pPr>
              <w:pStyle w:val="TableText"/>
              <w:rPr>
                <w:rFonts w:cs="Arial"/>
                <w:sz w:val="20"/>
                <w:szCs w:val="20"/>
                <w:lang w:val="ru-RU"/>
              </w:rPr>
            </w:pPr>
            <w:r w:rsidRPr="0034262C">
              <w:rPr>
                <w:rFonts w:cs="Arial"/>
                <w:sz w:val="20"/>
                <w:szCs w:val="20"/>
                <w:lang w:val="ru-RU"/>
              </w:rPr>
              <w:t xml:space="preserve">Требование 30. </w:t>
            </w:r>
            <w:r w:rsidRPr="003615F5">
              <w:rPr>
                <w:rFonts w:cs="Arial"/>
                <w:sz w:val="20"/>
                <w:szCs w:val="20"/>
                <w:lang w:val="ru-RU"/>
              </w:rPr>
              <w:t>Передача и обработка данных в СФО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282389413"/>
                <w:placeholder>
                  <w:docPart w:val="3FB098BDE5EB4871A66994D5884D3B82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841365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en-US"/>
              </w:rPr>
            </w:pPr>
            <w:r>
              <w:rPr>
                <w:bCs/>
                <w:sz w:val="20"/>
                <w:szCs w:val="20"/>
                <w:lang w:val="en-US"/>
              </w:rPr>
              <w:t>31</w:t>
            </w:r>
          </w:p>
        </w:tc>
        <w:tc>
          <w:tcPr>
            <w:tcW w:w="7375" w:type="dxa"/>
            <w:vAlign w:val="center"/>
          </w:tcPr>
          <w:p w:rsidR="001B2504" w:rsidRPr="0034262C" w:rsidRDefault="001B2504" w:rsidP="001B2504">
            <w:pPr>
              <w:pStyle w:val="TableText"/>
              <w:rPr>
                <w:rFonts w:cs="Arial"/>
                <w:sz w:val="20"/>
                <w:szCs w:val="20"/>
                <w:lang w:val="ru-RU"/>
              </w:rPr>
            </w:pPr>
            <w:r w:rsidRPr="003615F5">
              <w:rPr>
                <w:rFonts w:cs="Arial"/>
                <w:sz w:val="20"/>
                <w:szCs w:val="20"/>
                <w:lang w:val="ru-RU"/>
              </w:rPr>
              <w:t xml:space="preserve">Требование 31. </w:t>
            </w:r>
            <w:r>
              <w:rPr>
                <w:rFonts w:cs="Arial"/>
                <w:sz w:val="20"/>
                <w:szCs w:val="20"/>
                <w:lang w:val="ru-RU"/>
              </w:rPr>
              <w:t>Создание новых отчётов по флит-лимитам</w:t>
            </w:r>
          </w:p>
        </w:tc>
        <w:tc>
          <w:tcPr>
            <w:tcW w:w="1844" w:type="dxa"/>
            <w:vAlign w:val="center"/>
          </w:tcPr>
          <w:p w:rsid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en-US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624498202"/>
                <w:placeholder>
                  <w:docPart w:val="2426EAE33E1848F1A361254CBB7E7DF7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1B2504" w:rsidRPr="001B2504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1B2504" w:rsidRPr="001B2504" w:rsidRDefault="001B2504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32</w:t>
            </w:r>
          </w:p>
        </w:tc>
        <w:tc>
          <w:tcPr>
            <w:tcW w:w="7375" w:type="dxa"/>
            <w:vAlign w:val="center"/>
          </w:tcPr>
          <w:p w:rsidR="001B2504" w:rsidRPr="003615F5" w:rsidRDefault="001B2504" w:rsidP="001B2504">
            <w:pPr>
              <w:pStyle w:val="TableText"/>
              <w:rPr>
                <w:rFonts w:cs="Arial"/>
                <w:sz w:val="20"/>
                <w:szCs w:val="20"/>
                <w:lang w:val="ru-RU"/>
              </w:rPr>
            </w:pPr>
            <w:r>
              <w:rPr>
                <w:rFonts w:cs="Arial"/>
                <w:sz w:val="20"/>
                <w:szCs w:val="20"/>
                <w:lang w:val="ru-RU"/>
              </w:rPr>
              <w:t>Требование 32</w:t>
            </w:r>
            <w:r w:rsidRPr="003615F5">
              <w:rPr>
                <w:rFonts w:cs="Arial"/>
                <w:sz w:val="20"/>
                <w:szCs w:val="20"/>
                <w:lang w:val="ru-RU"/>
              </w:rPr>
              <w:t xml:space="preserve">. </w:t>
            </w:r>
            <w:r w:rsidR="00B43392">
              <w:rPr>
                <w:rFonts w:cs="Arial"/>
                <w:sz w:val="20"/>
                <w:szCs w:val="20"/>
                <w:lang w:val="ru-RU"/>
              </w:rPr>
              <w:t>Обновление логики формирования отчётов</w:t>
            </w:r>
          </w:p>
        </w:tc>
        <w:tc>
          <w:tcPr>
            <w:tcW w:w="1844" w:type="dxa"/>
            <w:vAlign w:val="center"/>
          </w:tcPr>
          <w:p w:rsidR="001B2504" w:rsidRPr="001B2504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1815761849"/>
                <w:placeholder>
                  <w:docPart w:val="06B317C4FA7A4C15AB84A524AFCCC3B9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2409B9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  <w:tr w:rsidR="003F2977" w:rsidRPr="003F2977" w:rsidTr="00FC0B32">
        <w:trPr>
          <w:cantSplit/>
          <w:trHeight w:val="159"/>
        </w:trPr>
        <w:tc>
          <w:tcPr>
            <w:tcW w:w="988" w:type="dxa"/>
            <w:tcBorders>
              <w:left w:val="single" w:sz="12" w:space="0" w:color="auto"/>
            </w:tcBorders>
            <w:shd w:val="clear" w:color="auto" w:fill="E0E0E0"/>
            <w:vAlign w:val="center"/>
          </w:tcPr>
          <w:p w:rsidR="003F2977" w:rsidRDefault="003F2977" w:rsidP="00087B02">
            <w:pPr>
              <w:pStyle w:val="TableText"/>
              <w:jc w:val="center"/>
              <w:rPr>
                <w:bCs/>
                <w:sz w:val="20"/>
                <w:szCs w:val="20"/>
                <w:lang w:val="ru-RU"/>
              </w:rPr>
            </w:pPr>
            <w:r>
              <w:rPr>
                <w:bCs/>
                <w:sz w:val="20"/>
                <w:szCs w:val="20"/>
                <w:lang w:val="ru-RU"/>
              </w:rPr>
              <w:t>33</w:t>
            </w:r>
          </w:p>
        </w:tc>
        <w:tc>
          <w:tcPr>
            <w:tcW w:w="7375" w:type="dxa"/>
            <w:vAlign w:val="center"/>
          </w:tcPr>
          <w:p w:rsidR="003F2977" w:rsidRDefault="003F2977" w:rsidP="001B2504">
            <w:pPr>
              <w:pStyle w:val="TableText"/>
              <w:rPr>
                <w:rFonts w:cs="Arial"/>
                <w:sz w:val="20"/>
                <w:szCs w:val="20"/>
                <w:lang w:val="ru-RU"/>
              </w:rPr>
            </w:pPr>
            <w:r w:rsidRPr="003F2977">
              <w:rPr>
                <w:rFonts w:cs="Arial"/>
                <w:sz w:val="20"/>
                <w:szCs w:val="20"/>
                <w:lang w:val="ru-RU"/>
              </w:rPr>
              <w:t>Требование 33. Обновление логики формирования внутренних отчётов</w:t>
            </w:r>
          </w:p>
        </w:tc>
        <w:tc>
          <w:tcPr>
            <w:tcW w:w="1844" w:type="dxa"/>
            <w:vAlign w:val="center"/>
          </w:tcPr>
          <w:p w:rsidR="003F2977" w:rsidRPr="003F2977" w:rsidRDefault="0089203E" w:rsidP="00087B02">
            <w:pPr>
              <w:pStyle w:val="TableText"/>
              <w:rPr>
                <w:rFonts w:eastAsia="MS Mincho" w:cs="Arial"/>
                <w:sz w:val="20"/>
                <w:szCs w:val="20"/>
                <w:lang w:val="ru-RU" w:eastAsia="ja-JP"/>
              </w:rPr>
            </w:pPr>
            <w:sdt>
              <w:sdtPr>
                <w:rPr>
                  <w:rFonts w:eastAsia="MS Mincho" w:cs="Arial"/>
                  <w:sz w:val="20"/>
                  <w:szCs w:val="20"/>
                  <w:lang w:val="en-US" w:eastAsia="ja-JP"/>
                </w:rPr>
                <w:id w:val="-1072509113"/>
                <w:placeholder>
                  <w:docPart w:val="969768F6E4084FA28E844959365D1E41"/>
                </w:placeholder>
                <w:comboBox>
                  <w:listItem w:value="Выберите элемент."/>
                  <w:listItem w:displayText="Must" w:value="Must"/>
                  <w:listItem w:displayText="Should" w:value="Should"/>
                  <w:listItem w:displayText="Could" w:value="Could"/>
                  <w:listItem w:displayText="Won't" w:value="Won't"/>
                </w:comboBox>
              </w:sdtPr>
              <w:sdtEndPr/>
              <w:sdtContent>
                <w:r w:rsidR="003F2977">
                  <w:rPr>
                    <w:rFonts w:eastAsia="MS Mincho" w:cs="Arial"/>
                    <w:sz w:val="20"/>
                    <w:szCs w:val="20"/>
                    <w:lang w:val="ru-RU" w:eastAsia="ja-JP"/>
                  </w:rPr>
                  <w:t>Must</w:t>
                </w:r>
              </w:sdtContent>
            </w:sdt>
          </w:p>
        </w:tc>
      </w:tr>
    </w:tbl>
    <w:p w:rsidR="00FC0B32" w:rsidRPr="003F2977" w:rsidRDefault="00FC0B32" w:rsidP="00622124">
      <w:pPr>
        <w:pStyle w:val="af6"/>
        <w:rPr>
          <w:sz w:val="2"/>
        </w:rPr>
      </w:pPr>
    </w:p>
    <w:p w:rsidR="003858D9" w:rsidRPr="000C2688" w:rsidRDefault="003858D9" w:rsidP="00B73A90">
      <w:pPr>
        <w:pStyle w:val="L10"/>
      </w:pPr>
      <w:bookmarkStart w:id="21" w:name="_Toc362017006"/>
      <w:bookmarkStart w:id="22" w:name="_Toc362254246"/>
      <w:bookmarkStart w:id="23" w:name="_Toc362357864"/>
      <w:bookmarkStart w:id="24" w:name="_Toc362358010"/>
      <w:bookmarkStart w:id="25" w:name="_Toc504144752"/>
      <w:bookmarkStart w:id="26" w:name="_Toc504667663"/>
      <w:bookmarkStart w:id="27" w:name="_GoBack"/>
      <w:bookmarkEnd w:id="8"/>
      <w:bookmarkEnd w:id="21"/>
      <w:bookmarkEnd w:id="22"/>
      <w:bookmarkEnd w:id="23"/>
      <w:bookmarkEnd w:id="24"/>
      <w:bookmarkEnd w:id="27"/>
      <w:r>
        <w:lastRenderedPageBreak/>
        <w:t xml:space="preserve">Заведение </w:t>
      </w:r>
      <w:r w:rsidR="00BA6657">
        <w:t>флит-</w:t>
      </w:r>
      <w:r>
        <w:t xml:space="preserve">лимита в </w:t>
      </w:r>
      <w:r w:rsidR="00BA6657">
        <w:rPr>
          <w:lang w:val="en-US"/>
        </w:rPr>
        <w:t>X</w:t>
      </w:r>
      <w:r w:rsidR="00BA6657" w:rsidRPr="00BA6657">
        <w:t>-</w:t>
      </w:r>
      <w:r w:rsidR="00BA6657">
        <w:rPr>
          <w:lang w:val="en-US"/>
        </w:rPr>
        <w:t>Factor</w:t>
      </w:r>
      <w:bookmarkEnd w:id="25"/>
      <w:bookmarkEnd w:id="26"/>
    </w:p>
    <w:p w:rsidR="003858D9" w:rsidRPr="000C2688" w:rsidRDefault="003858D9" w:rsidP="006F4336">
      <w:pPr>
        <w:pStyle w:val="L2"/>
      </w:pPr>
      <w:bookmarkStart w:id="28" w:name="_Toc504144753"/>
      <w:bookmarkStart w:id="29" w:name="_Toc504667664"/>
      <w:r w:rsidRPr="00E709ED">
        <w:t>Верхнеуровневый анализ бизнес-требований</w:t>
      </w:r>
      <w:bookmarkEnd w:id="28"/>
      <w:bookmarkEnd w:id="29"/>
    </w:p>
    <w:p w:rsidR="003858D9" w:rsidRPr="00B1070E" w:rsidRDefault="003858D9" w:rsidP="00D37837">
      <w:pPr>
        <w:pStyle w:val="L3"/>
      </w:pPr>
      <w:bookmarkStart w:id="30" w:name="_Toc504144754"/>
      <w:bookmarkStart w:id="31" w:name="_Toc504667665"/>
      <w:r w:rsidRPr="00B1070E">
        <w:t>Описание существующего процесса:</w:t>
      </w:r>
      <w:bookmarkEnd w:id="30"/>
      <w:bookmarkEnd w:id="31"/>
    </w:p>
    <w:p w:rsidR="00906E0A" w:rsidRPr="00B1070E" w:rsidRDefault="00906E0A" w:rsidP="00906E0A">
      <w:pPr>
        <w:pStyle w:val="af6"/>
        <w:jc w:val="both"/>
        <w:rPr>
          <w:noProof/>
        </w:rPr>
      </w:pPr>
      <w:r w:rsidRPr="00B1070E">
        <w:rPr>
          <w:noProof/>
        </w:rPr>
        <w:t>В настоящий момент для автопроизводиля в X-Factor существует один лимит для всех автомобилей, вне зависимости от условий финансирования.</w:t>
      </w:r>
    </w:p>
    <w:p w:rsidR="00906E0A" w:rsidRPr="00B1070E" w:rsidRDefault="00906E0A" w:rsidP="00906E0A">
      <w:pPr>
        <w:pStyle w:val="af6"/>
        <w:jc w:val="both"/>
        <w:rPr>
          <w:noProof/>
        </w:rPr>
      </w:pPr>
      <w:r w:rsidRPr="00B1070E">
        <w:rPr>
          <w:noProof/>
        </w:rPr>
        <w:t>Для дилеров в X-Factor заведено 2 лимита. Эти лимиты являются возобновляемыми, имеют срок действия и их параметры зави</w:t>
      </w:r>
      <w:r w:rsidR="00EA1062">
        <w:rPr>
          <w:noProof/>
        </w:rPr>
        <w:t>с</w:t>
      </w:r>
      <w:r w:rsidRPr="00B1070E">
        <w:rPr>
          <w:noProof/>
        </w:rPr>
        <w:t>ят от решения КК:</w:t>
      </w:r>
    </w:p>
    <w:p w:rsidR="00906E0A" w:rsidRPr="00B1070E" w:rsidRDefault="00906E0A" w:rsidP="00CB346E">
      <w:pPr>
        <w:pStyle w:val="af6"/>
        <w:numPr>
          <w:ilvl w:val="0"/>
          <w:numId w:val="7"/>
        </w:numPr>
        <w:jc w:val="both"/>
        <w:rPr>
          <w:noProof/>
        </w:rPr>
      </w:pPr>
      <w:r w:rsidRPr="00B1070E">
        <w:rPr>
          <w:noProof/>
        </w:rPr>
        <w:t>стандартный лимит – используется для финансирования автомобилей по стандартным условиям. В системе при этом существуют такие понятия как:</w:t>
      </w:r>
    </w:p>
    <w:p w:rsidR="00906E0A" w:rsidRPr="00B1070E" w:rsidRDefault="00906E0A" w:rsidP="00CB346E">
      <w:pPr>
        <w:pStyle w:val="af6"/>
        <w:numPr>
          <w:ilvl w:val="1"/>
          <w:numId w:val="7"/>
        </w:numPr>
        <w:jc w:val="both"/>
        <w:rPr>
          <w:noProof/>
        </w:rPr>
      </w:pPr>
      <w:r w:rsidRPr="00B1070E">
        <w:rPr>
          <w:noProof/>
        </w:rPr>
        <w:t xml:space="preserve">Hard лимит – максимальный </w:t>
      </w:r>
      <w:r w:rsidR="00EA1062">
        <w:rPr>
          <w:noProof/>
        </w:rPr>
        <w:t xml:space="preserve">размер </w:t>
      </w:r>
      <w:r w:rsidRPr="00B1070E">
        <w:rPr>
          <w:noProof/>
        </w:rPr>
        <w:t>лимит</w:t>
      </w:r>
      <w:r w:rsidR="00EA1062">
        <w:rPr>
          <w:noProof/>
        </w:rPr>
        <w:t>а</w:t>
      </w:r>
      <w:r w:rsidRPr="00B1070E">
        <w:rPr>
          <w:noProof/>
        </w:rPr>
        <w:t>, доступный для финансирования;</w:t>
      </w:r>
    </w:p>
    <w:p w:rsidR="00906E0A" w:rsidRPr="00B1070E" w:rsidRDefault="00906E0A" w:rsidP="00CB346E">
      <w:pPr>
        <w:pStyle w:val="af6"/>
        <w:numPr>
          <w:ilvl w:val="1"/>
          <w:numId w:val="7"/>
        </w:numPr>
        <w:jc w:val="both"/>
        <w:rPr>
          <w:noProof/>
        </w:rPr>
      </w:pPr>
      <w:r w:rsidRPr="00B1070E">
        <w:rPr>
          <w:noProof/>
        </w:rPr>
        <w:t xml:space="preserve">Soft лимит – </w:t>
      </w:r>
      <w:r w:rsidR="00EA1062">
        <w:rPr>
          <w:noProof/>
        </w:rPr>
        <w:t xml:space="preserve">размер </w:t>
      </w:r>
      <w:r w:rsidRPr="00B1070E">
        <w:rPr>
          <w:noProof/>
        </w:rPr>
        <w:t>лимит</w:t>
      </w:r>
      <w:r w:rsidR="00EA1062">
        <w:rPr>
          <w:noProof/>
        </w:rPr>
        <w:t>а</w:t>
      </w:r>
      <w:r w:rsidRPr="00B1070E">
        <w:rPr>
          <w:noProof/>
        </w:rPr>
        <w:t>, составляющий 80% от Hard лимита, не влияет на доступность/ недоступность финансирования, является предупредительной мерой, означающей, что доступный лимит для финансирования практически полностью израсходован.</w:t>
      </w:r>
    </w:p>
    <w:p w:rsidR="00906E0A" w:rsidRPr="00B1070E" w:rsidRDefault="00906E0A" w:rsidP="00CB346E">
      <w:pPr>
        <w:pStyle w:val="af6"/>
        <w:numPr>
          <w:ilvl w:val="0"/>
          <w:numId w:val="7"/>
        </w:numPr>
        <w:jc w:val="both"/>
        <w:rPr>
          <w:noProof/>
        </w:rPr>
      </w:pPr>
      <w:r w:rsidRPr="00B1070E">
        <w:rPr>
          <w:noProof/>
        </w:rPr>
        <w:t>сублимит – лимит, который используется для финансирования демо и подменных автомобилей.</w:t>
      </w:r>
    </w:p>
    <w:p w:rsidR="00906E0A" w:rsidRPr="00B1070E" w:rsidRDefault="00906E0A" w:rsidP="00906E0A">
      <w:pPr>
        <w:pStyle w:val="af6"/>
        <w:jc w:val="both"/>
        <w:rPr>
          <w:noProof/>
        </w:rPr>
      </w:pPr>
      <w:r w:rsidRPr="00B1070E">
        <w:rPr>
          <w:noProof/>
        </w:rPr>
        <w:t>В рамках договора для дилера определяется максимальный совокупный лимит, а в рамках решения КК может быть одобрен дополнительный лимит</w:t>
      </w:r>
      <w:r w:rsidR="00EA1062">
        <w:rPr>
          <w:noProof/>
        </w:rPr>
        <w:t xml:space="preserve"> (</w:t>
      </w:r>
      <w:r w:rsidR="00E03F4E">
        <w:rPr>
          <w:noProof/>
        </w:rPr>
        <w:t xml:space="preserve">в случае его активации он </w:t>
      </w:r>
      <w:r w:rsidR="00EA1062">
        <w:rPr>
          <w:noProof/>
        </w:rPr>
        <w:t>в</w:t>
      </w:r>
      <w:r w:rsidR="00E03F4E">
        <w:rPr>
          <w:noProof/>
        </w:rPr>
        <w:t xml:space="preserve">ключается </w:t>
      </w:r>
      <w:r w:rsidR="00EA1062">
        <w:rPr>
          <w:noProof/>
        </w:rPr>
        <w:t xml:space="preserve">в размер </w:t>
      </w:r>
      <w:r w:rsidR="00EA1062">
        <w:rPr>
          <w:noProof/>
          <w:lang w:val="en-US"/>
        </w:rPr>
        <w:t>Hard</w:t>
      </w:r>
      <w:r w:rsidR="00EA1062" w:rsidRPr="00EA1062">
        <w:rPr>
          <w:noProof/>
        </w:rPr>
        <w:t xml:space="preserve"> </w:t>
      </w:r>
      <w:r w:rsidR="00EA1062">
        <w:rPr>
          <w:noProof/>
        </w:rPr>
        <w:t>лимит)</w:t>
      </w:r>
      <w:r w:rsidRPr="00B1070E">
        <w:rPr>
          <w:noProof/>
        </w:rPr>
        <w:t>. Эта информация не отражается в X-Factor.</w:t>
      </w:r>
    </w:p>
    <w:p w:rsidR="003858D9" w:rsidRPr="00B1070E" w:rsidRDefault="003858D9" w:rsidP="00D37837">
      <w:pPr>
        <w:pStyle w:val="L3"/>
      </w:pPr>
      <w:bookmarkStart w:id="32" w:name="_Toc504144755"/>
      <w:bookmarkStart w:id="33" w:name="_Toc504667666"/>
      <w:r w:rsidRPr="00B1070E">
        <w:t>Описание нового (/модифицируемого) процесса:</w:t>
      </w:r>
      <w:bookmarkEnd w:id="32"/>
      <w:bookmarkEnd w:id="33"/>
    </w:p>
    <w:p w:rsidR="00906E0A" w:rsidRPr="009B3652" w:rsidRDefault="00906E0A" w:rsidP="00906E0A">
      <w:pPr>
        <w:pStyle w:val="af6"/>
        <w:jc w:val="both"/>
        <w:rPr>
          <w:noProof/>
        </w:rPr>
      </w:pPr>
      <w:r w:rsidRPr="009B3652">
        <w:rPr>
          <w:noProof/>
        </w:rPr>
        <w:t>В целях финансирования автомилей по флит-контрактам под каждую конкретную сделку будет согласован и принят решением КК отдельный флит лимит.</w:t>
      </w:r>
    </w:p>
    <w:p w:rsidR="00906E0A" w:rsidRPr="009B3652" w:rsidRDefault="00906E0A" w:rsidP="00906E0A">
      <w:pPr>
        <w:pStyle w:val="af6"/>
        <w:jc w:val="both"/>
        <w:rPr>
          <w:noProof/>
        </w:rPr>
      </w:pPr>
      <w:r w:rsidRPr="009B3652">
        <w:rPr>
          <w:noProof/>
        </w:rPr>
        <w:t xml:space="preserve">Лимит, устанавливаемый в рамках флитовых сделок, является отдельным лимитом, который в совокупности с другими лимитами не должен превышать максимальный совокупный лимит. Таким образом, максимальный совокупный лимит ≥ Стандартный + Сублимит для демо + </w:t>
      </w:r>
      <w:r w:rsidR="00836C08">
        <w:rPr>
          <w:noProof/>
        </w:rPr>
        <w:t>Л</w:t>
      </w:r>
      <w:r w:rsidRPr="009B3652">
        <w:rPr>
          <w:noProof/>
        </w:rPr>
        <w:t xml:space="preserve">имит для флит. </w:t>
      </w:r>
    </w:p>
    <w:p w:rsidR="00906E0A" w:rsidRPr="009B3652" w:rsidRDefault="00906E0A" w:rsidP="00906E0A">
      <w:pPr>
        <w:pStyle w:val="af6"/>
        <w:jc w:val="both"/>
        <w:rPr>
          <w:noProof/>
        </w:rPr>
      </w:pPr>
      <w:r w:rsidRPr="009B3652">
        <w:rPr>
          <w:noProof/>
        </w:rPr>
        <w:t>Основные особенности флит-лимита:</w:t>
      </w:r>
    </w:p>
    <w:p w:rsidR="00906E0A" w:rsidRPr="009B3652" w:rsidRDefault="00906E0A" w:rsidP="00CB346E">
      <w:pPr>
        <w:pStyle w:val="af6"/>
        <w:numPr>
          <w:ilvl w:val="0"/>
          <w:numId w:val="13"/>
        </w:numPr>
        <w:jc w:val="both"/>
        <w:rPr>
          <w:noProof/>
        </w:rPr>
      </w:pPr>
      <w:r w:rsidRPr="009B3652">
        <w:rPr>
          <w:noProof/>
        </w:rPr>
        <w:t>устанавливается под конкретные VIN</w:t>
      </w:r>
      <w:r w:rsidR="00836C08">
        <w:rPr>
          <w:noProof/>
        </w:rPr>
        <w:t>;</w:t>
      </w:r>
    </w:p>
    <w:p w:rsidR="00906E0A" w:rsidRPr="009B3652" w:rsidRDefault="00906E0A" w:rsidP="00CB346E">
      <w:pPr>
        <w:pStyle w:val="af6"/>
        <w:numPr>
          <w:ilvl w:val="0"/>
          <w:numId w:val="13"/>
        </w:numPr>
        <w:jc w:val="both"/>
        <w:rPr>
          <w:noProof/>
        </w:rPr>
      </w:pPr>
      <w:r w:rsidRPr="009B3652">
        <w:rPr>
          <w:noProof/>
        </w:rPr>
        <w:t>является невозобновляемым</w:t>
      </w:r>
      <w:r w:rsidR="00836C08">
        <w:rPr>
          <w:noProof/>
        </w:rPr>
        <w:t>;</w:t>
      </w:r>
    </w:p>
    <w:p w:rsidR="00906E0A" w:rsidRPr="009B3652" w:rsidRDefault="00906E0A" w:rsidP="00CB346E">
      <w:pPr>
        <w:pStyle w:val="af6"/>
        <w:numPr>
          <w:ilvl w:val="0"/>
          <w:numId w:val="13"/>
        </w:numPr>
        <w:jc w:val="both"/>
        <w:rPr>
          <w:noProof/>
        </w:rPr>
      </w:pPr>
      <w:r w:rsidRPr="009B3652">
        <w:rPr>
          <w:noProof/>
        </w:rPr>
        <w:t>имеет срок действия</w:t>
      </w:r>
      <w:r w:rsidR="00836C08">
        <w:rPr>
          <w:noProof/>
        </w:rPr>
        <w:t>;</w:t>
      </w:r>
    </w:p>
    <w:p w:rsidR="00906E0A" w:rsidRDefault="00906E0A" w:rsidP="00CB346E">
      <w:pPr>
        <w:pStyle w:val="af6"/>
        <w:numPr>
          <w:ilvl w:val="0"/>
          <w:numId w:val="13"/>
        </w:numPr>
        <w:jc w:val="both"/>
        <w:rPr>
          <w:noProof/>
        </w:rPr>
      </w:pPr>
      <w:r w:rsidRPr="009B3652">
        <w:rPr>
          <w:noProof/>
        </w:rPr>
        <w:t>в рамках одного дилера может быть одобрено несколько флит-лимитов с разными условиями.</w:t>
      </w:r>
    </w:p>
    <w:p w:rsidR="00200C7D" w:rsidRPr="009B3652" w:rsidRDefault="00200C7D" w:rsidP="00200C7D">
      <w:pPr>
        <w:pStyle w:val="af6"/>
        <w:jc w:val="both"/>
        <w:rPr>
          <w:noProof/>
        </w:rPr>
      </w:pPr>
      <w:r>
        <w:rPr>
          <w:noProof/>
        </w:rPr>
        <w:t>Для каждой новой флит-сделки будет в систему будет заводиться отдельный флит-лимит.</w:t>
      </w:r>
    </w:p>
    <w:p w:rsidR="003858D9" w:rsidRPr="00B1070E" w:rsidRDefault="003858D9" w:rsidP="006F4336">
      <w:pPr>
        <w:pStyle w:val="L2"/>
      </w:pPr>
      <w:bookmarkStart w:id="34" w:name="_Toc504144756"/>
      <w:bookmarkStart w:id="35" w:name="_Toc504667667"/>
      <w:r w:rsidRPr="00B1070E">
        <w:t>Детальный анализ пользовательских требований</w:t>
      </w:r>
      <w:bookmarkEnd w:id="34"/>
      <w:bookmarkEnd w:id="35"/>
    </w:p>
    <w:p w:rsidR="00072514" w:rsidRPr="00B1070E" w:rsidRDefault="00072514" w:rsidP="000F33B7">
      <w:pPr>
        <w:pStyle w:val="Req1-title"/>
      </w:pPr>
      <w:r w:rsidRPr="00B1070E">
        <w:t>Требование 1. Добавление информации о максимальном совокупном лимите</w:t>
      </w:r>
    </w:p>
    <w:p w:rsidR="00072514" w:rsidRPr="00B1070E" w:rsidRDefault="00072514" w:rsidP="00072514">
      <w:pPr>
        <w:pStyle w:val="af6"/>
        <w:jc w:val="both"/>
      </w:pPr>
      <w:r w:rsidRPr="00B1070E">
        <w:t>В экран Buyer Contract Details в область Buyer contract limits требуется добавить информацию о максимальном совокупном лимите. Данное поле должно быть доступно для заполнения после разблокировки области сотрудниками Департамента Рисков отдельно от Hard и Sublimit лимитов.</w:t>
      </w:r>
      <w:r w:rsidR="0030064D">
        <w:t xml:space="preserve"> Поле должно быть обязательно для заполнения.</w:t>
      </w:r>
    </w:p>
    <w:p w:rsidR="00072514" w:rsidRDefault="00072514" w:rsidP="00072514">
      <w:pPr>
        <w:pStyle w:val="af6"/>
        <w:jc w:val="both"/>
        <w:rPr>
          <w:noProof/>
        </w:rPr>
      </w:pPr>
      <w:r w:rsidRPr="00B1070E">
        <w:t xml:space="preserve">После заполнения данного поля, при нажатии кнопки «Сохранить» требуется проверять, что введённое значение Совокупного максимального лимита </w:t>
      </w:r>
      <w:r w:rsidRPr="00B1070E">
        <w:rPr>
          <w:b/>
          <w:noProof/>
          <w:color w:val="FF0000"/>
        </w:rPr>
        <w:t>≥</w:t>
      </w:r>
      <w:r w:rsidRPr="00B1070E">
        <w:rPr>
          <w:noProof/>
        </w:rPr>
        <w:t xml:space="preserve"> Стандартный лимит + Сублимит для демо.</w:t>
      </w:r>
    </w:p>
    <w:p w:rsidR="00841365" w:rsidRPr="00841365" w:rsidRDefault="00841365" w:rsidP="00841365">
      <w:pPr>
        <w:pStyle w:val="af6"/>
        <w:jc w:val="both"/>
      </w:pPr>
      <w:r>
        <w:t>В случае если новое поле модифицируется не на этапе заведения контракта, то требуется также проверять наличие флит-лимитов, которые должны отражаться в новых экранах</w:t>
      </w:r>
      <w:r w:rsidR="0030064D">
        <w:t xml:space="preserve"> (см. требование 2)</w:t>
      </w:r>
      <w:r>
        <w:t>. Таким образом</w:t>
      </w:r>
      <w:r w:rsidR="004A601C">
        <w:t>,</w:t>
      </w:r>
      <w:r>
        <w:t xml:space="preserve"> проверка должна производиться следующим образом: </w:t>
      </w:r>
      <w:r w:rsidRPr="00B1070E">
        <w:t xml:space="preserve">введённое значение Совокупного максимального лимита </w:t>
      </w:r>
      <w:r w:rsidRPr="00B1070E">
        <w:rPr>
          <w:b/>
          <w:noProof/>
          <w:color w:val="FF0000"/>
        </w:rPr>
        <w:t>≥</w:t>
      </w:r>
      <w:r w:rsidRPr="00B1070E">
        <w:rPr>
          <w:noProof/>
        </w:rPr>
        <w:t xml:space="preserve"> Станда</w:t>
      </w:r>
      <w:r>
        <w:rPr>
          <w:noProof/>
        </w:rPr>
        <w:t>ртный лимит + Сублимит для демо + Флит-лимит</w:t>
      </w:r>
      <w:r w:rsidR="00E01E09">
        <w:rPr>
          <w:noProof/>
        </w:rPr>
        <w:t>ы</w:t>
      </w:r>
      <w:r>
        <w:rPr>
          <w:noProof/>
        </w:rPr>
        <w:t xml:space="preserve"> в статусе доступности (</w:t>
      </w:r>
      <w:r>
        <w:rPr>
          <w:noProof/>
          <w:lang w:val="en-US"/>
        </w:rPr>
        <w:t>Active</w:t>
      </w:r>
      <w:r w:rsidRPr="00841365">
        <w:rPr>
          <w:noProof/>
        </w:rPr>
        <w:t xml:space="preserve">) </w:t>
      </w:r>
      <w:r>
        <w:rPr>
          <w:noProof/>
        </w:rPr>
        <w:t>+ Флит</w:t>
      </w:r>
      <w:r w:rsidR="00E01E09">
        <w:rPr>
          <w:noProof/>
        </w:rPr>
        <w:t>-</w:t>
      </w:r>
      <w:r>
        <w:rPr>
          <w:noProof/>
        </w:rPr>
        <w:t>лимит</w:t>
      </w:r>
      <w:r w:rsidR="00E01E09">
        <w:rPr>
          <w:noProof/>
        </w:rPr>
        <w:t>ы</w:t>
      </w:r>
      <w:r>
        <w:rPr>
          <w:noProof/>
        </w:rPr>
        <w:t xml:space="preserve"> в статусе </w:t>
      </w:r>
      <w:r>
        <w:rPr>
          <w:noProof/>
          <w:lang w:val="en-US"/>
        </w:rPr>
        <w:t>Outstanding</w:t>
      </w:r>
      <w:r w:rsidRPr="00841365">
        <w:rPr>
          <w:noProof/>
        </w:rPr>
        <w:t xml:space="preserve"> (</w:t>
      </w:r>
      <w:r>
        <w:rPr>
          <w:noProof/>
          <w:lang w:val="en-US"/>
        </w:rPr>
        <w:t>Blocked</w:t>
      </w:r>
      <w:r w:rsidRPr="00841365">
        <w:rPr>
          <w:noProof/>
        </w:rPr>
        <w:t>).</w:t>
      </w:r>
    </w:p>
    <w:p w:rsidR="00072514" w:rsidRDefault="00072514" w:rsidP="00072514">
      <w:pPr>
        <w:pStyle w:val="af6"/>
        <w:jc w:val="both"/>
      </w:pPr>
      <w:r w:rsidRPr="00B1070E">
        <w:rPr>
          <w:noProof/>
        </w:rPr>
        <w:t xml:space="preserve">После заполнения значения должна требоваться валидация </w:t>
      </w:r>
      <w:r w:rsidR="00FB28B9">
        <w:rPr>
          <w:noProof/>
        </w:rPr>
        <w:t xml:space="preserve">экрана </w:t>
      </w:r>
      <w:r w:rsidR="00FB28B9" w:rsidRPr="00B1070E">
        <w:t>Buyer Contract Details</w:t>
      </w:r>
      <w:r w:rsidRPr="00B1070E">
        <w:rPr>
          <w:noProof/>
        </w:rPr>
        <w:t xml:space="preserve">, а также блокировка в области </w:t>
      </w:r>
      <w:r w:rsidRPr="00B1070E">
        <w:t>Buyer contract limits сотрудниками ДР.</w:t>
      </w:r>
    </w:p>
    <w:p w:rsidR="001474CC" w:rsidRDefault="001474CC" w:rsidP="00072514">
      <w:pPr>
        <w:pStyle w:val="af6"/>
        <w:jc w:val="both"/>
      </w:pPr>
      <w:r>
        <w:t xml:space="preserve">В дату релиза </w:t>
      </w:r>
      <w:r w:rsidR="00A64993">
        <w:t xml:space="preserve">по всем дилерам в статусе = активный требуется заполнить значение Совокупного максимального лимита в экране </w:t>
      </w:r>
      <w:r w:rsidR="00A64993" w:rsidRPr="00E911AB">
        <w:t>Buyer Contract</w:t>
      </w:r>
      <w:r w:rsidR="00A64993">
        <w:t xml:space="preserve"> </w:t>
      </w:r>
      <w:r w:rsidR="00A64993" w:rsidRPr="00B1070E">
        <w:t>Details</w:t>
      </w:r>
      <w:r w:rsidR="00A64993">
        <w:t>.</w:t>
      </w:r>
      <w:r w:rsidR="005A4D41">
        <w:t xml:space="preserve"> Данные по дилерам в формате </w:t>
      </w:r>
      <w:commentRangeStart w:id="36"/>
      <w:r w:rsidR="00026A47">
        <w:t>«</w:t>
      </w:r>
      <w:r w:rsidR="005A4D41">
        <w:t>код – размер Совокупного максимального лимита</w:t>
      </w:r>
      <w:r w:rsidR="00026A47">
        <w:t>»</w:t>
      </w:r>
      <w:commentRangeEnd w:id="36"/>
      <w:r w:rsidR="00C92526">
        <w:rPr>
          <w:rStyle w:val="aa"/>
          <w:rFonts w:ascii="Courier New" w:hAnsi="Courier New" w:cs="Times New Roman"/>
          <w:lang w:val="en-US"/>
        </w:rPr>
        <w:commentReference w:id="36"/>
      </w:r>
      <w:r w:rsidR="005A4D41">
        <w:t xml:space="preserve"> будут предоставлены пользователями на этапе </w:t>
      </w:r>
      <w:r w:rsidR="005A4D41">
        <w:rPr>
          <w:lang w:val="en-US"/>
        </w:rPr>
        <w:t>UAT</w:t>
      </w:r>
      <w:r w:rsidR="005A4D41" w:rsidRPr="005C2A6F">
        <w:t>.</w:t>
      </w:r>
    </w:p>
    <w:p w:rsidR="001C2008" w:rsidRDefault="001C2008" w:rsidP="000F33B7">
      <w:pPr>
        <w:pStyle w:val="Req1-title"/>
      </w:pPr>
    </w:p>
    <w:p w:rsidR="00FF195F" w:rsidRPr="00B1070E" w:rsidRDefault="00FF195F" w:rsidP="000F33B7">
      <w:pPr>
        <w:pStyle w:val="Req1-title"/>
      </w:pPr>
      <w:r w:rsidRPr="00B1070E">
        <w:lastRenderedPageBreak/>
        <w:t>Требование 2. Создание новых экран</w:t>
      </w:r>
      <w:r w:rsidR="00841365">
        <w:t>ов для управления флит лимитами</w:t>
      </w:r>
    </w:p>
    <w:p w:rsidR="00FF195F" w:rsidRDefault="00FF195F" w:rsidP="00CB346E">
      <w:pPr>
        <w:pStyle w:val="af6"/>
        <w:numPr>
          <w:ilvl w:val="0"/>
          <w:numId w:val="8"/>
        </w:numPr>
        <w:jc w:val="both"/>
        <w:rPr>
          <w:rStyle w:val="listtableheader"/>
        </w:rPr>
      </w:pPr>
      <w:r w:rsidRPr="00B1070E">
        <w:rPr>
          <w:noProof/>
        </w:rPr>
        <w:t xml:space="preserve">Требуется добавить гиперссылки в экраны </w:t>
      </w:r>
      <w:r w:rsidRPr="00B1070E">
        <w:rPr>
          <w:rStyle w:val="listtableheader"/>
        </w:rPr>
        <w:t>Buyer Contracts</w:t>
      </w:r>
      <w:r w:rsidR="00125E7C">
        <w:rPr>
          <w:rStyle w:val="listtableheader"/>
        </w:rPr>
        <w:t xml:space="preserve"> </w:t>
      </w:r>
      <w:r w:rsidRPr="00B1070E">
        <w:rPr>
          <w:rStyle w:val="listtableheader"/>
        </w:rPr>
        <w:t>в столбец Action для перехода к флит-лимитам в разрезе конкретного дилера:</w:t>
      </w:r>
    </w:p>
    <w:p w:rsidR="00FB28B9" w:rsidRPr="00B1070E" w:rsidRDefault="00FB28B9" w:rsidP="00FB28B9">
      <w:pPr>
        <w:pStyle w:val="af6"/>
        <w:ind w:left="927" w:firstLine="0"/>
        <w:jc w:val="both"/>
        <w:rPr>
          <w:rStyle w:val="listtableheader"/>
        </w:rPr>
      </w:pPr>
    </w:p>
    <w:p w:rsidR="00FF195F" w:rsidRPr="00B1070E" w:rsidRDefault="00FF195F" w:rsidP="00CB346E">
      <w:pPr>
        <w:pStyle w:val="af6"/>
        <w:numPr>
          <w:ilvl w:val="0"/>
          <w:numId w:val="5"/>
        </w:numPr>
        <w:jc w:val="both"/>
        <w:rPr>
          <w:rStyle w:val="listtableheader"/>
        </w:rPr>
      </w:pPr>
      <w:r w:rsidRPr="00B1070E">
        <w:rPr>
          <w:rStyle w:val="listtableheader"/>
        </w:rPr>
        <w:t xml:space="preserve">Create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</w:p>
    <w:p w:rsidR="00FF195F" w:rsidRPr="00B1070E" w:rsidRDefault="00FF195F" w:rsidP="005A4D41">
      <w:pPr>
        <w:pStyle w:val="af6"/>
        <w:numPr>
          <w:ilvl w:val="0"/>
          <w:numId w:val="41"/>
        </w:numPr>
        <w:ind w:left="1985" w:hanging="284"/>
        <w:jc w:val="both"/>
        <w:rPr>
          <w:rStyle w:val="listtableheader"/>
        </w:rPr>
      </w:pPr>
      <w:r w:rsidRPr="00B1070E">
        <w:rPr>
          <w:rStyle w:val="listtableheader"/>
        </w:rPr>
        <w:t xml:space="preserve">По нажатию кнопки должен открываться экран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  <w:r w:rsidRPr="00B1070E">
        <w:rPr>
          <w:rStyle w:val="listtableheader"/>
        </w:rPr>
        <w:t xml:space="preserve"> с возможностью создания нового лимита и заполнения необходимых полей. Требования к новому экрану описаны ниже.</w:t>
      </w:r>
    </w:p>
    <w:p w:rsidR="00FF195F" w:rsidRDefault="00FF195F" w:rsidP="005A4D41">
      <w:pPr>
        <w:pStyle w:val="af6"/>
        <w:numPr>
          <w:ilvl w:val="0"/>
          <w:numId w:val="41"/>
        </w:numPr>
        <w:ind w:left="1985" w:hanging="284"/>
        <w:jc w:val="both"/>
        <w:rPr>
          <w:rStyle w:val="listtableheader"/>
        </w:rPr>
      </w:pPr>
      <w:r w:rsidRPr="00B1070E">
        <w:rPr>
          <w:rStyle w:val="listtableheader"/>
        </w:rPr>
        <w:t>Для одного дилера может быть добавлено неограниченное количество флит лимитов.</w:t>
      </w:r>
    </w:p>
    <w:p w:rsidR="005170F5" w:rsidRDefault="00582834" w:rsidP="005A4D41">
      <w:pPr>
        <w:pStyle w:val="af6"/>
        <w:numPr>
          <w:ilvl w:val="0"/>
          <w:numId w:val="41"/>
        </w:numPr>
        <w:ind w:left="1985" w:hanging="284"/>
        <w:jc w:val="both"/>
        <w:rPr>
          <w:rStyle w:val="listtableheader"/>
        </w:rPr>
      </w:pPr>
      <w:r>
        <w:rPr>
          <w:rStyle w:val="listtableheader"/>
        </w:rPr>
        <w:t xml:space="preserve">Доступ к созданию нового флит-лимита должен быть у пользователей с ролью </w:t>
      </w:r>
      <w:r w:rsidRPr="00582834">
        <w:rPr>
          <w:rStyle w:val="listtableheader"/>
        </w:rPr>
        <w:t>ROLE_SUBMITTER</w:t>
      </w:r>
      <w:r>
        <w:rPr>
          <w:rStyle w:val="listtableheader"/>
        </w:rPr>
        <w:t>.</w:t>
      </w:r>
      <w:r w:rsidR="008D5F0E">
        <w:rPr>
          <w:rStyle w:val="listtableheader"/>
        </w:rPr>
        <w:t xml:space="preserve"> После добавления информации пользователи должны нажимать кнопку </w:t>
      </w:r>
      <w:r w:rsidR="008D5F0E">
        <w:rPr>
          <w:rStyle w:val="listtableheader"/>
          <w:lang w:val="en-US"/>
        </w:rPr>
        <w:t>Save</w:t>
      </w:r>
      <w:r w:rsidR="008D5F0E">
        <w:rPr>
          <w:rStyle w:val="listtableheader"/>
        </w:rPr>
        <w:t xml:space="preserve">. </w:t>
      </w:r>
      <w:r w:rsidR="00100656">
        <w:rPr>
          <w:rStyle w:val="listtableheader"/>
        </w:rPr>
        <w:t xml:space="preserve">После этого должна быть доступна валидация созданного флит лимита </w:t>
      </w:r>
      <w:r w:rsidR="000D7366">
        <w:rPr>
          <w:rStyle w:val="listtableheader"/>
        </w:rPr>
        <w:t xml:space="preserve">(просмотреть лимит можно с помощью кнопки </w:t>
      </w:r>
      <w:r w:rsidR="000D7366" w:rsidRPr="00B1070E">
        <w:rPr>
          <w:rStyle w:val="listtableheader"/>
        </w:rPr>
        <w:t>View</w:t>
      </w:r>
      <w:r w:rsidR="000D7366">
        <w:rPr>
          <w:rStyle w:val="listtableheader"/>
        </w:rPr>
        <w:t xml:space="preserve"> </w:t>
      </w:r>
      <w:r w:rsidR="00100656">
        <w:rPr>
          <w:rStyle w:val="listtableheader"/>
        </w:rPr>
        <w:t xml:space="preserve">через экран </w:t>
      </w:r>
      <w:r w:rsidR="00100656" w:rsidRPr="00B1070E">
        <w:rPr>
          <w:rStyle w:val="listtableheader"/>
          <w:lang w:val="en-US"/>
        </w:rPr>
        <w:t>Fleet</w:t>
      </w:r>
      <w:r w:rsidR="00100656" w:rsidRPr="00B1070E">
        <w:rPr>
          <w:rStyle w:val="listtableheader"/>
        </w:rPr>
        <w:t xml:space="preserve"> </w:t>
      </w:r>
      <w:r w:rsidR="00100656" w:rsidRPr="00B1070E">
        <w:rPr>
          <w:rStyle w:val="listtableheader"/>
          <w:lang w:val="en-US"/>
        </w:rPr>
        <w:t>Limit</w:t>
      </w:r>
      <w:r w:rsidR="00100656" w:rsidRPr="00B1070E">
        <w:rPr>
          <w:rStyle w:val="listtableheader"/>
        </w:rPr>
        <w:t xml:space="preserve"> </w:t>
      </w:r>
      <w:r w:rsidR="00100656" w:rsidRPr="00B1070E">
        <w:rPr>
          <w:rStyle w:val="listtableheader"/>
          <w:lang w:val="en-US"/>
        </w:rPr>
        <w:t>List</w:t>
      </w:r>
      <w:r w:rsidR="000D7366">
        <w:rPr>
          <w:rStyle w:val="listtableheader"/>
        </w:rPr>
        <w:t>)</w:t>
      </w:r>
      <w:r w:rsidR="00100656">
        <w:rPr>
          <w:rStyle w:val="listtableheader"/>
        </w:rPr>
        <w:t xml:space="preserve"> пользователями с ролью </w:t>
      </w:r>
      <w:r w:rsidR="00100656" w:rsidRPr="00100656">
        <w:rPr>
          <w:rStyle w:val="listtableheader"/>
        </w:rPr>
        <w:t>ROLE_RISK</w:t>
      </w:r>
      <w:r w:rsidR="00100656">
        <w:rPr>
          <w:rStyle w:val="listtableheader"/>
        </w:rPr>
        <w:t>.</w:t>
      </w:r>
    </w:p>
    <w:p w:rsidR="00FB28B9" w:rsidRPr="00B1070E" w:rsidRDefault="00FB28B9" w:rsidP="00FB28B9">
      <w:pPr>
        <w:pStyle w:val="af6"/>
        <w:ind w:left="1985" w:firstLine="0"/>
        <w:jc w:val="both"/>
        <w:rPr>
          <w:rStyle w:val="listtableheader"/>
        </w:rPr>
      </w:pPr>
    </w:p>
    <w:p w:rsidR="00FF195F" w:rsidRPr="00B1070E" w:rsidRDefault="00FF195F" w:rsidP="00CB346E">
      <w:pPr>
        <w:pStyle w:val="af6"/>
        <w:numPr>
          <w:ilvl w:val="0"/>
          <w:numId w:val="5"/>
        </w:numPr>
        <w:jc w:val="both"/>
        <w:rPr>
          <w:rStyle w:val="listtableheader"/>
          <w:lang w:val="en-US"/>
        </w:rPr>
      </w:pPr>
      <w:r w:rsidRPr="00B1070E">
        <w:rPr>
          <w:rStyle w:val="listtableheader"/>
        </w:rPr>
        <w:t xml:space="preserve">View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</w:p>
    <w:p w:rsidR="00FF195F" w:rsidRPr="00B1070E" w:rsidRDefault="00FF195F" w:rsidP="00CB346E">
      <w:pPr>
        <w:pStyle w:val="af6"/>
        <w:numPr>
          <w:ilvl w:val="1"/>
          <w:numId w:val="5"/>
        </w:numPr>
        <w:jc w:val="both"/>
        <w:rPr>
          <w:rStyle w:val="listtableheader"/>
        </w:rPr>
      </w:pPr>
      <w:r w:rsidRPr="00B1070E">
        <w:rPr>
          <w:rStyle w:val="listtableheader"/>
        </w:rPr>
        <w:t xml:space="preserve">Если у дилера есть активные </w:t>
      </w:r>
      <w:r w:rsidR="000D7366">
        <w:rPr>
          <w:rStyle w:val="listtableheader"/>
        </w:rPr>
        <w:t xml:space="preserve">лимиты </w:t>
      </w:r>
      <w:r w:rsidRPr="00B1070E">
        <w:rPr>
          <w:rStyle w:val="listtableheader"/>
        </w:rPr>
        <w:t>или лимиты, срок действия которых окончен, то по нажатию кнопки должен открываться</w:t>
      </w:r>
      <w:r w:rsidR="007C5FE0">
        <w:rPr>
          <w:rStyle w:val="listtableheader"/>
        </w:rPr>
        <w:t xml:space="preserve"> новый</w:t>
      </w:r>
      <w:r w:rsidRPr="00B1070E">
        <w:rPr>
          <w:rStyle w:val="listtableheader"/>
        </w:rPr>
        <w:t xml:space="preserve"> экран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List</w:t>
      </w:r>
      <w:r w:rsidRPr="00B1070E">
        <w:rPr>
          <w:rStyle w:val="listtableheader"/>
        </w:rPr>
        <w:t xml:space="preserve">, в котором отсортированы данные в разрезе выбранного дилера. Требования к новому экрану </w:t>
      </w:r>
      <w:r w:rsidR="00582834" w:rsidRPr="00B1070E">
        <w:rPr>
          <w:rStyle w:val="listtableheader"/>
          <w:lang w:val="en-US"/>
        </w:rPr>
        <w:t>Fleet</w:t>
      </w:r>
      <w:r w:rsidR="00582834" w:rsidRPr="00B1070E">
        <w:rPr>
          <w:rStyle w:val="listtableheader"/>
        </w:rPr>
        <w:t xml:space="preserve"> </w:t>
      </w:r>
      <w:r w:rsidR="00582834" w:rsidRPr="00B1070E">
        <w:rPr>
          <w:rStyle w:val="listtableheader"/>
          <w:lang w:val="en-US"/>
        </w:rPr>
        <w:t>Limit</w:t>
      </w:r>
      <w:r w:rsidR="00582834" w:rsidRPr="00B1070E">
        <w:rPr>
          <w:rStyle w:val="listtableheader"/>
        </w:rPr>
        <w:t xml:space="preserve"> </w:t>
      </w:r>
      <w:r w:rsidR="00582834" w:rsidRPr="00B1070E">
        <w:rPr>
          <w:rStyle w:val="listtableheader"/>
          <w:lang w:val="en-US"/>
        </w:rPr>
        <w:t>List</w:t>
      </w:r>
      <w:r w:rsidR="00582834" w:rsidRPr="00B1070E">
        <w:rPr>
          <w:rStyle w:val="listtableheader"/>
        </w:rPr>
        <w:t xml:space="preserve"> </w:t>
      </w:r>
      <w:r w:rsidRPr="00B1070E">
        <w:rPr>
          <w:rStyle w:val="listtableheader"/>
        </w:rPr>
        <w:t>описаны ниже.</w:t>
      </w:r>
    </w:p>
    <w:p w:rsidR="00FF195F" w:rsidRPr="00B1070E" w:rsidRDefault="00FF195F" w:rsidP="00CB346E">
      <w:pPr>
        <w:pStyle w:val="af6"/>
        <w:numPr>
          <w:ilvl w:val="1"/>
          <w:numId w:val="5"/>
        </w:numPr>
        <w:jc w:val="both"/>
        <w:rPr>
          <w:rStyle w:val="listtableheader"/>
        </w:rPr>
      </w:pPr>
      <w:r w:rsidRPr="00B1070E">
        <w:rPr>
          <w:rStyle w:val="listtableheader"/>
        </w:rPr>
        <w:t xml:space="preserve">Если </w:t>
      </w:r>
      <w:r w:rsidR="000557A0">
        <w:rPr>
          <w:rStyle w:val="listtableheader"/>
        </w:rPr>
        <w:t xml:space="preserve">у дилера </w:t>
      </w:r>
      <w:r w:rsidRPr="00B1070E">
        <w:rPr>
          <w:rStyle w:val="listtableheader"/>
        </w:rPr>
        <w:t>никогда не было флит-лимитов, требуется выводить на экран предупреждающее сообщение «</w:t>
      </w:r>
      <w:r w:rsidRPr="00B1070E">
        <w:rPr>
          <w:rStyle w:val="listtableheader"/>
          <w:lang w:val="en-US"/>
        </w:rPr>
        <w:t>Dealer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do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not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have</w:t>
      </w:r>
      <w:r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available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Limits</w:t>
      </w:r>
      <w:r w:rsidR="00301700">
        <w:rPr>
          <w:rStyle w:val="listtableheader"/>
        </w:rPr>
        <w:t xml:space="preserve">» или пустой экран </w:t>
      </w:r>
      <w:r w:rsidR="00301700" w:rsidRPr="00B1070E">
        <w:rPr>
          <w:rStyle w:val="listtableheader"/>
          <w:lang w:val="en-US"/>
        </w:rPr>
        <w:t>Fleet</w:t>
      </w:r>
      <w:r w:rsidR="00301700" w:rsidRPr="00B1070E">
        <w:rPr>
          <w:rStyle w:val="listtableheader"/>
        </w:rPr>
        <w:t xml:space="preserve"> </w:t>
      </w:r>
      <w:r w:rsidR="00301700" w:rsidRPr="00B1070E">
        <w:rPr>
          <w:rStyle w:val="listtableheader"/>
          <w:lang w:val="en-US"/>
        </w:rPr>
        <w:t>Limit</w:t>
      </w:r>
      <w:r w:rsidR="00301700" w:rsidRPr="00B1070E">
        <w:rPr>
          <w:rStyle w:val="listtableheader"/>
        </w:rPr>
        <w:t xml:space="preserve"> </w:t>
      </w:r>
      <w:r w:rsidR="00301700" w:rsidRPr="00B1070E">
        <w:rPr>
          <w:rStyle w:val="listtableheader"/>
          <w:lang w:val="en-US"/>
        </w:rPr>
        <w:t>List</w:t>
      </w:r>
      <w:r w:rsidR="00301700">
        <w:rPr>
          <w:rStyle w:val="listtableheader"/>
        </w:rPr>
        <w:t>.</w:t>
      </w:r>
    </w:p>
    <w:p w:rsidR="00FF195F" w:rsidRPr="00B1070E" w:rsidRDefault="00FF195F" w:rsidP="00FF195F">
      <w:pPr>
        <w:pStyle w:val="af6"/>
        <w:ind w:left="1287" w:firstLine="0"/>
        <w:jc w:val="both"/>
        <w:rPr>
          <w:rStyle w:val="listtableheader"/>
        </w:rPr>
      </w:pPr>
    </w:p>
    <w:p w:rsidR="00FF195F" w:rsidRPr="00B1070E" w:rsidRDefault="00FF195F" w:rsidP="00CB346E">
      <w:pPr>
        <w:pStyle w:val="af6"/>
        <w:numPr>
          <w:ilvl w:val="0"/>
          <w:numId w:val="8"/>
        </w:numPr>
        <w:rPr>
          <w:rStyle w:val="listtableheader"/>
        </w:rPr>
      </w:pPr>
      <w:r w:rsidRPr="00B1070E">
        <w:rPr>
          <w:rStyle w:val="listtableheader"/>
        </w:rPr>
        <w:t xml:space="preserve">Экран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</w:p>
    <w:p w:rsidR="00FF195F" w:rsidRPr="00B1070E" w:rsidRDefault="00FF195F" w:rsidP="00FF195F">
      <w:pPr>
        <w:pStyle w:val="af6"/>
        <w:rPr>
          <w:rStyle w:val="listtableheader"/>
        </w:rPr>
      </w:pPr>
    </w:p>
    <w:p w:rsidR="00FF195F" w:rsidRDefault="00FF195F" w:rsidP="00200C7D">
      <w:pPr>
        <w:pStyle w:val="af6"/>
        <w:jc w:val="both"/>
        <w:rPr>
          <w:rStyle w:val="listtableheader"/>
        </w:rPr>
      </w:pPr>
      <w:r w:rsidRPr="00B1070E">
        <w:rPr>
          <w:rStyle w:val="listtableheader"/>
        </w:rPr>
        <w:t>Требуется реализовать новый экран, который открывается по нажатию гиперссылки «</w:t>
      </w:r>
      <w:r w:rsidRPr="00B1070E">
        <w:rPr>
          <w:rStyle w:val="listtableheader"/>
          <w:lang w:val="en-US"/>
        </w:rPr>
        <w:t>Create</w:t>
      </w:r>
      <w:r w:rsidRPr="00B1070E">
        <w:rPr>
          <w:rStyle w:val="listtableheader"/>
        </w:rPr>
        <w:t xml:space="preserve">» из </w:t>
      </w:r>
      <w:r w:rsidR="00CF1905">
        <w:rPr>
          <w:rStyle w:val="listtableheader"/>
        </w:rPr>
        <w:t xml:space="preserve">области </w:t>
      </w:r>
      <w:r w:rsidR="00CF1905">
        <w:rPr>
          <w:rStyle w:val="listtableheader"/>
          <w:lang w:val="en-US"/>
        </w:rPr>
        <w:t>Acti</w:t>
      </w:r>
      <w:r w:rsidR="00200C7D">
        <w:rPr>
          <w:rStyle w:val="listtableheader"/>
          <w:lang w:val="en-US"/>
        </w:rPr>
        <w:t>o</w:t>
      </w:r>
      <w:r w:rsidR="00CF1905">
        <w:rPr>
          <w:rStyle w:val="listtableheader"/>
          <w:lang w:val="en-US"/>
        </w:rPr>
        <w:t>n</w:t>
      </w:r>
      <w:r w:rsidR="00CF1905" w:rsidRPr="00CF1905">
        <w:rPr>
          <w:rStyle w:val="listtableheader"/>
        </w:rPr>
        <w:t xml:space="preserve"> </w:t>
      </w:r>
      <w:r w:rsidR="00CF1905" w:rsidRPr="00B1070E">
        <w:rPr>
          <w:rStyle w:val="listtableheader"/>
        </w:rPr>
        <w:t>экран</w:t>
      </w:r>
      <w:r w:rsidR="00CF1905">
        <w:rPr>
          <w:rStyle w:val="listtableheader"/>
        </w:rPr>
        <w:t>а</w:t>
      </w:r>
      <w:r w:rsidR="00CF1905" w:rsidRPr="00B1070E">
        <w:rPr>
          <w:rStyle w:val="listtableheader"/>
        </w:rPr>
        <w:t xml:space="preserve"> </w:t>
      </w:r>
      <w:r w:rsidRPr="00B1070E">
        <w:rPr>
          <w:rStyle w:val="listtableheader"/>
        </w:rPr>
        <w:t>Buyer Contracts</w:t>
      </w:r>
      <w:r w:rsidR="00587C1C" w:rsidRPr="00587C1C">
        <w:rPr>
          <w:rStyle w:val="listtableheader"/>
        </w:rPr>
        <w:t xml:space="preserve"> </w:t>
      </w:r>
      <w:r w:rsidR="00587C1C">
        <w:rPr>
          <w:rStyle w:val="listtableheader"/>
        </w:rPr>
        <w:t>или по нажатию гиперссыл</w:t>
      </w:r>
      <w:r w:rsidR="00125E7C">
        <w:rPr>
          <w:rStyle w:val="listtableheader"/>
        </w:rPr>
        <w:t>ок</w:t>
      </w:r>
      <w:r w:rsidR="00587C1C">
        <w:rPr>
          <w:rStyle w:val="listtableheader"/>
        </w:rPr>
        <w:t xml:space="preserve"> «</w:t>
      </w:r>
      <w:r w:rsidR="00587C1C">
        <w:rPr>
          <w:rStyle w:val="listtableheader"/>
          <w:lang w:val="en-US"/>
        </w:rPr>
        <w:t>View</w:t>
      </w:r>
      <w:r w:rsidR="009C3FB6" w:rsidRPr="009C3FB6">
        <w:rPr>
          <w:rStyle w:val="listtableheader"/>
        </w:rPr>
        <w:t xml:space="preserve"> / </w:t>
      </w:r>
      <w:r w:rsidR="009C3FB6">
        <w:rPr>
          <w:rStyle w:val="listtableheader"/>
          <w:lang w:val="en-US"/>
        </w:rPr>
        <w:t>Edit</w:t>
      </w:r>
      <w:r w:rsidR="00587C1C">
        <w:rPr>
          <w:rStyle w:val="listtableheader"/>
        </w:rPr>
        <w:t>»</w:t>
      </w:r>
      <w:r w:rsidR="000D0549">
        <w:rPr>
          <w:rStyle w:val="listtableheader"/>
        </w:rPr>
        <w:t xml:space="preserve"> из </w:t>
      </w:r>
      <w:r w:rsidR="00CF1905">
        <w:rPr>
          <w:rStyle w:val="listtableheader"/>
        </w:rPr>
        <w:t xml:space="preserve">области </w:t>
      </w:r>
      <w:r w:rsidR="00CF1905">
        <w:rPr>
          <w:rStyle w:val="listtableheader"/>
          <w:lang w:val="en-US"/>
        </w:rPr>
        <w:t>Action</w:t>
      </w:r>
      <w:r w:rsidR="00CF1905" w:rsidRPr="00CF1905">
        <w:rPr>
          <w:rStyle w:val="listtableheader"/>
        </w:rPr>
        <w:t xml:space="preserve"> </w:t>
      </w:r>
      <w:r w:rsidR="000D0549">
        <w:rPr>
          <w:rStyle w:val="listtableheader"/>
        </w:rPr>
        <w:t>экрана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List</w:t>
      </w:r>
      <w:r w:rsidRPr="00B1070E">
        <w:rPr>
          <w:rStyle w:val="listtableheader"/>
        </w:rPr>
        <w:t>.</w:t>
      </w:r>
    </w:p>
    <w:p w:rsidR="00FF195F" w:rsidRPr="00B1070E" w:rsidRDefault="00FF195F" w:rsidP="00FF195F">
      <w:pPr>
        <w:pStyle w:val="af6"/>
        <w:rPr>
          <w:rStyle w:val="listtableheader"/>
        </w:rPr>
      </w:pPr>
    </w:p>
    <w:p w:rsidR="00FF195F" w:rsidRPr="00B1070E" w:rsidRDefault="00FF195F" w:rsidP="00CB346E">
      <w:pPr>
        <w:pStyle w:val="af6"/>
        <w:numPr>
          <w:ilvl w:val="0"/>
          <w:numId w:val="6"/>
        </w:numPr>
        <w:rPr>
          <w:rStyle w:val="listtableheader"/>
        </w:rPr>
      </w:pPr>
      <w:r w:rsidRPr="00B1070E">
        <w:rPr>
          <w:rStyle w:val="listtableheader"/>
        </w:rPr>
        <w:t>Первая область экрана должна содержать общую информацию о лимите:</w:t>
      </w:r>
    </w:p>
    <w:p w:rsidR="00FF195F" w:rsidRPr="00B1070E" w:rsidRDefault="00FF195F" w:rsidP="00FF195F">
      <w:pPr>
        <w:pStyle w:val="af6"/>
        <w:ind w:left="927" w:firstLine="0"/>
        <w:rPr>
          <w:rStyle w:val="listtableheader"/>
        </w:rPr>
      </w:pPr>
    </w:p>
    <w:tbl>
      <w:tblPr>
        <w:tblW w:w="10495" w:type="dxa"/>
        <w:tblInd w:w="103" w:type="dxa"/>
        <w:tblLook w:val="04A0" w:firstRow="1" w:lastRow="0" w:firstColumn="1" w:lastColumn="0" w:noHBand="0" w:noVBand="1"/>
      </w:tblPr>
      <w:tblGrid>
        <w:gridCol w:w="1605"/>
        <w:gridCol w:w="6197"/>
        <w:gridCol w:w="2693"/>
      </w:tblGrid>
      <w:tr w:rsidR="00FF195F" w:rsidRPr="00587C1C" w:rsidTr="008265C4">
        <w:trPr>
          <w:trHeight w:val="255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FF195F" w:rsidRPr="00587C1C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587C1C">
              <w:rPr>
                <w:rFonts w:ascii="Arial" w:hAnsi="Arial" w:cs="Arial"/>
                <w:color w:val="000000"/>
                <w:sz w:val="20"/>
                <w:lang w:val="ru-RU"/>
              </w:rPr>
              <w:t>Наименование поля</w:t>
            </w:r>
          </w:p>
        </w:tc>
        <w:tc>
          <w:tcPr>
            <w:tcW w:w="6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FF195F" w:rsidRPr="00587C1C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587C1C">
              <w:rPr>
                <w:rFonts w:ascii="Arial" w:hAnsi="Arial" w:cs="Arial"/>
                <w:color w:val="000000"/>
                <w:sz w:val="20"/>
                <w:lang w:val="ru-RU"/>
              </w:rPr>
              <w:t>Значение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FF195F" w:rsidRPr="00587C1C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587C1C">
              <w:rPr>
                <w:rFonts w:ascii="Arial" w:hAnsi="Arial" w:cs="Arial"/>
                <w:color w:val="000000"/>
                <w:sz w:val="20"/>
                <w:lang w:val="ru-RU"/>
              </w:rPr>
              <w:t>Комментарий</w:t>
            </w:r>
          </w:p>
        </w:tc>
      </w:tr>
      <w:tr w:rsidR="00FF195F" w:rsidRPr="00416E8E" w:rsidTr="008265C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587C1C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Buyer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587C1C">
              <w:rPr>
                <w:rFonts w:ascii="Arial" w:hAnsi="Arial" w:cs="Arial"/>
                <w:color w:val="000000"/>
                <w:sz w:val="20"/>
                <w:lang w:val="ru-RU"/>
              </w:rPr>
              <w:t>Наименование</w:t>
            </w:r>
            <w:r w:rsidRPr="0005562E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</w:rPr>
              <w:t>Eng name из Buyer Details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195F" w:rsidRPr="00B1070E" w:rsidRDefault="00AB1A9B" w:rsidP="00363089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>При переходе к экрану через кнопк</w:t>
            </w:r>
            <w:r w:rsidR="00363089">
              <w:rPr>
                <w:rFonts w:ascii="Arial" w:hAnsi="Arial" w:cs="Arial"/>
                <w:color w:val="000000"/>
                <w:sz w:val="20"/>
                <w:lang w:val="ru-RU"/>
              </w:rPr>
              <w:t>у</w:t>
            </w: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</w:rPr>
              <w:t>Create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1357D9">
              <w:rPr>
                <w:rFonts w:ascii="Arial" w:hAnsi="Arial" w:cs="Arial"/>
                <w:color w:val="000000"/>
                <w:sz w:val="20"/>
                <w:lang w:val="ru-RU"/>
              </w:rPr>
              <w:t xml:space="preserve">/ </w:t>
            </w:r>
            <w:r w:rsidR="001357D9">
              <w:rPr>
                <w:rFonts w:ascii="Arial" w:hAnsi="Arial" w:cs="Arial"/>
                <w:color w:val="000000"/>
                <w:sz w:val="20"/>
              </w:rPr>
              <w:t>Edit</w:t>
            </w:r>
            <w:r w:rsidR="001357D9" w:rsidRPr="001357D9">
              <w:rPr>
                <w:rFonts w:ascii="Arial" w:hAnsi="Arial" w:cs="Arial"/>
                <w:color w:val="000000"/>
                <w:sz w:val="20"/>
                <w:lang w:val="ru-RU"/>
              </w:rPr>
              <w:t xml:space="preserve"> / </w:t>
            </w:r>
            <w:r w:rsidR="001357D9">
              <w:rPr>
                <w:rFonts w:ascii="Arial" w:hAnsi="Arial" w:cs="Arial"/>
                <w:color w:val="000000"/>
                <w:sz w:val="20"/>
              </w:rPr>
              <w:t>View</w:t>
            </w:r>
            <w:r w:rsidR="001357D9" w:rsidRPr="001357D9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з</w:t>
            </w:r>
            <w:r w:rsidR="00FF195F" w:rsidRPr="00B1070E">
              <w:rPr>
                <w:rFonts w:ascii="Arial" w:hAnsi="Arial" w:cs="Arial"/>
                <w:color w:val="000000"/>
                <w:sz w:val="20"/>
                <w:lang w:val="ru-RU"/>
              </w:rPr>
              <w:t>начение должно быть предзаполнено и недоступно для изменения</w:t>
            </w:r>
          </w:p>
        </w:tc>
      </w:tr>
      <w:tr w:rsidR="00FF195F" w:rsidRPr="00B1070E" w:rsidTr="008265C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Supplier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Наименование Supplier из Buyer Details</w:t>
            </w: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FF195F" w:rsidRPr="00B1070E" w:rsidTr="008265C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Bless reference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Значение Bless referense из Buyer Details</w:t>
            </w: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FF195F" w:rsidRPr="00416E8E" w:rsidTr="008265C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Start date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05562E" w:rsidRDefault="00FF195F" w:rsidP="003F1FBE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5562E">
              <w:rPr>
                <w:rFonts w:ascii="Arial" w:hAnsi="Arial" w:cs="Arial"/>
                <w:color w:val="000000"/>
                <w:sz w:val="20"/>
                <w:lang w:val="ru-RU"/>
              </w:rPr>
              <w:t>Дата начала действия лимита</w:t>
            </w:r>
          </w:p>
          <w:p w:rsidR="003F1FBE" w:rsidRPr="003F1FBE" w:rsidRDefault="003F1FBE" w:rsidP="003F1FBE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Требуется проверять, что дата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начала</w:t>
            </w: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действия </w:t>
            </w:r>
            <w:r w:rsidR="008775C6" w:rsidRPr="008775C6">
              <w:rPr>
                <w:rFonts w:ascii="Arial" w:hAnsi="Arial" w:cs="Arial"/>
                <w:b/>
                <w:color w:val="000000"/>
                <w:sz w:val="20"/>
                <w:lang w:val="ru-RU"/>
              </w:rPr>
              <w:t>≤</w:t>
            </w: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текущая операционная дата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При переходе к экрану через </w:t>
            </w:r>
            <w:r w:rsidR="009C3FB6" w:rsidRPr="00B1070E">
              <w:rPr>
                <w:rFonts w:ascii="Arial" w:hAnsi="Arial" w:cs="Arial"/>
                <w:color w:val="000000"/>
                <w:sz w:val="20"/>
                <w:lang w:val="ru-RU"/>
              </w:rPr>
              <w:t>кнопк</w:t>
            </w:r>
            <w:r w:rsidR="009C3FB6">
              <w:rPr>
                <w:rFonts w:ascii="Arial" w:hAnsi="Arial" w:cs="Arial"/>
                <w:color w:val="000000"/>
                <w:sz w:val="20"/>
                <w:lang w:val="ru-RU"/>
              </w:rPr>
              <w:t>и</w:t>
            </w:r>
            <w:r w:rsidR="009C3FB6"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</w:rPr>
              <w:t>Create</w:t>
            </w:r>
            <w:r w:rsidR="009C3FB6">
              <w:rPr>
                <w:rFonts w:ascii="Arial" w:hAnsi="Arial" w:cs="Arial"/>
                <w:color w:val="000000"/>
                <w:sz w:val="20"/>
                <w:lang w:val="ru-RU"/>
              </w:rPr>
              <w:t xml:space="preserve"> / </w:t>
            </w:r>
            <w:r w:rsidR="009C3FB6">
              <w:rPr>
                <w:rFonts w:ascii="Arial" w:hAnsi="Arial" w:cs="Arial"/>
                <w:color w:val="000000"/>
                <w:sz w:val="20"/>
              </w:rPr>
              <w:t>Edit</w:t>
            </w: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 – поля доступны к заполнению.</w:t>
            </w:r>
          </w:p>
          <w:p w:rsidR="00CF1905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При переходе к экрану через кнопку </w:t>
            </w:r>
            <w:r w:rsidRPr="00B1070E">
              <w:rPr>
                <w:rFonts w:ascii="Arial" w:hAnsi="Arial" w:cs="Arial"/>
                <w:color w:val="000000"/>
                <w:sz w:val="20"/>
              </w:rPr>
              <w:t>View</w:t>
            </w: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 – поля недоступны для изменения.</w:t>
            </w:r>
          </w:p>
          <w:p w:rsidR="0051259C" w:rsidRDefault="0051259C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  <w:p w:rsidR="0051259C" w:rsidRPr="00F456B5" w:rsidRDefault="0051259C" w:rsidP="00F456B5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Возможность изменения данных о лимите (кнопка</w:t>
            </w:r>
            <w:r w:rsidR="00F456B5" w:rsidRPr="00F456B5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F456B5">
              <w:rPr>
                <w:rFonts w:ascii="Arial" w:hAnsi="Arial" w:cs="Arial"/>
                <w:color w:val="000000"/>
                <w:sz w:val="20"/>
              </w:rPr>
              <w:t>Edit</w:t>
            </w:r>
            <w:r w:rsidRPr="0051259C">
              <w:rPr>
                <w:rFonts w:ascii="Arial" w:hAnsi="Arial" w:cs="Arial"/>
                <w:color w:val="000000"/>
                <w:sz w:val="20"/>
                <w:lang w:val="ru-RU"/>
              </w:rPr>
              <w:t>)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 должна быть доступна только если флит лимит находится в статусе </w:t>
            </w:r>
            <w:r w:rsidR="00583E1C">
              <w:rPr>
                <w:rFonts w:ascii="Arial" w:hAnsi="Arial" w:cs="Arial"/>
                <w:color w:val="000000"/>
                <w:sz w:val="20"/>
              </w:rPr>
              <w:t>Submitted</w:t>
            </w:r>
            <w:r w:rsidR="00583E1C" w:rsidRPr="00583E1C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</w:rPr>
              <w:t>Active</w:t>
            </w:r>
            <w:r w:rsidR="00583E1C" w:rsidRPr="00583E1C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583E1C">
              <w:rPr>
                <w:rFonts w:ascii="Arial" w:hAnsi="Arial" w:cs="Arial"/>
                <w:color w:val="000000"/>
                <w:sz w:val="20"/>
                <w:lang w:val="ru-RU"/>
              </w:rPr>
              <w:t xml:space="preserve">и </w:t>
            </w:r>
            <w:r w:rsidR="00583E1C">
              <w:rPr>
                <w:rFonts w:ascii="Arial" w:hAnsi="Arial" w:cs="Arial"/>
                <w:color w:val="000000"/>
                <w:sz w:val="20"/>
              </w:rPr>
              <w:t>Validated</w:t>
            </w:r>
            <w:r w:rsidR="00583E1C" w:rsidRPr="00583E1C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583E1C">
              <w:rPr>
                <w:rFonts w:ascii="Arial" w:hAnsi="Arial" w:cs="Arial"/>
                <w:color w:val="000000"/>
                <w:sz w:val="20"/>
              </w:rPr>
              <w:t>Active</w:t>
            </w:r>
            <w:r w:rsidR="00F456B5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F456B5" w:rsidRPr="007B596E">
              <w:rPr>
                <w:rFonts w:ascii="Arial" w:hAnsi="Arial" w:cs="Arial"/>
                <w:b/>
                <w:color w:val="000000"/>
                <w:sz w:val="20"/>
                <w:lang w:val="ru-RU"/>
              </w:rPr>
              <w:t>ИНАЧЕ</w:t>
            </w:r>
            <w:r w:rsidR="00F456B5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кнопка </w:t>
            </w:r>
            <w:r w:rsidR="00F456B5">
              <w:rPr>
                <w:rFonts w:ascii="Arial" w:hAnsi="Arial" w:cs="Arial"/>
                <w:color w:val="000000"/>
                <w:sz w:val="20"/>
              </w:rPr>
              <w:t>Edit</w:t>
            </w:r>
            <w:r w:rsidR="00F456B5">
              <w:rPr>
                <w:rFonts w:ascii="Arial" w:hAnsi="Arial" w:cs="Arial"/>
                <w:color w:val="000000"/>
                <w:sz w:val="20"/>
                <w:lang w:val="ru-RU"/>
              </w:rPr>
              <w:t xml:space="preserve"> – неактивна и недосту</w:t>
            </w:r>
            <w:r w:rsidR="007B596E">
              <w:rPr>
                <w:rFonts w:ascii="Arial" w:hAnsi="Arial" w:cs="Arial"/>
                <w:color w:val="000000"/>
                <w:sz w:val="20"/>
                <w:lang w:val="ru-RU"/>
              </w:rPr>
              <w:t>пна для нажатия.</w:t>
            </w:r>
          </w:p>
        </w:tc>
      </w:tr>
      <w:tr w:rsidR="00FF195F" w:rsidRPr="00416E8E" w:rsidTr="008265C4">
        <w:trPr>
          <w:trHeight w:val="1020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5F53F7">
            <w:pPr>
              <w:jc w:val="both"/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Expiry date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53F7" w:rsidRPr="005F53F7" w:rsidRDefault="00FF195F" w:rsidP="005F53F7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>Дата окончания действия лимита</w:t>
            </w:r>
            <w:r w:rsidR="005F53F7" w:rsidRPr="005F53F7">
              <w:rPr>
                <w:rFonts w:ascii="Arial" w:hAnsi="Arial" w:cs="Arial"/>
                <w:color w:val="000000"/>
                <w:sz w:val="20"/>
                <w:lang w:val="ru-RU"/>
              </w:rPr>
              <w:t>.</w:t>
            </w:r>
          </w:p>
          <w:p w:rsidR="00FF195F" w:rsidRPr="00B1070E" w:rsidRDefault="00FF195F" w:rsidP="005F53F7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Требуется проверять, что дата окончания действия </w:t>
            </w:r>
            <w:r w:rsidR="008C2766" w:rsidRPr="008C2766">
              <w:rPr>
                <w:rFonts w:ascii="Arial" w:hAnsi="Arial" w:cs="Arial"/>
                <w:b/>
                <w:color w:val="000000"/>
                <w:sz w:val="20"/>
                <w:lang w:val="ru-RU"/>
              </w:rPr>
              <w:t>≥</w:t>
            </w: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дата начала действия лимита</w:t>
            </w: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FF195F" w:rsidRPr="00416E8E" w:rsidTr="008265C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841365" w:rsidRDefault="00841365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Fleet Limit amount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>Сумма флит-лимита</w:t>
            </w:r>
          </w:p>
          <w:p w:rsidR="00EF05EA" w:rsidRPr="00EF05EA" w:rsidRDefault="00EF05EA" w:rsidP="00AD568F">
            <w:pPr>
              <w:pStyle w:val="af2"/>
              <w:numPr>
                <w:ilvl w:val="0"/>
                <w:numId w:val="42"/>
              </w:numPr>
              <w:ind w:left="459" w:hanging="425"/>
              <w:jc w:val="both"/>
              <w:rPr>
                <w:rFonts w:ascii="Arial" w:hAnsi="Arial" w:cs="Arial"/>
                <w:color w:val="000000"/>
                <w:sz w:val="20"/>
              </w:rPr>
            </w:pPr>
            <w:r w:rsidRPr="00EF05EA">
              <w:rPr>
                <w:rFonts w:ascii="Arial" w:hAnsi="Arial" w:cs="Arial"/>
                <w:color w:val="000000"/>
                <w:sz w:val="20"/>
              </w:rPr>
              <w:t>При создании лимита (кнопка Create):</w:t>
            </w:r>
          </w:p>
          <w:p w:rsidR="00FF195F" w:rsidRDefault="00FF195F" w:rsidP="00BD6ED6">
            <w:pPr>
              <w:ind w:left="419"/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>Требуется проверять, что введённое значение</w:t>
            </w:r>
            <w:r w:rsidR="0000285F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для дилера</w:t>
            </w:r>
            <w:r w:rsidRPr="0000285F">
              <w:rPr>
                <w:rFonts w:ascii="Arial" w:hAnsi="Arial" w:cs="Arial"/>
                <w:b/>
                <w:color w:val="FF0000"/>
                <w:sz w:val="20"/>
                <w:lang w:val="ru-RU"/>
              </w:rPr>
              <w:t xml:space="preserve"> </w:t>
            </w:r>
            <w:r w:rsidR="00363089" w:rsidRPr="00363089">
              <w:rPr>
                <w:rFonts w:ascii="Arial" w:hAnsi="Arial" w:cs="Arial"/>
                <w:b/>
                <w:color w:val="FF0000"/>
                <w:sz w:val="20"/>
                <w:lang w:val="ru-RU"/>
              </w:rPr>
              <w:t>≤</w:t>
            </w:r>
            <w:r w:rsidRPr="0000285F">
              <w:rPr>
                <w:rFonts w:ascii="Arial" w:hAnsi="Arial" w:cs="Arial"/>
                <w:color w:val="FF0000"/>
                <w:sz w:val="20"/>
                <w:lang w:val="ru-RU"/>
              </w:rPr>
              <w:t xml:space="preserve"> </w:t>
            </w:r>
            <w:r w:rsidR="0000285F" w:rsidRPr="0000285F">
              <w:rPr>
                <w:rFonts w:ascii="Arial" w:hAnsi="Arial" w:cs="Arial"/>
                <w:sz w:val="20"/>
                <w:lang w:val="ru-RU"/>
              </w:rPr>
              <w:t>{</w:t>
            </w:r>
            <w:r w:rsidR="00094674">
              <w:rPr>
                <w:rFonts w:ascii="Arial" w:hAnsi="Arial" w:cs="Arial"/>
                <w:sz w:val="20"/>
                <w:lang w:val="ru-RU"/>
              </w:rPr>
              <w:t xml:space="preserve"> </w:t>
            </w:r>
            <w:r w:rsidRPr="0000285F">
              <w:rPr>
                <w:rFonts w:ascii="Arial" w:hAnsi="Arial" w:cs="Arial"/>
                <w:sz w:val="20"/>
                <w:lang w:val="ru-RU"/>
              </w:rPr>
              <w:t xml:space="preserve">максимальный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совокупный лимит </w:t>
            </w:r>
            <w:r w:rsidR="0000285F">
              <w:rPr>
                <w:rFonts w:ascii="Arial" w:hAnsi="Arial" w:cs="Arial"/>
                <w:color w:val="000000"/>
                <w:sz w:val="20"/>
                <w:lang w:val="ru-RU"/>
              </w:rPr>
              <w:t>дилера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- Стандартный 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>лимит</w:t>
            </w:r>
            <w:r w:rsidR="00A03583" w:rsidRPr="00A03583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A03583">
              <w:rPr>
                <w:rFonts w:ascii="Arial" w:hAnsi="Arial" w:cs="Arial"/>
                <w:color w:val="000000"/>
                <w:sz w:val="20"/>
                <w:lang w:val="ru-RU"/>
              </w:rPr>
              <w:t xml:space="preserve">дилера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- Сублимит для демо </w:t>
            </w:r>
            <w:r w:rsidR="00A03583">
              <w:rPr>
                <w:rFonts w:ascii="Arial" w:hAnsi="Arial" w:cs="Arial"/>
                <w:color w:val="000000"/>
                <w:sz w:val="20"/>
                <w:lang w:val="ru-RU"/>
              </w:rPr>
              <w:t xml:space="preserve">дилера 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>––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 xml:space="preserve">Сумма всех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>лимит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>ов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для флит в период доступности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 xml:space="preserve"> (статус </w:t>
            </w:r>
            <w:r w:rsidR="008265C4">
              <w:rPr>
                <w:rFonts w:ascii="Arial" w:hAnsi="Arial" w:cs="Arial"/>
                <w:color w:val="000000"/>
                <w:sz w:val="20"/>
              </w:rPr>
              <w:t>Active</w:t>
            </w:r>
            <w:r w:rsidR="008265C4" w:rsidRPr="008265C4">
              <w:rPr>
                <w:rFonts w:ascii="Arial" w:hAnsi="Arial" w:cs="Arial"/>
                <w:color w:val="000000"/>
                <w:sz w:val="20"/>
                <w:lang w:val="ru-RU"/>
              </w:rPr>
              <w:t>)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A03583">
              <w:rPr>
                <w:rFonts w:ascii="Arial" w:hAnsi="Arial" w:cs="Arial"/>
                <w:color w:val="000000"/>
                <w:sz w:val="20"/>
                <w:lang w:val="ru-RU"/>
              </w:rPr>
              <w:t xml:space="preserve">для дилера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– 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 xml:space="preserve">Сумма всех </w:t>
            </w:r>
            <w:r w:rsidR="008265C4" w:rsidRPr="00EF05EA">
              <w:rPr>
                <w:rFonts w:ascii="Arial" w:hAnsi="Arial" w:cs="Arial"/>
                <w:color w:val="000000"/>
                <w:sz w:val="20"/>
                <w:lang w:val="ru-RU"/>
              </w:rPr>
              <w:t>лимит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>ов</w:t>
            </w:r>
            <w:r w:rsidR="008265C4"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для флит </w:t>
            </w:r>
            <w:r w:rsidR="00BD3177">
              <w:rPr>
                <w:rFonts w:ascii="Arial" w:hAnsi="Arial" w:cs="Arial"/>
                <w:color w:val="000000"/>
                <w:sz w:val="20"/>
                <w:lang w:val="ru-RU"/>
              </w:rPr>
              <w:t xml:space="preserve">в статусе </w:t>
            </w:r>
            <w:r w:rsidR="00BD3177">
              <w:rPr>
                <w:rFonts w:ascii="Arial" w:hAnsi="Arial" w:cs="Arial"/>
                <w:color w:val="000000"/>
                <w:sz w:val="20"/>
              </w:rPr>
              <w:t>Blocked</w:t>
            </w:r>
            <w:r w:rsidR="00BD3177">
              <w:rPr>
                <w:rFonts w:ascii="Arial" w:hAnsi="Arial" w:cs="Arial"/>
                <w:color w:val="000000"/>
                <w:sz w:val="20"/>
                <w:lang w:val="ru-RU"/>
              </w:rPr>
              <w:t xml:space="preserve"> (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в 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 xml:space="preserve">размере </w:t>
            </w:r>
            <w:r w:rsidRPr="00EF05EA">
              <w:rPr>
                <w:rFonts w:ascii="Arial" w:hAnsi="Arial" w:cs="Arial"/>
                <w:color w:val="000000"/>
                <w:sz w:val="20"/>
              </w:rPr>
              <w:t>Outstanding</w:t>
            </w:r>
            <w:r w:rsidR="00BD3177">
              <w:rPr>
                <w:rFonts w:ascii="Arial" w:hAnsi="Arial" w:cs="Arial"/>
                <w:color w:val="000000"/>
                <w:sz w:val="20"/>
                <w:lang w:val="ru-RU"/>
              </w:rPr>
              <w:t xml:space="preserve">, </w:t>
            </w:r>
            <w:r w:rsidR="00A03583">
              <w:rPr>
                <w:rFonts w:ascii="Arial" w:hAnsi="Arial" w:cs="Arial"/>
                <w:color w:val="000000"/>
                <w:sz w:val="20"/>
                <w:lang w:val="ru-RU"/>
              </w:rPr>
              <w:t>здесь и далее</w:t>
            </w:r>
            <w:r w:rsidR="00363089">
              <w:rPr>
                <w:rFonts w:ascii="Arial" w:hAnsi="Arial" w:cs="Arial"/>
                <w:color w:val="000000"/>
                <w:sz w:val="20"/>
                <w:lang w:val="ru-RU"/>
              </w:rPr>
              <w:t xml:space="preserve"> –</w:t>
            </w:r>
            <w:r w:rsidR="00A03583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автомобиль</w:t>
            </w:r>
            <w:r w:rsidR="00363089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A03583">
              <w:rPr>
                <w:rFonts w:ascii="Arial" w:hAnsi="Arial" w:cs="Arial"/>
                <w:color w:val="000000"/>
                <w:sz w:val="20"/>
                <w:lang w:val="ru-RU"/>
              </w:rPr>
              <w:t xml:space="preserve">профинансирован и основной долг не погашен)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>на момент заведения такого лимита</w:t>
            </w:r>
            <w:r w:rsidR="002E7F57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00285F" w:rsidRPr="0000285F">
              <w:rPr>
                <w:rFonts w:ascii="Arial" w:hAnsi="Arial" w:cs="Arial"/>
                <w:color w:val="000000"/>
                <w:sz w:val="20"/>
                <w:lang w:val="ru-RU"/>
              </w:rPr>
              <w:t>}</w:t>
            </w:r>
            <w:r w:rsidR="008265C4">
              <w:rPr>
                <w:rFonts w:ascii="Arial" w:hAnsi="Arial" w:cs="Arial"/>
                <w:color w:val="000000"/>
                <w:sz w:val="20"/>
                <w:lang w:val="ru-RU"/>
              </w:rPr>
              <w:t>.</w:t>
            </w:r>
          </w:p>
          <w:p w:rsidR="008265C4" w:rsidRDefault="008265C4" w:rsidP="00AD568F">
            <w:pPr>
              <w:pStyle w:val="af2"/>
              <w:numPr>
                <w:ilvl w:val="0"/>
                <w:numId w:val="42"/>
              </w:numPr>
              <w:ind w:left="459" w:hanging="425"/>
              <w:jc w:val="both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При изменении лимита (кнопка Edit</w:t>
            </w:r>
            <w:r w:rsidRPr="008265C4">
              <w:rPr>
                <w:rFonts w:ascii="Arial" w:hAnsi="Arial" w:cs="Arial"/>
                <w:color w:val="000000"/>
                <w:sz w:val="20"/>
              </w:rPr>
              <w:t>)</w:t>
            </w:r>
            <w:r w:rsidR="0000285F">
              <w:rPr>
                <w:rFonts w:ascii="Arial" w:hAnsi="Arial" w:cs="Arial"/>
                <w:color w:val="000000"/>
                <w:sz w:val="20"/>
              </w:rPr>
              <w:t>:</w:t>
            </w:r>
          </w:p>
          <w:p w:rsidR="00F24788" w:rsidRDefault="00F24788" w:rsidP="00BD6ED6">
            <w:pPr>
              <w:ind w:left="419"/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Требуется проверять</w:t>
            </w:r>
            <w:r w:rsidR="00B92462">
              <w:rPr>
                <w:rFonts w:ascii="Arial" w:hAnsi="Arial" w:cs="Arial"/>
                <w:color w:val="000000"/>
                <w:sz w:val="20"/>
                <w:lang w:val="ru-RU"/>
              </w:rPr>
              <w:t>, что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:</w:t>
            </w:r>
          </w:p>
          <w:p w:rsidR="008265C4" w:rsidRDefault="00094674" w:rsidP="00BD6ED6">
            <w:pPr>
              <w:ind w:left="419"/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94674">
              <w:rPr>
                <w:rFonts w:ascii="Arial" w:hAnsi="Arial" w:cs="Arial"/>
                <w:color w:val="000000"/>
                <w:sz w:val="20"/>
                <w:lang w:val="ru-RU"/>
              </w:rPr>
              <w:lastRenderedPageBreak/>
              <w:t>введённое значение для дилера</w:t>
            </w:r>
            <w:r w:rsidRPr="00094674">
              <w:rPr>
                <w:rFonts w:ascii="Arial" w:hAnsi="Arial" w:cs="Arial"/>
                <w:b/>
                <w:color w:val="FF0000"/>
                <w:sz w:val="20"/>
                <w:lang w:val="ru-RU"/>
              </w:rPr>
              <w:t xml:space="preserve"> </w:t>
            </w:r>
            <w:r w:rsidR="002E7F57" w:rsidRPr="002E7F57">
              <w:rPr>
                <w:rFonts w:ascii="Arial" w:hAnsi="Arial" w:cs="Arial"/>
                <w:b/>
                <w:color w:val="FF0000"/>
                <w:sz w:val="20"/>
                <w:lang w:val="ru-RU"/>
              </w:rPr>
              <w:t>≤</w:t>
            </w:r>
            <w:r w:rsidR="00F24788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00285F">
              <w:rPr>
                <w:rFonts w:ascii="Arial" w:hAnsi="Arial" w:cs="Arial"/>
                <w:sz w:val="20"/>
                <w:lang w:val="ru-RU"/>
              </w:rPr>
              <w:t>{</w:t>
            </w:r>
            <w:r>
              <w:rPr>
                <w:rFonts w:ascii="Arial" w:hAnsi="Arial" w:cs="Arial"/>
                <w:sz w:val="20"/>
                <w:lang w:val="ru-RU"/>
              </w:rPr>
              <w:t xml:space="preserve"> </w:t>
            </w:r>
            <w:r w:rsidRPr="0000285F">
              <w:rPr>
                <w:rFonts w:ascii="Arial" w:hAnsi="Arial" w:cs="Arial"/>
                <w:sz w:val="20"/>
                <w:lang w:val="ru-RU"/>
              </w:rPr>
              <w:t xml:space="preserve">максимальный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совокупный лимит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дилера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- Стандартный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лимит</w:t>
            </w:r>
            <w:r w:rsidRPr="00A03583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дилера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- Сублимит для демо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дилера –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Сумма всех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>лимит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ов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для флит в период доступности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 (статус </w:t>
            </w:r>
            <w:r>
              <w:rPr>
                <w:rFonts w:ascii="Arial" w:hAnsi="Arial" w:cs="Arial"/>
                <w:color w:val="000000"/>
                <w:sz w:val="20"/>
              </w:rPr>
              <w:t>Active</w:t>
            </w:r>
            <w:r w:rsidRPr="008265C4">
              <w:rPr>
                <w:rFonts w:ascii="Arial" w:hAnsi="Arial" w:cs="Arial"/>
                <w:color w:val="000000"/>
                <w:sz w:val="20"/>
                <w:lang w:val="ru-RU"/>
              </w:rPr>
              <w:t>)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для дилера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–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Сумма всех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>лимит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ов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для флит в</w:t>
            </w:r>
            <w:r w:rsidR="00BD3177">
              <w:rPr>
                <w:rFonts w:ascii="Arial" w:hAnsi="Arial" w:cs="Arial"/>
                <w:color w:val="000000"/>
                <w:sz w:val="20"/>
                <w:lang w:val="ru-RU"/>
              </w:rPr>
              <w:t xml:space="preserve"> статусе </w:t>
            </w:r>
            <w:r w:rsidR="00BD3177">
              <w:rPr>
                <w:rFonts w:ascii="Arial" w:hAnsi="Arial" w:cs="Arial"/>
                <w:color w:val="000000"/>
                <w:sz w:val="20"/>
              </w:rPr>
              <w:t>Blocked</w:t>
            </w:r>
            <w:r w:rsidR="00BD3177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BD3177">
              <w:rPr>
                <w:rFonts w:ascii="Arial" w:hAnsi="Arial" w:cs="Arial"/>
                <w:color w:val="000000"/>
                <w:sz w:val="20"/>
                <w:lang w:val="ru-RU"/>
              </w:rPr>
              <w:t xml:space="preserve">(в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размере </w:t>
            </w:r>
            <w:r w:rsidRPr="00EF05EA">
              <w:rPr>
                <w:rFonts w:ascii="Arial" w:hAnsi="Arial" w:cs="Arial"/>
                <w:color w:val="000000"/>
                <w:sz w:val="20"/>
              </w:rPr>
              <w:t>Outstanding</w:t>
            </w:r>
            <w:r w:rsidR="00BD3177">
              <w:rPr>
                <w:rFonts w:ascii="Arial" w:hAnsi="Arial" w:cs="Arial"/>
                <w:color w:val="000000"/>
                <w:sz w:val="20"/>
                <w:lang w:val="ru-RU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здесь и далее автомобиль профинансирован и основной долг не погашен) </w:t>
            </w:r>
            <w:r w:rsidRPr="00EF05EA">
              <w:rPr>
                <w:rFonts w:ascii="Arial" w:hAnsi="Arial" w:cs="Arial"/>
                <w:color w:val="000000"/>
                <w:sz w:val="20"/>
                <w:lang w:val="ru-RU"/>
              </w:rPr>
              <w:t>на момент заведения такого лимита</w:t>
            </w:r>
            <w:r w:rsidR="002E7F57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00285F">
              <w:rPr>
                <w:rFonts w:ascii="Arial" w:hAnsi="Arial" w:cs="Arial"/>
                <w:color w:val="000000"/>
                <w:sz w:val="20"/>
                <w:lang w:val="ru-RU"/>
              </w:rPr>
              <w:t>}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.</w:t>
            </w:r>
          </w:p>
          <w:p w:rsidR="00094674" w:rsidRPr="00094674" w:rsidRDefault="00094674" w:rsidP="00BD6ED6">
            <w:pPr>
              <w:ind w:left="419"/>
              <w:jc w:val="both"/>
              <w:rPr>
                <w:rFonts w:ascii="Arial" w:hAnsi="Arial" w:cs="Arial"/>
                <w:b/>
                <w:color w:val="000000"/>
                <w:sz w:val="20"/>
                <w:lang w:val="ru-RU"/>
              </w:rPr>
            </w:pPr>
            <w:r w:rsidRPr="00094674">
              <w:rPr>
                <w:rFonts w:ascii="Arial" w:hAnsi="Arial" w:cs="Arial"/>
                <w:b/>
                <w:sz w:val="20"/>
                <w:lang w:val="ru-RU"/>
              </w:rPr>
              <w:t>И</w:t>
            </w:r>
          </w:p>
          <w:p w:rsidR="0051259C" w:rsidRPr="008265C4" w:rsidRDefault="00F24788" w:rsidP="009C0E3D">
            <w:pPr>
              <w:ind w:left="419"/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094674">
              <w:rPr>
                <w:rFonts w:ascii="Arial" w:hAnsi="Arial" w:cs="Arial"/>
                <w:color w:val="000000"/>
                <w:sz w:val="20"/>
                <w:lang w:val="ru-RU"/>
              </w:rPr>
              <w:t>введённое значение для дилера</w:t>
            </w:r>
            <w:r w:rsidRPr="00094674">
              <w:rPr>
                <w:rFonts w:ascii="Arial" w:hAnsi="Arial" w:cs="Arial"/>
                <w:b/>
                <w:color w:val="FF0000"/>
                <w:sz w:val="20"/>
                <w:lang w:val="ru-RU"/>
              </w:rPr>
              <w:t xml:space="preserve"> ≥</w:t>
            </w:r>
            <w:r>
              <w:rPr>
                <w:rFonts w:ascii="Arial" w:hAnsi="Arial" w:cs="Arial"/>
                <w:b/>
                <w:color w:val="FF0000"/>
                <w:sz w:val="20"/>
                <w:lang w:val="ru-RU"/>
              </w:rPr>
              <w:t xml:space="preserve"> </w:t>
            </w:r>
            <w:r w:rsidRPr="00F24788">
              <w:rPr>
                <w:rFonts w:ascii="Arial" w:hAnsi="Arial" w:cs="Arial"/>
                <w:color w:val="000000"/>
                <w:sz w:val="20"/>
                <w:lang w:val="ru-RU"/>
              </w:rPr>
              <w:t>сумма (Invoice amount) всех VIN, котор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ые привязаны к данному лимиту</w:t>
            </w:r>
            <w:r w:rsidR="0051259C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9C0E3D" w:rsidRPr="009C0E3D">
              <w:rPr>
                <w:rFonts w:ascii="Arial" w:hAnsi="Arial" w:cs="Arial"/>
                <w:b/>
                <w:color w:val="000000"/>
                <w:sz w:val="20"/>
                <w:lang w:val="ru-RU"/>
              </w:rPr>
              <w:t>И</w:t>
            </w:r>
            <w:r w:rsidR="0051259C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были профинансированы</w:t>
            </w:r>
            <w:r w:rsidR="008666DC" w:rsidRPr="008666DC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8666DC">
              <w:rPr>
                <w:rFonts w:ascii="Arial" w:hAnsi="Arial" w:cs="Arial"/>
                <w:color w:val="000000"/>
                <w:sz w:val="20"/>
                <w:lang w:val="ru-RU"/>
              </w:rPr>
              <w:t xml:space="preserve">или находятся в </w:t>
            </w:r>
            <w:r w:rsidR="009C0E3D">
              <w:rPr>
                <w:rFonts w:ascii="Arial" w:hAnsi="Arial" w:cs="Arial"/>
                <w:color w:val="000000"/>
                <w:sz w:val="20"/>
                <w:lang w:val="ru-RU"/>
              </w:rPr>
              <w:t>статусе инициализации</w:t>
            </w:r>
            <w:r w:rsidR="0051259C">
              <w:rPr>
                <w:rFonts w:ascii="Arial" w:hAnsi="Arial" w:cs="Arial"/>
                <w:color w:val="000000"/>
                <w:sz w:val="20"/>
                <w:lang w:val="ru-RU"/>
              </w:rPr>
              <w:t>.</w:t>
            </w: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FF195F" w:rsidRPr="00416E8E" w:rsidTr="008265C4">
        <w:trPr>
          <w:trHeight w:val="255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lastRenderedPageBreak/>
              <w:t>Status</w:t>
            </w:r>
          </w:p>
        </w:tc>
        <w:tc>
          <w:tcPr>
            <w:tcW w:w="6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</w:rPr>
              <w:t>Может принимать значения:</w:t>
            </w:r>
          </w:p>
          <w:p w:rsidR="00FF195F" w:rsidRPr="00B1070E" w:rsidRDefault="00FF195F" w:rsidP="00CB346E">
            <w:pPr>
              <w:pStyle w:val="af2"/>
              <w:numPr>
                <w:ilvl w:val="0"/>
                <w:numId w:val="9"/>
              </w:numPr>
              <w:ind w:left="69" w:firstLine="0"/>
              <w:contextualSpacing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Active</w:t>
            </w:r>
          </w:p>
          <w:p w:rsidR="00FF195F" w:rsidRPr="000D52AB" w:rsidRDefault="00FF195F" w:rsidP="0019694B">
            <w:pPr>
              <w:pStyle w:val="af2"/>
              <w:numPr>
                <w:ilvl w:val="0"/>
                <w:numId w:val="10"/>
              </w:numPr>
              <w:contextualSpacing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Start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date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0D52AB" w:rsidRPr="0019694B"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  <w:t>≤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>Текущая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>операционная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>дата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19694B" w:rsidRPr="0019694B">
              <w:rPr>
                <w:rFonts w:ascii="Arial" w:hAnsi="Arial" w:cs="Arial"/>
                <w:b/>
                <w:color w:val="000000"/>
                <w:sz w:val="20"/>
                <w:szCs w:val="20"/>
                <w:lang w:val="en-US"/>
              </w:rPr>
              <w:t>≤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Expiry</w:t>
            </w:r>
            <w:r w:rsidRPr="000D52A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date</w:t>
            </w:r>
          </w:p>
          <w:p w:rsidR="00FF195F" w:rsidRPr="00B1070E" w:rsidRDefault="00301700" w:rsidP="00CB346E">
            <w:pPr>
              <w:pStyle w:val="af2"/>
              <w:numPr>
                <w:ilvl w:val="0"/>
                <w:numId w:val="9"/>
              </w:numPr>
              <w:ind w:left="69" w:firstLine="0"/>
              <w:contextualSpacing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Blocked</w:t>
            </w:r>
          </w:p>
          <w:p w:rsidR="00FF195F" w:rsidRPr="00B1070E" w:rsidRDefault="00FF195F" w:rsidP="00CB346E">
            <w:pPr>
              <w:pStyle w:val="af2"/>
              <w:numPr>
                <w:ilvl w:val="1"/>
                <w:numId w:val="9"/>
              </w:numPr>
              <w:ind w:left="429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Текущая операционная дата </w:t>
            </w:r>
            <w:r w:rsidR="00583E1C" w:rsidRPr="0019694B">
              <w:rPr>
                <w:rFonts w:ascii="Arial" w:hAnsi="Arial" w:cs="Arial"/>
                <w:b/>
                <w:color w:val="000000"/>
                <w:sz w:val="20"/>
                <w:szCs w:val="20"/>
              </w:rPr>
              <w:t>&gt;</w:t>
            </w:r>
            <w:r w:rsidR="003F1FBE"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Expiry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date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b/>
                <w:color w:val="000000"/>
                <w:sz w:val="20"/>
                <w:szCs w:val="20"/>
              </w:rPr>
              <w:t>И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Есть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VIN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>, по которым не погашена задолженность по ОД</w:t>
            </w:r>
          </w:p>
          <w:p w:rsidR="00FF195F" w:rsidRPr="00B1070E" w:rsidRDefault="00FF195F" w:rsidP="00CB346E">
            <w:pPr>
              <w:pStyle w:val="af2"/>
              <w:numPr>
                <w:ilvl w:val="0"/>
                <w:numId w:val="9"/>
              </w:numPr>
              <w:ind w:left="69" w:firstLine="0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Closed</w:t>
            </w:r>
          </w:p>
          <w:p w:rsidR="00FF195F" w:rsidRPr="00B1070E" w:rsidRDefault="00FF195F" w:rsidP="00CB346E">
            <w:pPr>
              <w:pStyle w:val="af2"/>
              <w:numPr>
                <w:ilvl w:val="1"/>
                <w:numId w:val="9"/>
              </w:numPr>
              <w:ind w:left="429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Текущая операционная дата </w:t>
            </w:r>
            <w:r w:rsidRPr="0019694B">
              <w:rPr>
                <w:rFonts w:ascii="Arial" w:hAnsi="Arial" w:cs="Arial"/>
                <w:b/>
                <w:color w:val="000000"/>
                <w:sz w:val="20"/>
                <w:szCs w:val="20"/>
              </w:rPr>
              <w:t>&gt;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Expiry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date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b/>
                <w:color w:val="000000"/>
                <w:sz w:val="20"/>
                <w:szCs w:val="20"/>
              </w:rPr>
              <w:t>И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Нет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VIN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>, по которым не погашена задолженность по ОД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b/>
                <w:color w:val="000000"/>
                <w:sz w:val="20"/>
                <w:szCs w:val="20"/>
              </w:rPr>
              <w:t>ИЛИ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FF195F" w:rsidRPr="00B1070E" w:rsidRDefault="00FF195F" w:rsidP="00CB346E">
            <w:pPr>
              <w:pStyle w:val="af2"/>
              <w:numPr>
                <w:ilvl w:val="1"/>
                <w:numId w:val="9"/>
              </w:numPr>
              <w:ind w:left="429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Start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date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F9356F" w:rsidRPr="00F9356F">
              <w:rPr>
                <w:rFonts w:ascii="Arial" w:hAnsi="Arial" w:cs="Arial"/>
                <w:b/>
                <w:color w:val="000000"/>
                <w:sz w:val="20"/>
                <w:szCs w:val="20"/>
              </w:rPr>
              <w:t>≤</w:t>
            </w:r>
            <w:r w:rsidR="00583E1C"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Текущая операционная дата </w:t>
            </w:r>
            <w:r w:rsidR="00F9356F" w:rsidRPr="00875A8E">
              <w:rPr>
                <w:rFonts w:ascii="Arial" w:hAnsi="Arial" w:cs="Arial"/>
                <w:b/>
                <w:color w:val="000000"/>
                <w:sz w:val="20"/>
                <w:szCs w:val="20"/>
              </w:rPr>
              <w:t>≤</w:t>
            </w:r>
            <w:r w:rsidR="003F1FBE"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Expiry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date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b/>
                <w:color w:val="000000"/>
                <w:sz w:val="20"/>
                <w:szCs w:val="20"/>
              </w:rPr>
              <w:t>И</w:t>
            </w:r>
          </w:p>
          <w:p w:rsidR="00FF195F" w:rsidRPr="00B1070E" w:rsidRDefault="00FF195F" w:rsidP="006A5708">
            <w:pPr>
              <w:pStyle w:val="af2"/>
              <w:ind w:left="429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 xml:space="preserve">Нет 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VIN</w:t>
            </w:r>
            <w:r w:rsidRPr="00B1070E">
              <w:rPr>
                <w:rFonts w:ascii="Arial" w:hAnsi="Arial" w:cs="Arial"/>
                <w:color w:val="000000"/>
                <w:sz w:val="20"/>
                <w:szCs w:val="20"/>
              </w:rPr>
              <w:t>, по которым не погашена задолженность по ОД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FF195F" w:rsidRPr="00B1070E" w:rsidRDefault="00FF195F" w:rsidP="006A5708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B1070E">
              <w:rPr>
                <w:rFonts w:ascii="Arial" w:hAnsi="Arial" w:cs="Arial"/>
                <w:color w:val="000000"/>
                <w:sz w:val="20"/>
                <w:lang w:val="ru-RU"/>
              </w:rPr>
              <w:t>Значение присваивается автоматически и не доступно для изменения пользователями</w:t>
            </w:r>
          </w:p>
        </w:tc>
      </w:tr>
    </w:tbl>
    <w:p w:rsidR="00125E7C" w:rsidRDefault="00125E7C" w:rsidP="00125E7C">
      <w:pPr>
        <w:pStyle w:val="af6"/>
        <w:ind w:left="927" w:firstLine="0"/>
        <w:jc w:val="both"/>
      </w:pPr>
    </w:p>
    <w:p w:rsidR="00FF195F" w:rsidRDefault="00FF195F" w:rsidP="00CB346E">
      <w:pPr>
        <w:pStyle w:val="af6"/>
        <w:numPr>
          <w:ilvl w:val="0"/>
          <w:numId w:val="6"/>
        </w:numPr>
        <w:jc w:val="both"/>
      </w:pPr>
      <w:r w:rsidRPr="00B1070E">
        <w:t xml:space="preserve">Требуется реализовать возможность </w:t>
      </w:r>
      <w:r w:rsidR="00837E64">
        <w:t>файловой</w:t>
      </w:r>
      <w:r w:rsidR="00837E64" w:rsidRPr="00B1070E">
        <w:t xml:space="preserve"> </w:t>
      </w:r>
      <w:r w:rsidRPr="00B1070E">
        <w:t>загрузк</w:t>
      </w:r>
      <w:r w:rsidR="005C0074">
        <w:t>и</w:t>
      </w:r>
      <w:r w:rsidRPr="00B1070E">
        <w:t xml:space="preserve"> списка </w:t>
      </w:r>
      <w:r w:rsidRPr="00B1070E">
        <w:rPr>
          <w:lang w:val="en-US"/>
        </w:rPr>
        <w:t>VIN</w:t>
      </w:r>
      <w:r w:rsidRPr="00B1070E">
        <w:t>-номеров</w:t>
      </w:r>
      <w:r w:rsidR="004122F3" w:rsidRPr="004122F3">
        <w:t xml:space="preserve"> </w:t>
      </w:r>
      <w:r w:rsidR="004122F3">
        <w:t>в разрезе каждого отдельного флит-лимита</w:t>
      </w:r>
      <w:r w:rsidRPr="00B1070E">
        <w:t xml:space="preserve"> силами пользователей через пользовательский интерфейс.</w:t>
      </w:r>
    </w:p>
    <w:p w:rsidR="00974203" w:rsidRDefault="00841365" w:rsidP="00AD568F">
      <w:pPr>
        <w:pStyle w:val="af6"/>
        <w:numPr>
          <w:ilvl w:val="0"/>
          <w:numId w:val="43"/>
        </w:numPr>
        <w:jc w:val="both"/>
      </w:pPr>
      <w:r>
        <w:t xml:space="preserve">Загрузка должна </w:t>
      </w:r>
      <w:r w:rsidR="00553F82">
        <w:t>быть доступна только для лимита в статусе</w:t>
      </w:r>
      <w:r w:rsidR="00F70DEE">
        <w:t xml:space="preserve"> валидации =</w:t>
      </w:r>
      <w:r w:rsidR="00553F82">
        <w:t xml:space="preserve"> </w:t>
      </w:r>
      <w:r w:rsidR="00553F82">
        <w:rPr>
          <w:lang w:val="en-US"/>
        </w:rPr>
        <w:t>Validated</w:t>
      </w:r>
      <w:r w:rsidR="00E53AD8">
        <w:t xml:space="preserve"> и статусе лимита = </w:t>
      </w:r>
      <w:r w:rsidR="00E53AD8">
        <w:rPr>
          <w:lang w:val="en-US"/>
        </w:rPr>
        <w:t>Active</w:t>
      </w:r>
      <w:r w:rsidR="00E53AD8">
        <w:t xml:space="preserve">, ИНАЧЕ загрузка списка </w:t>
      </w:r>
      <w:r w:rsidR="00E53AD8">
        <w:rPr>
          <w:lang w:val="en-US"/>
        </w:rPr>
        <w:t>VIN</w:t>
      </w:r>
      <w:r w:rsidR="00E53AD8">
        <w:t xml:space="preserve"> должна быть недоступна.</w:t>
      </w:r>
    </w:p>
    <w:p w:rsidR="00841365" w:rsidRPr="00B1070E" w:rsidRDefault="00974203" w:rsidP="00AD568F">
      <w:pPr>
        <w:pStyle w:val="af6"/>
        <w:numPr>
          <w:ilvl w:val="0"/>
          <w:numId w:val="43"/>
        </w:numPr>
        <w:jc w:val="both"/>
      </w:pPr>
      <w:r>
        <w:t xml:space="preserve">Загрузка должна осуществляться в формате: </w:t>
      </w:r>
      <w:commentRangeStart w:id="37"/>
      <w:r>
        <w:t xml:space="preserve">код дилера – </w:t>
      </w:r>
      <w:r>
        <w:rPr>
          <w:lang w:val="en-US"/>
        </w:rPr>
        <w:t>VIN</w:t>
      </w:r>
      <w:r>
        <w:t>.</w:t>
      </w:r>
      <w:commentRangeEnd w:id="37"/>
      <w:r w:rsidR="00C92526">
        <w:rPr>
          <w:rStyle w:val="aa"/>
          <w:rFonts w:ascii="Courier New" w:hAnsi="Courier New" w:cs="Times New Roman"/>
          <w:lang w:val="en-US"/>
        </w:rPr>
        <w:commentReference w:id="37"/>
      </w:r>
    </w:p>
    <w:p w:rsidR="00F70DEE" w:rsidRDefault="00FF195F" w:rsidP="00AD568F">
      <w:pPr>
        <w:pStyle w:val="af6"/>
        <w:numPr>
          <w:ilvl w:val="0"/>
          <w:numId w:val="43"/>
        </w:numPr>
        <w:jc w:val="both"/>
      </w:pPr>
      <w:r w:rsidRPr="00B1070E">
        <w:t xml:space="preserve">При </w:t>
      </w:r>
      <w:r w:rsidR="00601721">
        <w:t xml:space="preserve">первоначальной </w:t>
      </w:r>
      <w:r w:rsidRPr="00B1070E">
        <w:t xml:space="preserve">загрузке списка </w:t>
      </w:r>
      <w:r w:rsidR="00553F82">
        <w:rPr>
          <w:lang w:val="en-US"/>
        </w:rPr>
        <w:t>VIN</w:t>
      </w:r>
      <w:r w:rsidR="00553F82" w:rsidRPr="00553F82">
        <w:t xml:space="preserve"> </w:t>
      </w:r>
      <w:r w:rsidRPr="00B1070E">
        <w:t xml:space="preserve">требуется </w:t>
      </w:r>
      <w:r w:rsidR="00F70DEE">
        <w:t>осуществлять следующие проверки:</w:t>
      </w:r>
    </w:p>
    <w:p w:rsidR="00CE449A" w:rsidRDefault="00974203" w:rsidP="00AD568F">
      <w:pPr>
        <w:pStyle w:val="af6"/>
        <w:numPr>
          <w:ilvl w:val="1"/>
          <w:numId w:val="43"/>
        </w:numPr>
        <w:jc w:val="both"/>
      </w:pPr>
      <w:r>
        <w:t xml:space="preserve">Необходимо </w:t>
      </w:r>
      <w:r w:rsidR="00FF195F" w:rsidRPr="00B1070E">
        <w:t xml:space="preserve">проверять, что </w:t>
      </w:r>
      <w:r w:rsidR="00FF195F" w:rsidRPr="00B1070E">
        <w:rPr>
          <w:lang w:val="en-US"/>
        </w:rPr>
        <w:t>VIN</w:t>
      </w:r>
      <w:r w:rsidR="00FF195F" w:rsidRPr="00B1070E">
        <w:t xml:space="preserve"> не содержится в другом списке для заведённого и завалидированного </w:t>
      </w:r>
      <w:r w:rsidR="00FF195F" w:rsidRPr="00B1070E">
        <w:rPr>
          <w:lang w:val="en-US"/>
        </w:rPr>
        <w:t>Fleet</w:t>
      </w:r>
      <w:r w:rsidR="00FF195F" w:rsidRPr="00B1070E">
        <w:t xml:space="preserve"> </w:t>
      </w:r>
      <w:r w:rsidR="00FF195F" w:rsidRPr="00B1070E">
        <w:rPr>
          <w:lang w:val="en-US"/>
        </w:rPr>
        <w:t>limit</w:t>
      </w:r>
      <w:r w:rsidR="00124AE2">
        <w:t xml:space="preserve">, ИНАЧЕ запись с таким </w:t>
      </w:r>
      <w:r w:rsidR="00124AE2">
        <w:rPr>
          <w:lang w:val="en-US"/>
        </w:rPr>
        <w:t>VIN</w:t>
      </w:r>
      <w:r w:rsidR="00124AE2">
        <w:t xml:space="preserve"> должна отклоняться системой и выводиться предупреждающее сообщение: «</w:t>
      </w:r>
      <w:r w:rsidR="005F6F2B">
        <w:rPr>
          <w:lang w:val="en-US"/>
        </w:rPr>
        <w:t>VIN</w:t>
      </w:r>
      <w:r w:rsidR="005F6F2B" w:rsidRPr="005F6F2B">
        <w:t xml:space="preserve"> </w:t>
      </w:r>
      <w:r w:rsidR="005F6F2B">
        <w:rPr>
          <w:lang w:val="en-US"/>
        </w:rPr>
        <w:t>is</w:t>
      </w:r>
      <w:r w:rsidR="005F6F2B" w:rsidRPr="005F6F2B">
        <w:t xml:space="preserve"> </w:t>
      </w:r>
      <w:r w:rsidR="005F6F2B">
        <w:rPr>
          <w:lang w:val="en-US"/>
        </w:rPr>
        <w:t>already</w:t>
      </w:r>
      <w:r w:rsidR="005F6F2B" w:rsidRPr="005F6F2B">
        <w:t xml:space="preserve"> </w:t>
      </w:r>
      <w:r w:rsidR="005F6F2B">
        <w:rPr>
          <w:lang w:val="en-US"/>
        </w:rPr>
        <w:t>connected</w:t>
      </w:r>
      <w:r w:rsidR="005F6F2B" w:rsidRPr="005F6F2B">
        <w:t xml:space="preserve"> </w:t>
      </w:r>
      <w:r w:rsidR="005F6F2B">
        <w:rPr>
          <w:lang w:val="en-US"/>
        </w:rPr>
        <w:t>to</w:t>
      </w:r>
      <w:r w:rsidR="005F6F2B" w:rsidRPr="005F6F2B">
        <w:t xml:space="preserve"> </w:t>
      </w:r>
      <w:r w:rsidR="005F6F2B">
        <w:rPr>
          <w:lang w:val="en-US"/>
        </w:rPr>
        <w:t>Fleet</w:t>
      </w:r>
      <w:r w:rsidR="005F6F2B" w:rsidRPr="005F6F2B">
        <w:t xml:space="preserve"> </w:t>
      </w:r>
      <w:r w:rsidR="005F6F2B">
        <w:rPr>
          <w:lang w:val="en-US"/>
        </w:rPr>
        <w:t>Limit</w:t>
      </w:r>
      <w:r w:rsidR="00124AE2">
        <w:t>»</w:t>
      </w:r>
    </w:p>
    <w:p w:rsidR="00767C53" w:rsidRDefault="00CE449A" w:rsidP="00AD568F">
      <w:pPr>
        <w:pStyle w:val="af6"/>
        <w:numPr>
          <w:ilvl w:val="1"/>
          <w:numId w:val="43"/>
        </w:numPr>
        <w:jc w:val="both"/>
      </w:pPr>
      <w:r>
        <w:t xml:space="preserve">Необходимо проверять, что </w:t>
      </w:r>
      <w:r>
        <w:rPr>
          <w:lang w:val="en-US"/>
        </w:rPr>
        <w:t>VIN</w:t>
      </w:r>
      <w:r w:rsidRPr="00CE449A">
        <w:t xml:space="preserve"> </w:t>
      </w:r>
      <w:r>
        <w:t xml:space="preserve">не был профинансирован ИНАЧЕ, запись с таким </w:t>
      </w:r>
      <w:r>
        <w:rPr>
          <w:lang w:val="en-US"/>
        </w:rPr>
        <w:t>VIN</w:t>
      </w:r>
      <w:r>
        <w:t xml:space="preserve"> должна отклоняться системой и выводиться предупреждающее сообщение: «</w:t>
      </w:r>
      <w:r>
        <w:rPr>
          <w:lang w:val="en-US"/>
        </w:rPr>
        <w:t>VIN</w:t>
      </w:r>
      <w:r w:rsidRPr="005F6F2B">
        <w:t xml:space="preserve"> </w:t>
      </w:r>
      <w:r>
        <w:rPr>
          <w:lang w:val="en-US"/>
        </w:rPr>
        <w:t>is</w:t>
      </w:r>
      <w:r w:rsidRPr="005F6F2B">
        <w:t xml:space="preserve"> </w:t>
      </w:r>
      <w:r>
        <w:rPr>
          <w:lang w:val="en-US"/>
        </w:rPr>
        <w:t>already</w:t>
      </w:r>
      <w:r w:rsidRPr="005F6F2B">
        <w:t xml:space="preserve"> </w:t>
      </w:r>
      <w:r w:rsidR="00E34D9E">
        <w:rPr>
          <w:lang w:val="en-US"/>
        </w:rPr>
        <w:t>financed</w:t>
      </w:r>
      <w:r>
        <w:t>»</w:t>
      </w:r>
    </w:p>
    <w:p w:rsidR="00752678" w:rsidRDefault="00752678" w:rsidP="00AD568F">
      <w:pPr>
        <w:pStyle w:val="af6"/>
        <w:numPr>
          <w:ilvl w:val="1"/>
          <w:numId w:val="43"/>
        </w:numPr>
        <w:jc w:val="both"/>
      </w:pPr>
      <w:r>
        <w:t>Нужно производить проверку</w:t>
      </w:r>
      <w:r w:rsidR="00220C62">
        <w:t>, что</w:t>
      </w:r>
      <w:r>
        <w:t xml:space="preserve"> для </w:t>
      </w:r>
      <w:r>
        <w:rPr>
          <w:lang w:val="en-US"/>
        </w:rPr>
        <w:t>VIN</w:t>
      </w:r>
      <w:r w:rsidRPr="00752678">
        <w:t xml:space="preserve"> </w:t>
      </w:r>
      <w:r w:rsidR="00220C62">
        <w:t xml:space="preserve">из списка </w:t>
      </w:r>
      <w:r>
        <w:t xml:space="preserve">в статусе </w:t>
      </w:r>
      <w:r>
        <w:rPr>
          <w:lang w:val="en-US"/>
        </w:rPr>
        <w:t>Initialized</w:t>
      </w:r>
      <w:r>
        <w:t xml:space="preserve">, </w:t>
      </w:r>
      <w:r w:rsidR="00220C62">
        <w:t>тип автомобиля = флит</w:t>
      </w:r>
    </w:p>
    <w:p w:rsidR="00841365" w:rsidRDefault="00767C53" w:rsidP="00AD568F">
      <w:pPr>
        <w:pStyle w:val="af6"/>
        <w:numPr>
          <w:ilvl w:val="1"/>
          <w:numId w:val="43"/>
        </w:numPr>
        <w:jc w:val="both"/>
      </w:pPr>
      <w:r>
        <w:t xml:space="preserve">Необходимо проверять, что для всех </w:t>
      </w:r>
      <w:r>
        <w:rPr>
          <w:lang w:val="en-US"/>
        </w:rPr>
        <w:t>VIN</w:t>
      </w:r>
      <w:r>
        <w:t xml:space="preserve"> из загружаемого списка</w:t>
      </w:r>
      <w:r w:rsidRPr="00767C53">
        <w:t xml:space="preserve"> </w:t>
      </w:r>
      <w:r>
        <w:t xml:space="preserve">в статусе </w:t>
      </w:r>
      <w:r>
        <w:rPr>
          <w:lang w:val="en-US"/>
        </w:rPr>
        <w:t>Initialized</w:t>
      </w:r>
      <w:r>
        <w:t>, сумма значени</w:t>
      </w:r>
      <w:r w:rsidR="00EB0F03">
        <w:t>й</w:t>
      </w:r>
      <w:r>
        <w:t xml:space="preserve"> </w:t>
      </w:r>
      <w:r w:rsidRPr="00767C53">
        <w:t>Inv. Amount</w:t>
      </w:r>
      <w:r>
        <w:t xml:space="preserve"> не превышает значения </w:t>
      </w:r>
      <w:r w:rsidR="009C44B5">
        <w:rPr>
          <w:color w:val="000000"/>
        </w:rPr>
        <w:t xml:space="preserve">Fleet Limit amount. ИНАЧЕ загрузка списка должна быть полностью отклонена </w:t>
      </w:r>
      <w:r w:rsidR="009C44B5">
        <w:rPr>
          <w:color w:val="000000"/>
          <w:lang w:val="en-US"/>
        </w:rPr>
        <w:t>c</w:t>
      </w:r>
      <w:r w:rsidR="009C44B5" w:rsidRPr="009C44B5">
        <w:rPr>
          <w:color w:val="000000"/>
        </w:rPr>
        <w:t xml:space="preserve"> </w:t>
      </w:r>
      <w:r w:rsidR="009C44B5">
        <w:rPr>
          <w:color w:val="000000"/>
        </w:rPr>
        <w:t>предупреждающим сообщением «</w:t>
      </w:r>
      <w:r w:rsidR="009C44B5">
        <w:rPr>
          <w:color w:val="000000"/>
          <w:lang w:val="en-US"/>
        </w:rPr>
        <w:t>Total</w:t>
      </w:r>
      <w:r w:rsidR="009C44B5" w:rsidRPr="009C44B5">
        <w:rPr>
          <w:color w:val="000000"/>
        </w:rPr>
        <w:t xml:space="preserve"> </w:t>
      </w:r>
      <w:r w:rsidR="009C44B5">
        <w:rPr>
          <w:color w:val="000000"/>
          <w:lang w:val="en-US"/>
        </w:rPr>
        <w:t>Inv</w:t>
      </w:r>
      <w:r w:rsidR="009C44B5" w:rsidRPr="009C44B5">
        <w:rPr>
          <w:color w:val="000000"/>
        </w:rPr>
        <w:t xml:space="preserve"> </w:t>
      </w:r>
      <w:r w:rsidR="009C44B5">
        <w:rPr>
          <w:color w:val="000000"/>
          <w:lang w:val="en-US"/>
        </w:rPr>
        <w:t>Amount</w:t>
      </w:r>
      <w:r w:rsidR="009C44B5" w:rsidRPr="009C44B5">
        <w:rPr>
          <w:color w:val="000000"/>
        </w:rPr>
        <w:t xml:space="preserve"> &gt; </w:t>
      </w:r>
      <w:r w:rsidR="009C44B5">
        <w:rPr>
          <w:color w:val="000000"/>
        </w:rPr>
        <w:t>Fleet Limit amount»»</w:t>
      </w:r>
    </w:p>
    <w:p w:rsidR="00601721" w:rsidRDefault="00724B4C" w:rsidP="00AD568F">
      <w:pPr>
        <w:pStyle w:val="af6"/>
        <w:numPr>
          <w:ilvl w:val="0"/>
          <w:numId w:val="43"/>
        </w:numPr>
        <w:jc w:val="both"/>
      </w:pPr>
      <w:r>
        <w:t>При наличии каких-</w:t>
      </w:r>
      <w:r w:rsidR="00601721">
        <w:t xml:space="preserve">либо отклонённых записей, которые не прошли проверки, пользователи должны загружать новый список </w:t>
      </w:r>
      <w:r w:rsidR="00601721">
        <w:rPr>
          <w:lang w:val="en-US"/>
        </w:rPr>
        <w:t>VIN</w:t>
      </w:r>
      <w:r>
        <w:t>. При повторной загрузке существующий список должен удаляться и создаваться новый.</w:t>
      </w:r>
    </w:p>
    <w:p w:rsidR="00841365" w:rsidRDefault="00841365" w:rsidP="00841365">
      <w:pPr>
        <w:pStyle w:val="af6"/>
        <w:ind w:left="927" w:firstLine="0"/>
        <w:jc w:val="both"/>
      </w:pPr>
    </w:p>
    <w:p w:rsidR="00841365" w:rsidRDefault="00841365" w:rsidP="00CB346E">
      <w:pPr>
        <w:pStyle w:val="af6"/>
        <w:numPr>
          <w:ilvl w:val="0"/>
          <w:numId w:val="6"/>
        </w:numPr>
        <w:jc w:val="both"/>
      </w:pPr>
      <w:r>
        <w:t xml:space="preserve">Необходимо реализовать возможность изменения списка </w:t>
      </w:r>
      <w:r w:rsidR="00F3431B" w:rsidRPr="00B1070E">
        <w:rPr>
          <w:lang w:val="en-US"/>
        </w:rPr>
        <w:t>VIN</w:t>
      </w:r>
      <w:r w:rsidR="00F3431B" w:rsidRPr="00B1070E">
        <w:t>-номеров силами пользователей через пользовательский интерфейс..</w:t>
      </w:r>
    </w:p>
    <w:p w:rsidR="00F3431B" w:rsidRDefault="00F3431B" w:rsidP="00F3431B">
      <w:pPr>
        <w:pStyle w:val="af6"/>
        <w:numPr>
          <w:ilvl w:val="0"/>
          <w:numId w:val="25"/>
        </w:numPr>
        <w:jc w:val="both"/>
      </w:pPr>
      <w:r>
        <w:t xml:space="preserve">Загрузка должна быть доступна только для лимита в статусе валидации = </w:t>
      </w:r>
      <w:r w:rsidRPr="00F3431B">
        <w:t>Validated</w:t>
      </w:r>
      <w:r>
        <w:t xml:space="preserve"> и статусе лимита = </w:t>
      </w:r>
      <w:r w:rsidRPr="00F3431B">
        <w:t>Active</w:t>
      </w:r>
      <w:r>
        <w:t xml:space="preserve">, ИНАЧЕ загрузка списка </w:t>
      </w:r>
      <w:r w:rsidRPr="00F3431B">
        <w:t>VIN</w:t>
      </w:r>
      <w:r>
        <w:t xml:space="preserve"> должна быть недоступна.</w:t>
      </w:r>
    </w:p>
    <w:p w:rsidR="00F3431B" w:rsidRPr="00B1070E" w:rsidRDefault="00F3431B" w:rsidP="00F3431B">
      <w:pPr>
        <w:pStyle w:val="af6"/>
        <w:numPr>
          <w:ilvl w:val="0"/>
          <w:numId w:val="25"/>
        </w:numPr>
        <w:jc w:val="both"/>
      </w:pPr>
      <w:r>
        <w:t xml:space="preserve">Загрузка должна осуществляться в формате: код дилера – </w:t>
      </w:r>
      <w:r w:rsidRPr="00F3431B">
        <w:t>VIN</w:t>
      </w:r>
      <w:r>
        <w:t>.</w:t>
      </w:r>
    </w:p>
    <w:p w:rsidR="00F3431B" w:rsidRDefault="00F3431B" w:rsidP="00F3431B">
      <w:pPr>
        <w:pStyle w:val="af6"/>
        <w:numPr>
          <w:ilvl w:val="0"/>
          <w:numId w:val="25"/>
        </w:numPr>
        <w:jc w:val="both"/>
      </w:pPr>
      <w:r w:rsidRPr="00B1070E">
        <w:t xml:space="preserve">При </w:t>
      </w:r>
      <w:r w:rsidR="00B11510">
        <w:t>повторной</w:t>
      </w:r>
      <w:r>
        <w:t xml:space="preserve"> </w:t>
      </w:r>
      <w:r w:rsidRPr="00B1070E">
        <w:t xml:space="preserve">загрузке списка </w:t>
      </w:r>
      <w:r w:rsidRPr="00F3431B">
        <w:t>VIN</w:t>
      </w:r>
      <w:r w:rsidRPr="00553F82">
        <w:t xml:space="preserve"> </w:t>
      </w:r>
      <w:r w:rsidRPr="00B1070E">
        <w:t xml:space="preserve">требуется </w:t>
      </w:r>
      <w:r>
        <w:t>осуществлять следующие проверки:</w:t>
      </w:r>
    </w:p>
    <w:p w:rsidR="00D93B49" w:rsidRDefault="00D93B49" w:rsidP="00B11510">
      <w:pPr>
        <w:pStyle w:val="af6"/>
        <w:numPr>
          <w:ilvl w:val="1"/>
          <w:numId w:val="25"/>
        </w:numPr>
        <w:jc w:val="both"/>
      </w:pPr>
      <w:r>
        <w:lastRenderedPageBreak/>
        <w:t xml:space="preserve">Необходимо </w:t>
      </w:r>
      <w:r w:rsidRPr="00B1070E">
        <w:t xml:space="preserve">проверять, что </w:t>
      </w:r>
      <w:r w:rsidRPr="00B1070E">
        <w:rPr>
          <w:lang w:val="en-US"/>
        </w:rPr>
        <w:t>VIN</w:t>
      </w:r>
      <w:r w:rsidRPr="00B1070E">
        <w:t xml:space="preserve"> не содержится в другом списке для заведённого и завалидированного </w:t>
      </w:r>
      <w:r w:rsidRPr="00B1070E">
        <w:rPr>
          <w:lang w:val="en-US"/>
        </w:rPr>
        <w:t>Fleet</w:t>
      </w:r>
      <w:r w:rsidRPr="00B1070E">
        <w:t xml:space="preserve"> </w:t>
      </w:r>
      <w:r w:rsidRPr="00B1070E">
        <w:rPr>
          <w:lang w:val="en-US"/>
        </w:rPr>
        <w:t>limit</w:t>
      </w:r>
      <w:r>
        <w:t xml:space="preserve">, ИНАЧЕ запись с таким </w:t>
      </w:r>
      <w:r>
        <w:rPr>
          <w:lang w:val="en-US"/>
        </w:rPr>
        <w:t>VIN</w:t>
      </w:r>
      <w:r>
        <w:t xml:space="preserve"> должна отклоняться системой и выводиться предупреждающее сообщение: «</w:t>
      </w:r>
      <w:r>
        <w:rPr>
          <w:lang w:val="en-US"/>
        </w:rPr>
        <w:t>VIN</w:t>
      </w:r>
      <w:r w:rsidRPr="005F6F2B">
        <w:t xml:space="preserve"> </w:t>
      </w:r>
      <w:r>
        <w:rPr>
          <w:lang w:val="en-US"/>
        </w:rPr>
        <w:t>is</w:t>
      </w:r>
      <w:r w:rsidRPr="005F6F2B">
        <w:t xml:space="preserve"> </w:t>
      </w:r>
      <w:r>
        <w:rPr>
          <w:lang w:val="en-US"/>
        </w:rPr>
        <w:t>already</w:t>
      </w:r>
      <w:r w:rsidRPr="005F6F2B">
        <w:t xml:space="preserve"> </w:t>
      </w:r>
      <w:r>
        <w:rPr>
          <w:lang w:val="en-US"/>
        </w:rPr>
        <w:t>connected</w:t>
      </w:r>
      <w:r w:rsidRPr="005F6F2B">
        <w:t xml:space="preserve"> </w:t>
      </w:r>
      <w:r>
        <w:rPr>
          <w:lang w:val="en-US"/>
        </w:rPr>
        <w:t>to</w:t>
      </w:r>
      <w:r w:rsidRPr="005F6F2B">
        <w:t xml:space="preserve"> </w:t>
      </w:r>
      <w:r>
        <w:rPr>
          <w:lang w:val="en-US"/>
        </w:rPr>
        <w:t>Fleet</w:t>
      </w:r>
      <w:r w:rsidRPr="005F6F2B">
        <w:t xml:space="preserve"> </w:t>
      </w:r>
      <w:r>
        <w:rPr>
          <w:lang w:val="en-US"/>
        </w:rPr>
        <w:t>Limit</w:t>
      </w:r>
      <w:r>
        <w:t>»</w:t>
      </w:r>
    </w:p>
    <w:p w:rsidR="00220C62" w:rsidRDefault="00220C62" w:rsidP="00220C62">
      <w:pPr>
        <w:pStyle w:val="af6"/>
        <w:numPr>
          <w:ilvl w:val="1"/>
          <w:numId w:val="25"/>
        </w:numPr>
        <w:jc w:val="both"/>
      </w:pPr>
      <w:r>
        <w:t xml:space="preserve">Нужно производить проверку, что для </w:t>
      </w:r>
      <w:r>
        <w:rPr>
          <w:lang w:val="en-US"/>
        </w:rPr>
        <w:t>VIN</w:t>
      </w:r>
      <w:r w:rsidRPr="00752678">
        <w:t xml:space="preserve"> </w:t>
      </w:r>
      <w:r>
        <w:t xml:space="preserve">из списка в статусе </w:t>
      </w:r>
      <w:r>
        <w:rPr>
          <w:lang w:val="en-US"/>
        </w:rPr>
        <w:t>Initialized</w:t>
      </w:r>
      <w:r>
        <w:t>, тип автомобиля = флит</w:t>
      </w:r>
    </w:p>
    <w:p w:rsidR="00841365" w:rsidRDefault="0050153A" w:rsidP="00B11510">
      <w:pPr>
        <w:pStyle w:val="af6"/>
        <w:numPr>
          <w:ilvl w:val="1"/>
          <w:numId w:val="25"/>
        </w:numPr>
        <w:jc w:val="both"/>
        <w:rPr>
          <w:color w:val="000000"/>
        </w:rPr>
      </w:pPr>
      <w:r>
        <w:t xml:space="preserve">Если на момент загрузки </w:t>
      </w:r>
      <w:r w:rsidR="00767C53">
        <w:t xml:space="preserve">нового </w:t>
      </w:r>
      <w:r w:rsidR="00EB0F03">
        <w:t xml:space="preserve">списка </w:t>
      </w:r>
      <w:r w:rsidR="00767C53">
        <w:t xml:space="preserve">существуют </w:t>
      </w:r>
      <w:r>
        <w:rPr>
          <w:lang w:val="en-US"/>
        </w:rPr>
        <w:t>VIN</w:t>
      </w:r>
      <w:r w:rsidR="00B11510">
        <w:t>, стоимость которых известна (</w:t>
      </w:r>
      <w:r w:rsidR="00B11510">
        <w:rPr>
          <w:lang w:val="en-US"/>
        </w:rPr>
        <w:t>VIN</w:t>
      </w:r>
      <w:r w:rsidR="00B11510" w:rsidRPr="00B11510">
        <w:t xml:space="preserve"> </w:t>
      </w:r>
      <w:r w:rsidR="00B11510">
        <w:t xml:space="preserve">в статусе </w:t>
      </w:r>
      <w:r w:rsidR="00220C62">
        <w:rPr>
          <w:lang w:val="en-US"/>
        </w:rPr>
        <w:t>Initialized</w:t>
      </w:r>
      <w:r w:rsidR="00220C62">
        <w:t xml:space="preserve"> ии</w:t>
      </w:r>
      <w:r w:rsidR="00047F4F">
        <w:t>ли</w:t>
      </w:r>
      <w:r w:rsidR="00220C62">
        <w:t xml:space="preserve"> </w:t>
      </w:r>
      <w:r w:rsidR="00220C62">
        <w:rPr>
          <w:lang w:val="en-US"/>
        </w:rPr>
        <w:t>VIN</w:t>
      </w:r>
      <w:r w:rsidR="00220C62" w:rsidRPr="00220C62">
        <w:t xml:space="preserve"> </w:t>
      </w:r>
      <w:r w:rsidR="00220C62">
        <w:t xml:space="preserve">в статусе </w:t>
      </w:r>
      <w:r w:rsidR="00220C62">
        <w:rPr>
          <w:lang w:val="en-US"/>
        </w:rPr>
        <w:t>Pending</w:t>
      </w:r>
      <w:r w:rsidR="00220C62">
        <w:t xml:space="preserve"> (профинансирован)</w:t>
      </w:r>
      <w:r w:rsidR="00047F4F">
        <w:t xml:space="preserve"> или </w:t>
      </w:r>
      <w:r w:rsidR="00047F4F">
        <w:rPr>
          <w:lang w:val="en-US"/>
        </w:rPr>
        <w:t>VIN</w:t>
      </w:r>
      <w:r w:rsidR="00047F4F" w:rsidRPr="00047F4F">
        <w:t xml:space="preserve"> </w:t>
      </w:r>
      <w:r w:rsidR="00047F4F">
        <w:t xml:space="preserve">в статусе </w:t>
      </w:r>
      <w:r w:rsidR="00047F4F">
        <w:rPr>
          <w:lang w:val="en-US"/>
        </w:rPr>
        <w:t>Closed</w:t>
      </w:r>
      <w:r w:rsidR="00047F4F" w:rsidRPr="00047F4F">
        <w:t xml:space="preserve"> (</w:t>
      </w:r>
      <w:r w:rsidR="00047F4F">
        <w:t>погашена задолженность по ОД и комиссии)</w:t>
      </w:r>
      <w:r w:rsidR="00220C62">
        <w:t>),</w:t>
      </w:r>
      <w:r w:rsidR="00EB0F03">
        <w:t xml:space="preserve"> требуется проверять, что сумма значений </w:t>
      </w:r>
      <w:r w:rsidR="00EB0F03" w:rsidRPr="00767C53">
        <w:t>Inv. Amount</w:t>
      </w:r>
      <w:r w:rsidR="00EB0F03">
        <w:t xml:space="preserve"> не превышает значения </w:t>
      </w:r>
      <w:r w:rsidR="00EB0F03">
        <w:rPr>
          <w:color w:val="000000"/>
        </w:rPr>
        <w:t xml:space="preserve">Fleet Limit amount. ИНАЧЕ загрузка списка должна быть полностью отклонена </w:t>
      </w:r>
      <w:r w:rsidR="00EB0F03">
        <w:rPr>
          <w:color w:val="000000"/>
          <w:lang w:val="en-US"/>
        </w:rPr>
        <w:t>c</w:t>
      </w:r>
      <w:r w:rsidR="00EB0F03" w:rsidRPr="009C44B5">
        <w:rPr>
          <w:color w:val="000000"/>
        </w:rPr>
        <w:t xml:space="preserve"> </w:t>
      </w:r>
      <w:r w:rsidR="00EB0F03">
        <w:rPr>
          <w:color w:val="000000"/>
        </w:rPr>
        <w:t>предупреждающим сообщением «</w:t>
      </w:r>
      <w:r w:rsidR="00EB0F03">
        <w:rPr>
          <w:color w:val="000000"/>
          <w:lang w:val="en-US"/>
        </w:rPr>
        <w:t>Total</w:t>
      </w:r>
      <w:r w:rsidR="00EB0F03" w:rsidRPr="009C44B5">
        <w:rPr>
          <w:color w:val="000000"/>
        </w:rPr>
        <w:t xml:space="preserve"> </w:t>
      </w:r>
      <w:r w:rsidR="00EB0F03">
        <w:rPr>
          <w:color w:val="000000"/>
          <w:lang w:val="en-US"/>
        </w:rPr>
        <w:t>Inv</w:t>
      </w:r>
      <w:r w:rsidR="00EB0F03" w:rsidRPr="009C44B5">
        <w:rPr>
          <w:color w:val="000000"/>
        </w:rPr>
        <w:t xml:space="preserve"> </w:t>
      </w:r>
      <w:r w:rsidR="00EB0F03">
        <w:rPr>
          <w:color w:val="000000"/>
          <w:lang w:val="en-US"/>
        </w:rPr>
        <w:t>Amount</w:t>
      </w:r>
      <w:r w:rsidR="00EB0F03" w:rsidRPr="009C44B5">
        <w:rPr>
          <w:color w:val="000000"/>
        </w:rPr>
        <w:t xml:space="preserve"> &gt; </w:t>
      </w:r>
      <w:r w:rsidR="00EB0F03">
        <w:rPr>
          <w:color w:val="000000"/>
        </w:rPr>
        <w:t>Fleet Limit amount»</w:t>
      </w:r>
    </w:p>
    <w:p w:rsidR="00BF486C" w:rsidRDefault="00BF486C" w:rsidP="00BF486C">
      <w:pPr>
        <w:pStyle w:val="af6"/>
        <w:numPr>
          <w:ilvl w:val="1"/>
          <w:numId w:val="25"/>
        </w:numPr>
        <w:jc w:val="both"/>
      </w:pPr>
      <w:r>
        <w:t xml:space="preserve">Если в списке содержится </w:t>
      </w:r>
      <w:r>
        <w:rPr>
          <w:lang w:val="en-US"/>
        </w:rPr>
        <w:t>VIN</w:t>
      </w:r>
      <w:r>
        <w:t xml:space="preserve">, который был профинансирован не в рамках этого флит-лимита, запись с таким </w:t>
      </w:r>
      <w:r>
        <w:rPr>
          <w:lang w:val="en-US"/>
        </w:rPr>
        <w:t>VIN</w:t>
      </w:r>
      <w:r>
        <w:t xml:space="preserve"> должна отклоняться системой и выводиться предупреждающее сообщение: «</w:t>
      </w:r>
      <w:r>
        <w:rPr>
          <w:lang w:val="en-US"/>
        </w:rPr>
        <w:t>VIN</w:t>
      </w:r>
      <w:r w:rsidRPr="005F6F2B">
        <w:t xml:space="preserve"> </w:t>
      </w:r>
      <w:r>
        <w:rPr>
          <w:lang w:val="en-US"/>
        </w:rPr>
        <w:t>is</w:t>
      </w:r>
      <w:r w:rsidRPr="005F6F2B">
        <w:t xml:space="preserve"> </w:t>
      </w:r>
      <w:r>
        <w:rPr>
          <w:lang w:val="en-US"/>
        </w:rPr>
        <w:t>already</w:t>
      </w:r>
      <w:r w:rsidRPr="005F6F2B">
        <w:t xml:space="preserve"> </w:t>
      </w:r>
      <w:r>
        <w:rPr>
          <w:lang w:val="en-US"/>
        </w:rPr>
        <w:t>financed</w:t>
      </w:r>
      <w:r>
        <w:t>»</w:t>
      </w:r>
    </w:p>
    <w:p w:rsidR="001553DB" w:rsidRPr="001553DB" w:rsidRDefault="001553DB" w:rsidP="00B11510">
      <w:pPr>
        <w:pStyle w:val="af6"/>
        <w:numPr>
          <w:ilvl w:val="1"/>
          <w:numId w:val="25"/>
        </w:numPr>
        <w:jc w:val="both"/>
      </w:pPr>
      <w:r>
        <w:t xml:space="preserve">Если </w:t>
      </w:r>
      <w:r>
        <w:rPr>
          <w:lang w:val="en-US"/>
        </w:rPr>
        <w:t>VIN</w:t>
      </w:r>
      <w:r w:rsidRPr="00D93B49">
        <w:t xml:space="preserve"> </w:t>
      </w:r>
      <w:r>
        <w:t>уже был профинансирован</w:t>
      </w:r>
      <w:r w:rsidR="00EB0F03">
        <w:t xml:space="preserve"> в рамках этого флит-лимита</w:t>
      </w:r>
      <w:r>
        <w:t xml:space="preserve">, </w:t>
      </w:r>
      <w:r w:rsidR="00D0171F">
        <w:rPr>
          <w:color w:val="000000"/>
        </w:rPr>
        <w:t xml:space="preserve">то такой </w:t>
      </w:r>
      <w:r w:rsidR="00D0171F">
        <w:rPr>
          <w:color w:val="000000"/>
          <w:lang w:val="en-US"/>
        </w:rPr>
        <w:t>VIN</w:t>
      </w:r>
      <w:r w:rsidR="00D0171F" w:rsidRPr="00D0171F">
        <w:rPr>
          <w:color w:val="000000"/>
        </w:rPr>
        <w:t xml:space="preserve"> </w:t>
      </w:r>
      <w:r w:rsidR="00D0171F">
        <w:rPr>
          <w:color w:val="000000"/>
        </w:rPr>
        <w:t>не может быть исключён из списка</w:t>
      </w:r>
      <w:r>
        <w:rPr>
          <w:color w:val="000000"/>
        </w:rPr>
        <w:t>, запись при загрузке должна приниматься без вывода предупреждающих сообщений.</w:t>
      </w:r>
    </w:p>
    <w:p w:rsidR="0050153A" w:rsidRDefault="001553DB" w:rsidP="00B11510">
      <w:pPr>
        <w:pStyle w:val="af6"/>
        <w:numPr>
          <w:ilvl w:val="1"/>
          <w:numId w:val="25"/>
        </w:numPr>
        <w:jc w:val="both"/>
      </w:pPr>
      <w:r>
        <w:t xml:space="preserve">Если в списке отсутствует </w:t>
      </w:r>
      <w:r>
        <w:rPr>
          <w:lang w:val="en-US"/>
        </w:rPr>
        <w:t>VIN</w:t>
      </w:r>
      <w:r>
        <w:t xml:space="preserve">, который был профинансирован в рамках этого флит-лимита, требуется выводить предупреждающее сообщение </w:t>
      </w:r>
      <w:r w:rsidR="0050153A">
        <w:t xml:space="preserve">о количестве и </w:t>
      </w:r>
      <w:r w:rsidR="0050153A">
        <w:rPr>
          <w:lang w:val="en-US"/>
        </w:rPr>
        <w:t>VIN</w:t>
      </w:r>
      <w:r w:rsidR="0050153A">
        <w:t xml:space="preserve">-номерах, которые были пропущены «%количество </w:t>
      </w:r>
      <w:r w:rsidR="0050153A">
        <w:rPr>
          <w:lang w:val="en-US"/>
        </w:rPr>
        <w:t>VIN</w:t>
      </w:r>
      <w:r w:rsidR="0050153A">
        <w:t>%</w:t>
      </w:r>
      <w:r w:rsidR="0050153A" w:rsidRPr="0050153A">
        <w:t xml:space="preserve"> </w:t>
      </w:r>
      <w:r w:rsidR="0050153A">
        <w:rPr>
          <w:lang w:val="en-US"/>
        </w:rPr>
        <w:t>missing</w:t>
      </w:r>
      <w:r w:rsidR="0050153A">
        <w:t xml:space="preserve">: </w:t>
      </w:r>
      <w:r w:rsidR="0050153A">
        <w:rPr>
          <w:lang w:val="en-US"/>
        </w:rPr>
        <w:t>VIN</w:t>
      </w:r>
      <w:r w:rsidR="0050153A" w:rsidRPr="0050153A">
        <w:t xml:space="preserve">1, </w:t>
      </w:r>
      <w:r w:rsidR="0050153A">
        <w:rPr>
          <w:lang w:val="en-US"/>
        </w:rPr>
        <w:t>VIN</w:t>
      </w:r>
      <w:r w:rsidR="0050153A" w:rsidRPr="0050153A">
        <w:t xml:space="preserve">2… </w:t>
      </w:r>
      <w:r w:rsidR="0050153A">
        <w:rPr>
          <w:lang w:val="en-US"/>
        </w:rPr>
        <w:t>VINn</w:t>
      </w:r>
      <w:r w:rsidR="0050153A">
        <w:t>».</w:t>
      </w:r>
    </w:p>
    <w:p w:rsidR="00D0171F" w:rsidRPr="00D0171F" w:rsidRDefault="0050153A" w:rsidP="00CB346E">
      <w:pPr>
        <w:pStyle w:val="af6"/>
        <w:numPr>
          <w:ilvl w:val="0"/>
          <w:numId w:val="25"/>
        </w:numPr>
        <w:jc w:val="both"/>
      </w:pPr>
      <w:r>
        <w:t>Загрузка должна производиться повторно до тех пор, пока не будет создан новый и корректный список</w:t>
      </w:r>
    </w:p>
    <w:p w:rsidR="00FF195F" w:rsidRPr="00B1070E" w:rsidRDefault="00FF195F" w:rsidP="00FF195F">
      <w:pPr>
        <w:pStyle w:val="af6"/>
        <w:ind w:left="927" w:firstLine="0"/>
        <w:jc w:val="both"/>
      </w:pPr>
    </w:p>
    <w:p w:rsidR="00FF195F" w:rsidRDefault="00FF195F" w:rsidP="00CB346E">
      <w:pPr>
        <w:pStyle w:val="af6"/>
        <w:numPr>
          <w:ilvl w:val="0"/>
          <w:numId w:val="6"/>
        </w:numPr>
        <w:jc w:val="both"/>
        <w:rPr>
          <w:rStyle w:val="listtableheader"/>
        </w:rPr>
      </w:pPr>
      <w:r w:rsidRPr="00B1070E">
        <w:t xml:space="preserve">После загрузки списка </w:t>
      </w:r>
      <w:r w:rsidRPr="00B1070E">
        <w:rPr>
          <w:lang w:val="en-US"/>
        </w:rPr>
        <w:t>VIN</w:t>
      </w:r>
      <w:r w:rsidRPr="00B1070E">
        <w:t xml:space="preserve"> требуется заполнять информацию об успешно загруженных </w:t>
      </w:r>
      <w:r w:rsidRPr="00B1070E">
        <w:rPr>
          <w:lang w:val="en-US"/>
        </w:rPr>
        <w:t>VIN</w:t>
      </w:r>
      <w:r w:rsidRPr="00B1070E">
        <w:t xml:space="preserve"> в виде таблицы, которая должна располагаться во второй части экрана </w:t>
      </w: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  <w:r w:rsidRPr="00B1070E">
        <w:rPr>
          <w:rStyle w:val="listtableheader"/>
        </w:rPr>
        <w:t xml:space="preserve">. В данной таблице должна храниться актуальная информация (статус и тд.) о </w:t>
      </w:r>
      <w:r w:rsidRPr="00B1070E">
        <w:rPr>
          <w:rStyle w:val="listtableheader"/>
          <w:lang w:val="en-US"/>
        </w:rPr>
        <w:t>VIN</w:t>
      </w:r>
      <w:r w:rsidRPr="00B1070E">
        <w:rPr>
          <w:rStyle w:val="listtableheader"/>
        </w:rPr>
        <w:t>.</w:t>
      </w:r>
    </w:p>
    <w:p w:rsidR="00DB5D39" w:rsidRPr="00B1070E" w:rsidRDefault="00DB5D39" w:rsidP="00DB5D39">
      <w:pPr>
        <w:pStyle w:val="af6"/>
        <w:ind w:left="927" w:firstLine="0"/>
        <w:jc w:val="both"/>
        <w:rPr>
          <w:rStyle w:val="listtableheader"/>
        </w:rPr>
      </w:pPr>
    </w:p>
    <w:p w:rsidR="00FF195F" w:rsidRPr="00B1070E" w:rsidRDefault="00FF195F" w:rsidP="00FF195F">
      <w:pPr>
        <w:pStyle w:val="af6"/>
        <w:ind w:left="927" w:firstLine="0"/>
        <w:jc w:val="both"/>
      </w:pPr>
      <w:r w:rsidRPr="00B1070E">
        <w:rPr>
          <w:rStyle w:val="listtableheader"/>
        </w:rPr>
        <w:t>Перечень необходимых полей и возможные статусы описаны ниже:</w:t>
      </w:r>
    </w:p>
    <w:bookmarkStart w:id="38" w:name="_MON_1577812186"/>
    <w:bookmarkEnd w:id="38"/>
    <w:p w:rsidR="00DB5D39" w:rsidRPr="00B1070E" w:rsidRDefault="0010720A" w:rsidP="00FF195F">
      <w:pPr>
        <w:pStyle w:val="af6"/>
        <w:ind w:left="927" w:firstLine="0"/>
        <w:jc w:val="both"/>
      </w:pPr>
      <w:r>
        <w:object w:dxaOrig="1530" w:dyaOrig="1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pt;height:50.1pt" o:ole="">
            <v:imagedata r:id="rId17" o:title=""/>
          </v:shape>
          <o:OLEObject Type="Embed" ProgID="Excel.Sheet.12" ShapeID="_x0000_i1025" DrawAspect="Icon" ObjectID="_1585406936" r:id="rId18"/>
        </w:object>
      </w:r>
    </w:p>
    <w:p w:rsidR="00FF195F" w:rsidRPr="00B1070E" w:rsidRDefault="00FF195F" w:rsidP="00FF195F">
      <w:pPr>
        <w:pStyle w:val="af6"/>
        <w:ind w:left="927" w:firstLine="0"/>
        <w:jc w:val="both"/>
      </w:pPr>
    </w:p>
    <w:p w:rsidR="00FF195F" w:rsidRDefault="00FF195F" w:rsidP="00FF195F">
      <w:pPr>
        <w:pStyle w:val="af6"/>
        <w:ind w:left="927" w:firstLine="0"/>
        <w:jc w:val="both"/>
      </w:pPr>
      <w:r w:rsidRPr="00B1070E">
        <w:t xml:space="preserve">Заполнение информации </w:t>
      </w:r>
      <w:r w:rsidR="002E2C76">
        <w:t xml:space="preserve">по </w:t>
      </w:r>
      <w:r w:rsidR="002E2C76">
        <w:rPr>
          <w:lang w:val="en-US"/>
        </w:rPr>
        <w:t>VIN</w:t>
      </w:r>
      <w:r w:rsidR="002E2C76">
        <w:t xml:space="preserve"> </w:t>
      </w:r>
      <w:r w:rsidRPr="00B1070E">
        <w:t xml:space="preserve">должно происходить по мере жизни </w:t>
      </w:r>
      <w:r w:rsidR="00301700">
        <w:t xml:space="preserve">инвойса в системе и </w:t>
      </w:r>
      <w:r w:rsidRPr="00B1070E">
        <w:t>должно происходит</w:t>
      </w:r>
      <w:r>
        <w:t>ь</w:t>
      </w:r>
      <w:r w:rsidRPr="00B1070E">
        <w:t xml:space="preserve"> исходя из того, что VIN из списка должен иметь </w:t>
      </w:r>
      <w:r w:rsidR="006B5447" w:rsidRPr="006B5447">
        <w:t>признак</w:t>
      </w:r>
      <w:r w:rsidRPr="00B1070E">
        <w:rPr>
          <w:b/>
        </w:rPr>
        <w:t xml:space="preserve"> = ФЛИТ</w:t>
      </w:r>
      <w:r w:rsidRPr="00B1070E">
        <w:t xml:space="preserve"> и Buyer = дилер, в рамках флит лимита которого был загружен VIN</w:t>
      </w:r>
      <w:r w:rsidR="00D0171F">
        <w:t>.</w:t>
      </w:r>
    </w:p>
    <w:p w:rsidR="00980E5C" w:rsidRPr="00061ED9" w:rsidRDefault="00980E5C" w:rsidP="00FF195F">
      <w:pPr>
        <w:pStyle w:val="af6"/>
        <w:ind w:left="927" w:firstLine="0"/>
        <w:jc w:val="both"/>
      </w:pPr>
      <w:r>
        <w:t xml:space="preserve">Если по мере нахождения </w:t>
      </w:r>
      <w:r>
        <w:rPr>
          <w:lang w:val="en-US"/>
        </w:rPr>
        <w:t>VIN</w:t>
      </w:r>
      <w:r w:rsidRPr="00980E5C">
        <w:t xml:space="preserve"> </w:t>
      </w:r>
      <w:r>
        <w:t xml:space="preserve">в списке при инициализации признак </w:t>
      </w:r>
      <w:r>
        <w:rPr>
          <w:lang w:val="en-US"/>
        </w:rPr>
        <w:t>VIN</w:t>
      </w:r>
      <w:r>
        <w:t xml:space="preserve"> </w:t>
      </w:r>
      <w:r w:rsidRPr="00980E5C">
        <w:rPr>
          <w:rFonts w:hint="eastAsia"/>
        </w:rPr>
        <w:t>≠</w:t>
      </w:r>
      <w:r w:rsidRPr="00B1070E">
        <w:rPr>
          <w:b/>
        </w:rPr>
        <w:t>ФЛИТ</w:t>
      </w:r>
      <w:r>
        <w:rPr>
          <w:b/>
        </w:rPr>
        <w:t xml:space="preserve"> и </w:t>
      </w:r>
      <w:r w:rsidRPr="00B1070E">
        <w:t xml:space="preserve">Buyer </w:t>
      </w:r>
      <w:r w:rsidRPr="00980E5C">
        <w:rPr>
          <w:rFonts w:hint="eastAsia"/>
        </w:rPr>
        <w:t>≠</w:t>
      </w:r>
      <w:r>
        <w:t xml:space="preserve"> </w:t>
      </w:r>
      <w:r w:rsidRPr="00B1070E">
        <w:t>дилер, в рамках флит лимита которого был загружен VIN</w:t>
      </w:r>
      <w:r>
        <w:t>, ТО</w:t>
      </w:r>
      <w:r w:rsidR="00B25664">
        <w:t xml:space="preserve"> необходимо выделить такую строку красным в экранной форме.</w:t>
      </w:r>
      <w:r w:rsidR="00F22C15">
        <w:t xml:space="preserve"> Такому </w:t>
      </w:r>
      <w:r w:rsidR="00F22C15">
        <w:rPr>
          <w:lang w:val="en-US"/>
        </w:rPr>
        <w:t>VIN</w:t>
      </w:r>
      <w:r w:rsidR="00F22C15">
        <w:t xml:space="preserve"> должен быть присвоен соответствующий статус в отчёте (см. требование 31))</w:t>
      </w:r>
      <w:r w:rsidR="00061ED9">
        <w:t>. Данные в о</w:t>
      </w:r>
      <w:r w:rsidR="0095796C">
        <w:t>т</w:t>
      </w:r>
      <w:r w:rsidR="00061ED9">
        <w:t>чете должны быть актуальны на момент выгрузки отчета.</w:t>
      </w:r>
    </w:p>
    <w:p w:rsidR="00FF195F" w:rsidRPr="00B1070E" w:rsidRDefault="00FF195F" w:rsidP="00FF195F">
      <w:pPr>
        <w:pStyle w:val="af6"/>
        <w:rPr>
          <w:noProof/>
        </w:rPr>
      </w:pPr>
    </w:p>
    <w:p w:rsidR="00FF195F" w:rsidRDefault="00FF195F" w:rsidP="00CB346E">
      <w:pPr>
        <w:pStyle w:val="af6"/>
        <w:numPr>
          <w:ilvl w:val="0"/>
          <w:numId w:val="8"/>
        </w:numPr>
        <w:rPr>
          <w:rStyle w:val="listtableheader"/>
          <w:noProof/>
        </w:rPr>
      </w:pPr>
      <w:r w:rsidRPr="00B1070E">
        <w:rPr>
          <w:rStyle w:val="listtableheader"/>
          <w:lang w:val="en-US"/>
        </w:rPr>
        <w:t>Fleet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  <w:r w:rsidRPr="00B1070E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List</w:t>
      </w:r>
    </w:p>
    <w:p w:rsidR="00083BC4" w:rsidRPr="00B1070E" w:rsidRDefault="00083BC4" w:rsidP="00083BC4">
      <w:pPr>
        <w:pStyle w:val="af6"/>
        <w:ind w:left="927" w:firstLine="0"/>
        <w:rPr>
          <w:noProof/>
        </w:rPr>
      </w:pPr>
    </w:p>
    <w:p w:rsidR="00FF195F" w:rsidRPr="007C58C2" w:rsidRDefault="00FF195F" w:rsidP="00301700">
      <w:pPr>
        <w:pStyle w:val="af6"/>
        <w:jc w:val="both"/>
        <w:rPr>
          <w:noProof/>
        </w:rPr>
      </w:pPr>
      <w:r>
        <w:rPr>
          <w:noProof/>
        </w:rPr>
        <w:t>Т</w:t>
      </w:r>
      <w:r w:rsidRPr="00B1070E">
        <w:rPr>
          <w:noProof/>
        </w:rPr>
        <w:t>ребуется реализовать отдельный экран</w:t>
      </w:r>
      <w:r w:rsidR="00136626">
        <w:rPr>
          <w:noProof/>
        </w:rPr>
        <w:t xml:space="preserve"> </w:t>
      </w:r>
      <w:r w:rsidR="00136626">
        <w:rPr>
          <w:noProof/>
          <w:lang w:val="en-US"/>
        </w:rPr>
        <w:t>Fleet</w:t>
      </w:r>
      <w:r w:rsidR="00136626" w:rsidRPr="00136626">
        <w:rPr>
          <w:noProof/>
        </w:rPr>
        <w:t xml:space="preserve"> </w:t>
      </w:r>
      <w:r w:rsidR="00136626">
        <w:rPr>
          <w:noProof/>
          <w:lang w:val="en-US"/>
        </w:rPr>
        <w:t>Limits</w:t>
      </w:r>
      <w:r w:rsidR="00136626">
        <w:rPr>
          <w:noProof/>
        </w:rPr>
        <w:t xml:space="preserve"> (должен располагаться в главном меню в разделе </w:t>
      </w:r>
      <w:r w:rsidR="00136626">
        <w:rPr>
          <w:noProof/>
          <w:lang w:val="en-US"/>
        </w:rPr>
        <w:t>Documents</w:t>
      </w:r>
      <w:r w:rsidR="00136626" w:rsidRPr="00136626">
        <w:rPr>
          <w:noProof/>
        </w:rPr>
        <w:t>)</w:t>
      </w:r>
      <w:r w:rsidRPr="00B1070E">
        <w:rPr>
          <w:noProof/>
        </w:rPr>
        <w:t>, в котором можно просмотреть информацию о</w:t>
      </w:r>
      <w:r w:rsidR="00301700">
        <w:rPr>
          <w:noProof/>
        </w:rPr>
        <w:t xml:space="preserve"> всех флит лимитах. Данный</w:t>
      </w:r>
      <w:r w:rsidR="00301700" w:rsidRPr="00301700">
        <w:rPr>
          <w:noProof/>
        </w:rPr>
        <w:t xml:space="preserve"> </w:t>
      </w:r>
      <w:r w:rsidR="00301700">
        <w:rPr>
          <w:noProof/>
        </w:rPr>
        <w:t>экран должен отображать информацию в разрезе каждого отдельного заведённого флит-</w:t>
      </w:r>
      <w:r w:rsidR="00301700" w:rsidRPr="007C58C2">
        <w:rPr>
          <w:noProof/>
        </w:rPr>
        <w:t>лимита и содержать информацию о следующих данных с возможность фильтрации информации по:</w:t>
      </w:r>
    </w:p>
    <w:p w:rsidR="00301700" w:rsidRPr="007C58C2" w:rsidRDefault="00301700" w:rsidP="00CB346E">
      <w:pPr>
        <w:pStyle w:val="af6"/>
        <w:numPr>
          <w:ilvl w:val="0"/>
          <w:numId w:val="20"/>
        </w:numPr>
        <w:jc w:val="both"/>
        <w:rPr>
          <w:noProof/>
        </w:rPr>
      </w:pPr>
      <w:r w:rsidRPr="007C58C2">
        <w:rPr>
          <w:noProof/>
        </w:rPr>
        <w:t>Buyer Name</w:t>
      </w:r>
    </w:p>
    <w:p w:rsidR="00301700" w:rsidRPr="007C58C2" w:rsidRDefault="00301700" w:rsidP="00CB346E">
      <w:pPr>
        <w:pStyle w:val="af6"/>
        <w:numPr>
          <w:ilvl w:val="0"/>
          <w:numId w:val="20"/>
        </w:numPr>
        <w:jc w:val="both"/>
        <w:rPr>
          <w:noProof/>
        </w:rPr>
      </w:pPr>
      <w:r w:rsidRPr="007C58C2">
        <w:rPr>
          <w:noProof/>
        </w:rPr>
        <w:t>Supplier Name</w:t>
      </w:r>
    </w:p>
    <w:p w:rsidR="00301700" w:rsidRDefault="007C58C2" w:rsidP="00CB346E">
      <w:pPr>
        <w:pStyle w:val="af6"/>
        <w:numPr>
          <w:ilvl w:val="0"/>
          <w:numId w:val="20"/>
        </w:numPr>
        <w:rPr>
          <w:noProof/>
        </w:rPr>
      </w:pPr>
      <w:r w:rsidRPr="007C58C2">
        <w:rPr>
          <w:noProof/>
        </w:rPr>
        <w:t>Status</w:t>
      </w:r>
    </w:p>
    <w:p w:rsidR="00247F00" w:rsidRDefault="00247F00" w:rsidP="00247F00">
      <w:pPr>
        <w:pStyle w:val="af6"/>
        <w:ind w:left="720" w:firstLine="0"/>
        <w:rPr>
          <w:noProof/>
        </w:rPr>
      </w:pPr>
    </w:p>
    <w:p w:rsidR="003F4033" w:rsidRPr="00DF40A5" w:rsidRDefault="003F4033" w:rsidP="003F4033">
      <w:pPr>
        <w:pStyle w:val="af6"/>
        <w:ind w:left="720" w:firstLine="0"/>
        <w:rPr>
          <w:noProof/>
        </w:rPr>
      </w:pPr>
      <w:r>
        <w:rPr>
          <w:noProof/>
        </w:rPr>
        <w:t>Новый экран должен быть представлен в виде таблицы и отражать следующую информацию:</w:t>
      </w:r>
    </w:p>
    <w:p w:rsidR="00C91011" w:rsidRPr="00DF40A5" w:rsidRDefault="00C91011" w:rsidP="003F4033">
      <w:pPr>
        <w:pStyle w:val="af6"/>
        <w:ind w:left="720" w:firstLine="0"/>
        <w:rPr>
          <w:noProof/>
        </w:rPr>
      </w:pPr>
    </w:p>
    <w:tbl>
      <w:tblPr>
        <w:tblW w:w="10495" w:type="dxa"/>
        <w:tblInd w:w="103" w:type="dxa"/>
        <w:tblLook w:val="04A0" w:firstRow="1" w:lastRow="0" w:firstColumn="1" w:lastColumn="0" w:noHBand="0" w:noVBand="1"/>
      </w:tblPr>
      <w:tblGrid>
        <w:gridCol w:w="1605"/>
        <w:gridCol w:w="6197"/>
        <w:gridCol w:w="2693"/>
      </w:tblGrid>
      <w:tr w:rsidR="00EA5022" w:rsidRPr="00C91011" w:rsidTr="004C0994">
        <w:trPr>
          <w:trHeight w:val="255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EA5022" w:rsidRPr="00C91011" w:rsidRDefault="00EA5022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bookmarkStart w:id="39" w:name="OLE_LINK1"/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>Наименование поля</w:t>
            </w:r>
          </w:p>
        </w:tc>
        <w:tc>
          <w:tcPr>
            <w:tcW w:w="6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EA5022" w:rsidRPr="00C91011" w:rsidRDefault="00EA5022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>Значение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:rsidR="00EA5022" w:rsidRPr="00C91011" w:rsidRDefault="00EA5022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>Комментарий</w:t>
            </w:r>
          </w:p>
        </w:tc>
      </w:tr>
      <w:tr w:rsidR="00EA5022" w:rsidRPr="00C91011" w:rsidTr="004C099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5022" w:rsidRPr="00C91011" w:rsidRDefault="00EA5022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Buyer Name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5022" w:rsidRPr="00C91011" w:rsidRDefault="000A683B" w:rsidP="007D7346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  <w:lang w:val="ru-RU"/>
              </w:rPr>
              <w:t>Наименования дилера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- </w:t>
            </w:r>
            <w:r w:rsidR="00EA5022" w:rsidRPr="00C91011">
              <w:rPr>
                <w:rFonts w:ascii="Arial" w:hAnsi="Arial" w:cs="Arial"/>
                <w:color w:val="000000"/>
                <w:sz w:val="20"/>
              </w:rPr>
              <w:t>Eng</w:t>
            </w:r>
            <w:r w:rsidR="00EA5022"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EA5022" w:rsidRPr="00C91011">
              <w:rPr>
                <w:rFonts w:ascii="Arial" w:hAnsi="Arial" w:cs="Arial"/>
                <w:color w:val="000000"/>
                <w:sz w:val="20"/>
              </w:rPr>
              <w:t>name</w:t>
            </w:r>
            <w:r w:rsidR="00EA5022"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из </w:t>
            </w:r>
            <w:r w:rsidR="00EA5022" w:rsidRPr="00C91011">
              <w:rPr>
                <w:rFonts w:ascii="Arial" w:hAnsi="Arial" w:cs="Arial"/>
                <w:color w:val="000000"/>
                <w:sz w:val="20"/>
              </w:rPr>
              <w:t>Buyer</w:t>
            </w:r>
            <w:r w:rsidR="00EA5022"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="00EA5022" w:rsidRPr="00C91011">
              <w:rPr>
                <w:rFonts w:ascii="Arial" w:hAnsi="Arial" w:cs="Arial"/>
                <w:color w:val="000000"/>
                <w:sz w:val="20"/>
              </w:rPr>
              <w:t>Details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5022" w:rsidRPr="00C91011" w:rsidRDefault="00EA5022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EA5022" w:rsidRPr="00416E8E" w:rsidTr="004C099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22" w:rsidRPr="00C91011" w:rsidRDefault="000A683B" w:rsidP="004C0994">
            <w:pPr>
              <w:rPr>
                <w:rFonts w:ascii="Arial" w:hAnsi="Arial" w:cs="Arial"/>
                <w:color w:val="000000"/>
                <w:sz w:val="20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Supplier Name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22" w:rsidRPr="00C91011" w:rsidRDefault="000A683B" w:rsidP="007D7346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  <w:lang w:val="ru-RU"/>
              </w:rPr>
              <w:t>Наименование автопроизводителя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- </w:t>
            </w:r>
            <w:r w:rsidR="00C91011">
              <w:rPr>
                <w:rFonts w:ascii="Arial" w:hAnsi="Arial" w:cs="Arial"/>
                <w:color w:val="000000"/>
                <w:sz w:val="20"/>
                <w:lang w:val="ru-RU"/>
              </w:rPr>
              <w:t>н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аименование </w:t>
            </w:r>
            <w:r w:rsidRPr="00C91011">
              <w:rPr>
                <w:rFonts w:ascii="Arial" w:hAnsi="Arial" w:cs="Arial"/>
                <w:color w:val="000000"/>
                <w:sz w:val="20"/>
              </w:rPr>
              <w:t>Supplier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из </w:t>
            </w:r>
            <w:r w:rsidRPr="00C91011">
              <w:rPr>
                <w:rFonts w:ascii="Arial" w:hAnsi="Arial" w:cs="Arial"/>
                <w:color w:val="000000"/>
                <w:sz w:val="20"/>
              </w:rPr>
              <w:t>Buyer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C91011">
              <w:rPr>
                <w:rFonts w:ascii="Arial" w:hAnsi="Arial" w:cs="Arial"/>
                <w:color w:val="000000"/>
                <w:sz w:val="20"/>
              </w:rPr>
              <w:t>Details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5022" w:rsidRPr="00C91011" w:rsidRDefault="00EA5022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EA5022" w:rsidRPr="00416E8E" w:rsidTr="004C099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22" w:rsidRPr="00C91011" w:rsidRDefault="000A683B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lastRenderedPageBreak/>
              <w:t>Validation Status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91011" w:rsidRDefault="00C91011" w:rsidP="007D7346">
            <w:pPr>
              <w:pStyle w:val="af6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Может принимать значения:</w:t>
            </w:r>
          </w:p>
          <w:p w:rsidR="000A683B" w:rsidRPr="00C91011" w:rsidRDefault="000A683B" w:rsidP="00450D4E">
            <w:pPr>
              <w:pStyle w:val="af6"/>
              <w:numPr>
                <w:ilvl w:val="0"/>
                <w:numId w:val="49"/>
              </w:numPr>
              <w:jc w:val="both"/>
              <w:rPr>
                <w:noProof/>
              </w:rPr>
            </w:pPr>
            <w:r w:rsidRPr="00C91011">
              <w:rPr>
                <w:noProof/>
              </w:rPr>
              <w:t>Submitted</w:t>
            </w:r>
          </w:p>
          <w:p w:rsidR="00EA5022" w:rsidRPr="00C91011" w:rsidRDefault="000A683B" w:rsidP="00450D4E">
            <w:pPr>
              <w:pStyle w:val="af2"/>
              <w:numPr>
                <w:ilvl w:val="0"/>
                <w:numId w:val="49"/>
              </w:numPr>
              <w:jc w:val="both"/>
              <w:rPr>
                <w:rFonts w:ascii="Arial" w:hAnsi="Arial" w:cs="Arial"/>
                <w:color w:val="000000"/>
                <w:sz w:val="20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Validated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5022" w:rsidRPr="00C91011" w:rsidRDefault="00C91011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Статус валидации должен отражаться на момент загрузки экрана</w:t>
            </w:r>
          </w:p>
        </w:tc>
      </w:tr>
      <w:tr w:rsidR="00207BB5" w:rsidRPr="00416E8E" w:rsidTr="004E255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color w:val="000000"/>
                <w:sz w:val="20"/>
              </w:rPr>
              <w:t>Fleet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C91011">
              <w:rPr>
                <w:rFonts w:ascii="Arial" w:hAnsi="Arial" w:cs="Arial"/>
                <w:noProof/>
                <w:sz w:val="20"/>
              </w:rPr>
              <w:t>Limit amount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7D7346" w:rsidRDefault="00207BB5" w:rsidP="007D7346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  <w:lang w:val="ru-RU"/>
              </w:rPr>
              <w:t xml:space="preserve">Информация о заведенном </w:t>
            </w:r>
            <w:r>
              <w:rPr>
                <w:rFonts w:ascii="Arial" w:hAnsi="Arial" w:cs="Arial"/>
                <w:noProof/>
                <w:sz w:val="20"/>
                <w:lang w:val="ru-RU"/>
              </w:rPr>
              <w:t xml:space="preserve">лимите </w:t>
            </w:r>
            <w:r w:rsidRPr="00C91011">
              <w:rPr>
                <w:rFonts w:ascii="Arial" w:hAnsi="Arial" w:cs="Arial"/>
                <w:noProof/>
                <w:sz w:val="20"/>
                <w:lang w:val="ru-RU"/>
              </w:rPr>
              <w:t xml:space="preserve">= </w:t>
            </w:r>
            <w:r w:rsidRPr="00C91011">
              <w:rPr>
                <w:rFonts w:ascii="Arial" w:hAnsi="Arial" w:cs="Arial"/>
                <w:color w:val="000000"/>
                <w:sz w:val="20"/>
              </w:rPr>
              <w:t>Fleet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C91011">
              <w:rPr>
                <w:rFonts w:ascii="Arial" w:hAnsi="Arial" w:cs="Arial"/>
                <w:color w:val="000000"/>
                <w:sz w:val="20"/>
              </w:rPr>
              <w:t>Limit</w:t>
            </w:r>
            <w:r w:rsidRPr="00C91011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 w:rsidRPr="00C91011">
              <w:rPr>
                <w:rFonts w:ascii="Arial" w:hAnsi="Arial" w:cs="Arial"/>
                <w:color w:val="000000"/>
                <w:sz w:val="20"/>
              </w:rPr>
              <w:t>amount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 из </w:t>
            </w:r>
            <w:r>
              <w:rPr>
                <w:rFonts w:ascii="Arial" w:hAnsi="Arial" w:cs="Arial"/>
                <w:color w:val="000000"/>
                <w:sz w:val="20"/>
              </w:rPr>
              <w:t>Fleet</w:t>
            </w:r>
            <w:r w:rsidRPr="007D7346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</w:rPr>
              <w:t>Limit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7BB5" w:rsidRPr="00C91011" w:rsidRDefault="00207BB5" w:rsidP="00207BB5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Должна отражаться актуальная информация на момент загрузки экрана</w:t>
            </w:r>
          </w:p>
        </w:tc>
      </w:tr>
      <w:tr w:rsidR="00207BB5" w:rsidRPr="00416E8E" w:rsidTr="004E255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Start Date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7D7346" w:rsidRDefault="00207BB5" w:rsidP="007D7346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7D7346">
              <w:rPr>
                <w:rFonts w:ascii="Arial" w:hAnsi="Arial" w:cs="Arial"/>
                <w:noProof/>
                <w:sz w:val="20"/>
                <w:lang w:val="ru-RU"/>
              </w:rPr>
              <w:t xml:space="preserve">Дата начала действия лимита = </w:t>
            </w:r>
            <w:r w:rsidRPr="00C91011">
              <w:rPr>
                <w:rFonts w:ascii="Arial" w:hAnsi="Arial" w:cs="Arial"/>
                <w:noProof/>
                <w:sz w:val="20"/>
              </w:rPr>
              <w:t>Start</w:t>
            </w:r>
            <w:r w:rsidRPr="007D7346">
              <w:rPr>
                <w:rFonts w:ascii="Arial" w:hAnsi="Arial" w:cs="Arial"/>
                <w:noProof/>
                <w:sz w:val="20"/>
                <w:lang w:val="ru-RU"/>
              </w:rPr>
              <w:t xml:space="preserve"> </w:t>
            </w:r>
            <w:r w:rsidRPr="00C91011">
              <w:rPr>
                <w:rFonts w:ascii="Arial" w:hAnsi="Arial" w:cs="Arial"/>
                <w:noProof/>
                <w:sz w:val="20"/>
              </w:rPr>
              <w:t>Date</w:t>
            </w:r>
            <w:r w:rsidRPr="007D7346">
              <w:rPr>
                <w:rFonts w:ascii="Arial" w:hAnsi="Arial" w:cs="Arial"/>
                <w:noProof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noProof/>
                <w:sz w:val="20"/>
                <w:lang w:val="ru-RU"/>
              </w:rPr>
              <w:t xml:space="preserve">из </w:t>
            </w:r>
            <w:r>
              <w:rPr>
                <w:rFonts w:ascii="Arial" w:hAnsi="Arial" w:cs="Arial"/>
                <w:color w:val="000000"/>
                <w:sz w:val="20"/>
              </w:rPr>
              <w:t>Fleet</w:t>
            </w:r>
            <w:r w:rsidRPr="007D7346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</w:rPr>
              <w:t>Limit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7BB5" w:rsidRPr="00C91011" w:rsidRDefault="00207BB5" w:rsidP="007D7346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207BB5" w:rsidRPr="00416E8E" w:rsidTr="004E255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Expiry Date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7D7346" w:rsidRDefault="00207BB5" w:rsidP="007D7346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7D7346">
              <w:rPr>
                <w:rFonts w:ascii="Arial" w:hAnsi="Arial" w:cs="Arial"/>
                <w:noProof/>
                <w:sz w:val="20"/>
                <w:lang w:val="ru-RU"/>
              </w:rPr>
              <w:t>Дата окончания действия лимита</w:t>
            </w:r>
            <w:r>
              <w:rPr>
                <w:rFonts w:ascii="Arial" w:hAnsi="Arial" w:cs="Arial"/>
                <w:noProof/>
                <w:sz w:val="20"/>
                <w:lang w:val="ru-RU"/>
              </w:rPr>
              <w:t xml:space="preserve"> = </w:t>
            </w:r>
            <w:r w:rsidRPr="00C91011">
              <w:rPr>
                <w:rFonts w:ascii="Arial" w:hAnsi="Arial" w:cs="Arial"/>
                <w:noProof/>
                <w:sz w:val="20"/>
              </w:rPr>
              <w:t>Expiry</w:t>
            </w:r>
            <w:r w:rsidRPr="007D7346">
              <w:rPr>
                <w:rFonts w:ascii="Arial" w:hAnsi="Arial" w:cs="Arial"/>
                <w:noProof/>
                <w:sz w:val="20"/>
                <w:lang w:val="ru-RU"/>
              </w:rPr>
              <w:t xml:space="preserve"> </w:t>
            </w:r>
            <w:r w:rsidRPr="00C91011">
              <w:rPr>
                <w:rFonts w:ascii="Arial" w:hAnsi="Arial" w:cs="Arial"/>
                <w:noProof/>
                <w:sz w:val="20"/>
              </w:rPr>
              <w:t>Date</w:t>
            </w:r>
            <w:r>
              <w:rPr>
                <w:rFonts w:ascii="Arial" w:hAnsi="Arial" w:cs="Arial"/>
                <w:noProof/>
                <w:sz w:val="20"/>
                <w:lang w:val="ru-RU"/>
              </w:rPr>
              <w:t xml:space="preserve"> из </w:t>
            </w:r>
            <w:r>
              <w:rPr>
                <w:rFonts w:ascii="Arial" w:hAnsi="Arial" w:cs="Arial"/>
                <w:color w:val="000000"/>
                <w:sz w:val="20"/>
              </w:rPr>
              <w:t>Fleet</w:t>
            </w:r>
            <w:r w:rsidRPr="007D7346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</w:rPr>
              <w:t>Limit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7BB5" w:rsidRPr="00C91011" w:rsidRDefault="00207BB5" w:rsidP="007D7346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207BB5" w:rsidRPr="00416E8E" w:rsidTr="004E255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Total Financed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7D7346" w:rsidRDefault="00207BB5" w:rsidP="007D7346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  <w:lang w:val="ru-RU"/>
              </w:rPr>
              <w:t xml:space="preserve">Сумма всех профинансированных в течение срока жизни лимита </w:t>
            </w:r>
            <w:r w:rsidRPr="00C91011">
              <w:rPr>
                <w:rFonts w:ascii="Arial" w:hAnsi="Arial" w:cs="Arial"/>
                <w:noProof/>
                <w:sz w:val="20"/>
              </w:rPr>
              <w:t>VIN</w:t>
            </w:r>
            <w:r>
              <w:rPr>
                <w:rFonts w:ascii="Arial" w:hAnsi="Arial" w:cs="Arial"/>
                <w:noProof/>
                <w:sz w:val="20"/>
                <w:lang w:val="ru-RU"/>
              </w:rPr>
              <w:t xml:space="preserve"> в разрезе флит-лимита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7BB5" w:rsidRPr="00C91011" w:rsidRDefault="00207BB5" w:rsidP="007D7346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207BB5" w:rsidRPr="00416E8E" w:rsidTr="004C099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Outstanding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247F00" w:rsidRDefault="00207BB5" w:rsidP="00247F00">
            <w:pPr>
              <w:pStyle w:val="af6"/>
              <w:ind w:firstLine="0"/>
              <w:jc w:val="both"/>
              <w:rPr>
                <w:color w:val="000000"/>
              </w:rPr>
            </w:pPr>
            <w:r w:rsidRPr="00C91011">
              <w:rPr>
                <w:noProof/>
              </w:rPr>
              <w:t>Размер Outstandi</w:t>
            </w:r>
            <w:r>
              <w:rPr>
                <w:noProof/>
                <w:lang w:val="en-US"/>
              </w:rPr>
              <w:t>ng</w:t>
            </w:r>
            <w:r w:rsidRPr="007D7346">
              <w:rPr>
                <w:noProof/>
              </w:rPr>
              <w:t xml:space="preserve"> – </w:t>
            </w:r>
            <w:r>
              <w:rPr>
                <w:noProof/>
              </w:rPr>
              <w:t>сумма профинансированных</w:t>
            </w:r>
            <w:r w:rsidRPr="00C91011">
              <w:rPr>
                <w:noProof/>
              </w:rPr>
              <w:t xml:space="preserve"> и не погашен</w:t>
            </w:r>
            <w:r>
              <w:rPr>
                <w:noProof/>
              </w:rPr>
              <w:t xml:space="preserve">ных </w:t>
            </w:r>
            <w:r>
              <w:rPr>
                <w:noProof/>
                <w:lang w:val="en-US"/>
              </w:rPr>
              <w:t>VIN</w:t>
            </w:r>
            <w:r w:rsidRPr="00247F00">
              <w:rPr>
                <w:noProof/>
              </w:rPr>
              <w:t xml:space="preserve"> </w:t>
            </w:r>
            <w:r>
              <w:rPr>
                <w:noProof/>
              </w:rPr>
              <w:t>в разрезе флит-лимта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207BB5" w:rsidRPr="00247F00" w:rsidTr="004C099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Available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Default="00207BB5" w:rsidP="00247F00">
            <w:pPr>
              <w:pStyle w:val="af6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Может принимать значения:</w:t>
            </w:r>
          </w:p>
          <w:p w:rsidR="00207BB5" w:rsidRPr="00247F00" w:rsidRDefault="00207BB5" w:rsidP="00450D4E">
            <w:pPr>
              <w:pStyle w:val="af6"/>
              <w:numPr>
                <w:ilvl w:val="0"/>
                <w:numId w:val="50"/>
              </w:numPr>
              <w:jc w:val="both"/>
              <w:rPr>
                <w:noProof/>
                <w:lang w:val="en-US"/>
              </w:rPr>
            </w:pPr>
            <w:r w:rsidRPr="00C91011">
              <w:rPr>
                <w:noProof/>
              </w:rPr>
              <w:t>Если</w:t>
            </w:r>
            <w:r w:rsidRPr="00247F00">
              <w:rPr>
                <w:noProof/>
                <w:lang w:val="en-US"/>
              </w:rPr>
              <w:t xml:space="preserve"> </w:t>
            </w:r>
            <w:r w:rsidRPr="00C91011">
              <w:rPr>
                <w:noProof/>
              </w:rPr>
              <w:t>статус</w:t>
            </w:r>
            <w:r w:rsidRPr="00247F00">
              <w:rPr>
                <w:noProof/>
                <w:lang w:val="en-US"/>
              </w:rPr>
              <w:t xml:space="preserve"> </w:t>
            </w:r>
            <w:r w:rsidRPr="00C91011">
              <w:rPr>
                <w:noProof/>
              </w:rPr>
              <w:t>лимита</w:t>
            </w:r>
            <w:r w:rsidRPr="00247F00">
              <w:rPr>
                <w:noProof/>
                <w:lang w:val="en-US"/>
              </w:rPr>
              <w:t xml:space="preserve"> Active, </w:t>
            </w:r>
            <w:r w:rsidRPr="00C91011">
              <w:rPr>
                <w:noProof/>
              </w:rPr>
              <w:t>то</w:t>
            </w:r>
            <w:r w:rsidRPr="00247F00">
              <w:rPr>
                <w:noProof/>
                <w:lang w:val="en-US"/>
              </w:rPr>
              <w:t xml:space="preserve"> </w:t>
            </w:r>
            <w:r w:rsidRPr="00C91011">
              <w:rPr>
                <w:noProof/>
              </w:rPr>
              <w:t>значение</w:t>
            </w:r>
            <w:r w:rsidRPr="00247F00">
              <w:rPr>
                <w:noProof/>
                <w:lang w:val="en-US"/>
              </w:rPr>
              <w:t xml:space="preserve"> = </w:t>
            </w:r>
            <w:r w:rsidR="001C2008" w:rsidRPr="001C2008">
              <w:rPr>
                <w:color w:val="000000"/>
                <w:lang w:val="en-US"/>
              </w:rPr>
              <w:t xml:space="preserve">Fleet </w:t>
            </w:r>
            <w:r w:rsidRPr="00C91011">
              <w:rPr>
                <w:noProof/>
                <w:lang w:val="en-US"/>
              </w:rPr>
              <w:t>Limit amount - Total Financed</w:t>
            </w:r>
          </w:p>
          <w:p w:rsidR="00207BB5" w:rsidRPr="00247F00" w:rsidRDefault="00207BB5" w:rsidP="00450D4E">
            <w:pPr>
              <w:pStyle w:val="af6"/>
              <w:numPr>
                <w:ilvl w:val="0"/>
                <w:numId w:val="50"/>
              </w:numPr>
              <w:jc w:val="both"/>
              <w:rPr>
                <w:noProof/>
                <w:lang w:val="en-US"/>
              </w:rPr>
            </w:pPr>
            <w:r w:rsidRPr="00C91011">
              <w:rPr>
                <w:noProof/>
              </w:rPr>
              <w:t>Если</w:t>
            </w:r>
            <w:r w:rsidRPr="00C91011">
              <w:rPr>
                <w:noProof/>
                <w:lang w:val="en-US"/>
              </w:rPr>
              <w:t xml:space="preserve"> </w:t>
            </w:r>
            <w:r w:rsidRPr="00C91011">
              <w:rPr>
                <w:noProof/>
              </w:rPr>
              <w:t>статус</w:t>
            </w:r>
            <w:r w:rsidRPr="00C91011">
              <w:rPr>
                <w:noProof/>
                <w:lang w:val="en-US"/>
              </w:rPr>
              <w:t xml:space="preserve"> </w:t>
            </w:r>
            <w:r w:rsidRPr="00C91011">
              <w:rPr>
                <w:noProof/>
              </w:rPr>
              <w:t>лимита</w:t>
            </w:r>
            <w:r w:rsidRPr="00C91011">
              <w:rPr>
                <w:noProof/>
                <w:lang w:val="en-US"/>
              </w:rPr>
              <w:t xml:space="preserve"> Blocked, </w:t>
            </w:r>
            <w:r w:rsidRPr="00C91011">
              <w:rPr>
                <w:noProof/>
              </w:rPr>
              <w:t>то</w:t>
            </w:r>
            <w:r w:rsidRPr="00C91011">
              <w:rPr>
                <w:noProof/>
                <w:lang w:val="en-US"/>
              </w:rPr>
              <w:t xml:space="preserve"> </w:t>
            </w:r>
            <w:r w:rsidRPr="00C91011">
              <w:rPr>
                <w:noProof/>
              </w:rPr>
              <w:t>значение</w:t>
            </w:r>
            <w:r w:rsidRPr="00247F00">
              <w:rPr>
                <w:noProof/>
                <w:lang w:val="en-US"/>
              </w:rPr>
              <w:t xml:space="preserve"> = </w:t>
            </w:r>
            <w:r w:rsidR="001C2008" w:rsidRPr="001C2008">
              <w:rPr>
                <w:color w:val="000000"/>
                <w:lang w:val="en-US"/>
              </w:rPr>
              <w:t xml:space="preserve">Fleet </w:t>
            </w:r>
            <w:r w:rsidRPr="00247F00">
              <w:rPr>
                <w:noProof/>
                <w:lang w:val="en-US"/>
              </w:rPr>
              <w:t xml:space="preserve">Limit amount </w:t>
            </w:r>
            <w:r>
              <w:rPr>
                <w:noProof/>
                <w:lang w:val="en-US"/>
              </w:rPr>
              <w:t>–</w:t>
            </w:r>
            <w:r w:rsidRPr="00247F00">
              <w:rPr>
                <w:noProof/>
                <w:lang w:val="en-US"/>
              </w:rPr>
              <w:t xml:space="preserve"> Outstanding</w:t>
            </w:r>
          </w:p>
          <w:p w:rsidR="00207BB5" w:rsidRPr="00247F00" w:rsidRDefault="00207BB5" w:rsidP="00450D4E">
            <w:pPr>
              <w:pStyle w:val="af6"/>
              <w:numPr>
                <w:ilvl w:val="0"/>
                <w:numId w:val="50"/>
              </w:numPr>
              <w:jc w:val="both"/>
              <w:rPr>
                <w:noProof/>
              </w:rPr>
            </w:pPr>
            <w:r>
              <w:rPr>
                <w:noProof/>
              </w:rPr>
              <w:t xml:space="preserve">Если статус лимита </w:t>
            </w:r>
            <w:r>
              <w:rPr>
                <w:noProof/>
                <w:lang w:val="en-US"/>
              </w:rPr>
              <w:t>Closed</w:t>
            </w:r>
            <w:r w:rsidRPr="00247F00">
              <w:rPr>
                <w:noProof/>
              </w:rPr>
              <w:t xml:space="preserve"> = </w:t>
            </w:r>
            <w:r>
              <w:rPr>
                <w:noProof/>
              </w:rPr>
              <w:t>0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7BB5" w:rsidRPr="00247F00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207BB5" w:rsidRPr="00416E8E" w:rsidTr="004C099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noProof/>
                <w:sz w:val="20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Status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BB5" w:rsidRDefault="00207BB5" w:rsidP="00247F00">
            <w:pPr>
              <w:pStyle w:val="af6"/>
              <w:ind w:firstLine="0"/>
              <w:jc w:val="both"/>
              <w:rPr>
                <w:noProof/>
              </w:rPr>
            </w:pPr>
            <w:r>
              <w:rPr>
                <w:noProof/>
              </w:rPr>
              <w:t>Может принимать значения:</w:t>
            </w:r>
          </w:p>
          <w:p w:rsidR="00207BB5" w:rsidRPr="00C91011" w:rsidRDefault="00207BB5" w:rsidP="00450D4E">
            <w:pPr>
              <w:pStyle w:val="af6"/>
              <w:numPr>
                <w:ilvl w:val="0"/>
                <w:numId w:val="51"/>
              </w:numPr>
              <w:jc w:val="both"/>
              <w:rPr>
                <w:noProof/>
              </w:rPr>
            </w:pPr>
            <w:r w:rsidRPr="00C91011">
              <w:rPr>
                <w:noProof/>
              </w:rPr>
              <w:t>Active</w:t>
            </w:r>
          </w:p>
          <w:p w:rsidR="00207BB5" w:rsidRPr="00C91011" w:rsidRDefault="00207BB5" w:rsidP="00450D4E">
            <w:pPr>
              <w:pStyle w:val="af6"/>
              <w:numPr>
                <w:ilvl w:val="0"/>
                <w:numId w:val="51"/>
              </w:numPr>
              <w:jc w:val="both"/>
              <w:rPr>
                <w:noProof/>
                <w:lang w:val="en-US"/>
              </w:rPr>
            </w:pPr>
            <w:r w:rsidRPr="00C91011">
              <w:rPr>
                <w:noProof/>
                <w:lang w:val="en-US"/>
              </w:rPr>
              <w:t>Blocked</w:t>
            </w:r>
          </w:p>
          <w:p w:rsidR="00207BB5" w:rsidRPr="00247F00" w:rsidRDefault="00207BB5" w:rsidP="00450D4E">
            <w:pPr>
              <w:pStyle w:val="af2"/>
              <w:numPr>
                <w:ilvl w:val="0"/>
                <w:numId w:val="51"/>
              </w:numPr>
              <w:jc w:val="both"/>
              <w:rPr>
                <w:rFonts w:ascii="Arial" w:hAnsi="Arial" w:cs="Arial"/>
                <w:color w:val="000000"/>
                <w:sz w:val="20"/>
              </w:rPr>
            </w:pPr>
            <w:r w:rsidRPr="00247F00">
              <w:rPr>
                <w:rFonts w:ascii="Arial" w:hAnsi="Arial" w:cs="Arial"/>
                <w:noProof/>
                <w:sz w:val="20"/>
              </w:rPr>
              <w:t>Closed</w:t>
            </w:r>
          </w:p>
          <w:p w:rsidR="00207BB5" w:rsidRPr="00247F00" w:rsidRDefault="00207BB5" w:rsidP="00247F00">
            <w:pPr>
              <w:jc w:val="both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 xml:space="preserve">Статусы должны соответствовать актуальному статусу на экране </w:t>
            </w:r>
            <w:r>
              <w:rPr>
                <w:rFonts w:ascii="Arial" w:hAnsi="Arial" w:cs="Arial"/>
                <w:color w:val="000000"/>
                <w:sz w:val="20"/>
              </w:rPr>
              <w:t>Fleet</w:t>
            </w:r>
            <w:r w:rsidRPr="00247F00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</w:rPr>
              <w:t>Limit</w:t>
            </w:r>
            <w:r w:rsidRPr="00247F00">
              <w:rPr>
                <w:rFonts w:ascii="Arial" w:hAnsi="Arial" w:cs="Arial"/>
                <w:color w:val="000000"/>
                <w:sz w:val="20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для каждого флит-лимита</w:t>
            </w:r>
          </w:p>
        </w:tc>
        <w:tc>
          <w:tcPr>
            <w:tcW w:w="26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7BB5" w:rsidRPr="00C91011" w:rsidRDefault="00207BB5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tr w:rsidR="000A683B" w:rsidRPr="00C91011" w:rsidTr="004C0994">
        <w:trPr>
          <w:trHeight w:val="255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683B" w:rsidRPr="00C91011" w:rsidRDefault="000A683B" w:rsidP="004C0994">
            <w:pPr>
              <w:rPr>
                <w:rFonts w:ascii="Arial" w:hAnsi="Arial" w:cs="Arial"/>
                <w:noProof/>
                <w:sz w:val="20"/>
              </w:rPr>
            </w:pPr>
            <w:r w:rsidRPr="00C91011">
              <w:rPr>
                <w:rFonts w:ascii="Arial" w:hAnsi="Arial" w:cs="Arial"/>
                <w:noProof/>
                <w:sz w:val="20"/>
              </w:rPr>
              <w:t>Action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683B" w:rsidRPr="00C91011" w:rsidRDefault="000A683B" w:rsidP="007D7346">
            <w:pPr>
              <w:pStyle w:val="af6"/>
              <w:ind w:firstLine="0"/>
              <w:jc w:val="both"/>
              <w:rPr>
                <w:noProof/>
              </w:rPr>
            </w:pPr>
            <w:r w:rsidRPr="00C91011">
              <w:rPr>
                <w:noProof/>
              </w:rPr>
              <w:t>Гиперссылки:</w:t>
            </w:r>
          </w:p>
          <w:p w:rsidR="000A683B" w:rsidRPr="00C91011" w:rsidRDefault="000A683B" w:rsidP="00450D4E">
            <w:pPr>
              <w:pStyle w:val="af6"/>
              <w:numPr>
                <w:ilvl w:val="0"/>
                <w:numId w:val="52"/>
              </w:numPr>
              <w:jc w:val="both"/>
              <w:rPr>
                <w:noProof/>
              </w:rPr>
            </w:pPr>
            <w:r w:rsidRPr="00C91011">
              <w:rPr>
                <w:noProof/>
              </w:rPr>
              <w:t>View</w:t>
            </w:r>
          </w:p>
          <w:p w:rsidR="000A683B" w:rsidRPr="00247F00" w:rsidRDefault="000A683B" w:rsidP="00450D4E">
            <w:pPr>
              <w:pStyle w:val="af2"/>
              <w:numPr>
                <w:ilvl w:val="0"/>
                <w:numId w:val="52"/>
              </w:numPr>
              <w:jc w:val="both"/>
              <w:rPr>
                <w:rFonts w:ascii="Arial" w:hAnsi="Arial" w:cs="Arial"/>
                <w:color w:val="000000"/>
                <w:sz w:val="20"/>
              </w:rPr>
            </w:pPr>
            <w:r w:rsidRPr="00247F00">
              <w:rPr>
                <w:rFonts w:ascii="Arial" w:hAnsi="Arial" w:cs="Arial"/>
                <w:noProof/>
                <w:sz w:val="20"/>
              </w:rPr>
              <w:t>Edit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A683B" w:rsidRPr="00C91011" w:rsidRDefault="000A683B" w:rsidP="004C0994">
            <w:pPr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</w:tr>
      <w:bookmarkEnd w:id="39"/>
    </w:tbl>
    <w:p w:rsidR="006B465E" w:rsidRPr="00D0171F" w:rsidRDefault="006B465E" w:rsidP="006B465E">
      <w:pPr>
        <w:pStyle w:val="af6"/>
      </w:pPr>
    </w:p>
    <w:p w:rsidR="00301700" w:rsidRDefault="00301700" w:rsidP="00CB346E">
      <w:pPr>
        <w:pStyle w:val="af6"/>
        <w:numPr>
          <w:ilvl w:val="0"/>
          <w:numId w:val="8"/>
        </w:numPr>
        <w:rPr>
          <w:b/>
          <w:u w:val="single"/>
        </w:rPr>
      </w:pPr>
      <w:r>
        <w:t>Требования по отображению лимита в файле</w:t>
      </w:r>
      <w:r w:rsidRPr="00B1070E">
        <w:t xml:space="preserve"> </w:t>
      </w:r>
      <w:r w:rsidRPr="00B1070E">
        <w:rPr>
          <w:lang w:val="en-US"/>
        </w:rPr>
        <w:t>F</w:t>
      </w:r>
      <w:r w:rsidR="001C2008">
        <w:t xml:space="preserve">940 описаны в </w:t>
      </w:r>
      <w:r w:rsidR="001C2008" w:rsidRPr="00EE674C">
        <w:t>Требовани</w:t>
      </w:r>
      <w:r w:rsidR="001C2008">
        <w:t>и</w:t>
      </w:r>
      <w:r w:rsidR="001C2008" w:rsidRPr="00EE674C">
        <w:t xml:space="preserve"> 10</w:t>
      </w:r>
      <w:r w:rsidR="001C2008">
        <w:t>.</w:t>
      </w:r>
    </w:p>
    <w:p w:rsidR="003858D9" w:rsidRPr="000C2688" w:rsidRDefault="003858D9" w:rsidP="00B73A90">
      <w:pPr>
        <w:pStyle w:val="L10"/>
      </w:pPr>
      <w:bookmarkStart w:id="40" w:name="_Toc504144757"/>
      <w:bookmarkStart w:id="41" w:name="_Toc504667668"/>
      <w:r>
        <w:lastRenderedPageBreak/>
        <w:t>Инициализация автомобиля в системе и подтверждение залога</w:t>
      </w:r>
      <w:bookmarkEnd w:id="40"/>
      <w:bookmarkEnd w:id="41"/>
    </w:p>
    <w:p w:rsidR="003858D9" w:rsidRPr="000C2688" w:rsidRDefault="003858D9" w:rsidP="006F4336">
      <w:pPr>
        <w:pStyle w:val="L2"/>
      </w:pPr>
      <w:bookmarkStart w:id="42" w:name="_Toc504144758"/>
      <w:bookmarkStart w:id="43" w:name="_Toc504667669"/>
      <w:r w:rsidRPr="00E709ED">
        <w:t>Верхнеуровневый анализ бизнес-требований</w:t>
      </w:r>
      <w:bookmarkEnd w:id="42"/>
      <w:bookmarkEnd w:id="43"/>
    </w:p>
    <w:p w:rsidR="003858D9" w:rsidRPr="000C2688" w:rsidRDefault="003858D9" w:rsidP="00D37837">
      <w:pPr>
        <w:pStyle w:val="L3"/>
      </w:pPr>
      <w:bookmarkStart w:id="44" w:name="_Toc504144759"/>
      <w:bookmarkStart w:id="45" w:name="_Toc504667670"/>
      <w:r>
        <w:t>Описание существующего процесса:</w:t>
      </w:r>
      <w:bookmarkEnd w:id="44"/>
      <w:bookmarkEnd w:id="45"/>
    </w:p>
    <w:p w:rsidR="003858D9" w:rsidRDefault="00081FAD" w:rsidP="003858D9">
      <w:pPr>
        <w:pStyle w:val="af6"/>
        <w:ind w:firstLine="0"/>
        <w:jc w:val="center"/>
      </w:pPr>
      <w:r>
        <w:object w:dxaOrig="16383" w:dyaOrig="8446">
          <v:shape id="_x0000_i1026" type="#_x0000_t75" style="width:509.75pt;height:263.25pt" o:ole="">
            <v:imagedata r:id="rId19" o:title=""/>
          </v:shape>
          <o:OLEObject Type="Embed" ProgID="Visio.Drawing.11" ShapeID="_x0000_i1026" DrawAspect="Content" ObjectID="_1585406937" r:id="rId20"/>
        </w:object>
      </w:r>
    </w:p>
    <w:p w:rsidR="003858D9" w:rsidRDefault="003858D9" w:rsidP="00D37837">
      <w:pPr>
        <w:pStyle w:val="L3"/>
      </w:pPr>
      <w:bookmarkStart w:id="46" w:name="_Toc504144760"/>
      <w:bookmarkStart w:id="47" w:name="_Toc504667671"/>
      <w:r>
        <w:t>Описание нового (/модифицируемого) процесса:</w:t>
      </w:r>
      <w:bookmarkEnd w:id="46"/>
      <w:bookmarkEnd w:id="47"/>
    </w:p>
    <w:p w:rsidR="003858D9" w:rsidRDefault="00DE50AC" w:rsidP="00DE50AC">
      <w:pPr>
        <w:pStyle w:val="af6"/>
        <w:ind w:firstLine="0"/>
        <w:jc w:val="center"/>
      </w:pPr>
      <w:r>
        <w:object w:dxaOrig="16383" w:dyaOrig="8446">
          <v:shape id="_x0000_i1027" type="#_x0000_t75" style="width:509.75pt;height:263.25pt" o:ole="">
            <v:imagedata r:id="rId19" o:title=""/>
          </v:shape>
          <o:OLEObject Type="Embed" ProgID="Visio.Drawing.11" ShapeID="_x0000_i1027" DrawAspect="Content" ObjectID="_1585406938" r:id="rId21"/>
        </w:object>
      </w:r>
    </w:p>
    <w:p w:rsidR="00D121A2" w:rsidRDefault="00D121A2" w:rsidP="00D121A2">
      <w:pPr>
        <w:pStyle w:val="af6"/>
      </w:pPr>
      <w:bookmarkStart w:id="48" w:name="_Toc504144761"/>
    </w:p>
    <w:p w:rsidR="00D121A2" w:rsidRDefault="00D121A2" w:rsidP="00D121A2">
      <w:pPr>
        <w:pStyle w:val="af6"/>
      </w:pPr>
    </w:p>
    <w:p w:rsidR="00D121A2" w:rsidRDefault="00D121A2" w:rsidP="00D121A2">
      <w:pPr>
        <w:pStyle w:val="af6"/>
      </w:pPr>
    </w:p>
    <w:p w:rsidR="00D121A2" w:rsidRDefault="00D121A2" w:rsidP="00D121A2">
      <w:pPr>
        <w:pStyle w:val="af6"/>
      </w:pPr>
    </w:p>
    <w:p w:rsidR="003858D9" w:rsidRDefault="003858D9" w:rsidP="00D37837">
      <w:pPr>
        <w:pStyle w:val="L3"/>
      </w:pPr>
      <w:bookmarkStart w:id="49" w:name="_Toc504667672"/>
      <w:r w:rsidRPr="000C2688">
        <w:lastRenderedPageBreak/>
        <w:t>GAP-анализ бизнес-процесса</w:t>
      </w:r>
      <w:bookmarkEnd w:id="48"/>
      <w:bookmarkEnd w:id="49"/>
    </w:p>
    <w:tbl>
      <w:tblPr>
        <w:tblW w:w="101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394"/>
        <w:gridCol w:w="1451"/>
        <w:gridCol w:w="2093"/>
        <w:gridCol w:w="1418"/>
      </w:tblGrid>
      <w:tr w:rsidR="00081FAD" w:rsidRPr="003115F5" w:rsidTr="006A5708">
        <w:trPr>
          <w:trHeight w:val="700"/>
        </w:trPr>
        <w:tc>
          <w:tcPr>
            <w:tcW w:w="817" w:type="dxa"/>
            <w:shd w:val="clear" w:color="auto" w:fill="7030A0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№ эл-та БП</w:t>
            </w:r>
          </w:p>
        </w:tc>
        <w:tc>
          <w:tcPr>
            <w:tcW w:w="4394" w:type="dxa"/>
            <w:shd w:val="clear" w:color="auto" w:fill="7030A0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Элемент бизнес-процесса</w:t>
            </w:r>
          </w:p>
        </w:tc>
        <w:tc>
          <w:tcPr>
            <w:tcW w:w="1451" w:type="dxa"/>
            <w:shd w:val="clear" w:color="auto" w:fill="7030A0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Роль</w:t>
            </w:r>
          </w:p>
        </w:tc>
        <w:tc>
          <w:tcPr>
            <w:tcW w:w="2093" w:type="dxa"/>
            <w:shd w:val="clear" w:color="auto" w:fill="7030A0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ИТ система</w:t>
            </w:r>
          </w:p>
        </w:tc>
        <w:tc>
          <w:tcPr>
            <w:tcW w:w="1418" w:type="dxa"/>
            <w:shd w:val="clear" w:color="auto" w:fill="7030A0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Действие меняется?</w:t>
            </w:r>
          </w:p>
        </w:tc>
      </w:tr>
      <w:tr w:rsidR="00081FAD" w:rsidRPr="003115F5" w:rsidTr="006A5708">
        <w:trPr>
          <w:trHeight w:val="128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1Т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3115F5" w:rsidRDefault="00081FAD" w:rsidP="00862546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 xml:space="preserve">Присвоение </w:t>
            </w:r>
            <w:r w:rsidR="00862546">
              <w:rPr>
                <w:rFonts w:ascii="Arial" w:hAnsi="Arial" w:cs="Arial"/>
                <w:sz w:val="20"/>
                <w:lang w:val="ru-RU"/>
              </w:rPr>
              <w:t>внутреннего</w:t>
            </w:r>
            <w:r>
              <w:rPr>
                <w:rFonts w:ascii="Arial" w:hAnsi="Arial" w:cs="Arial"/>
                <w:sz w:val="20"/>
                <w:lang w:val="ru-RU"/>
              </w:rPr>
              <w:t xml:space="preserve"> план-кода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Автопроизводитель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081FAD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1С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862866837"/>
                <w:placeholder>
                  <w:docPart w:val="EDCB7FF9E32744A38AF7BBA50991F8D6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1Н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081FAD" w:rsidRPr="003115F5" w:rsidTr="006A5708">
        <w:trPr>
          <w:trHeight w:val="128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2Т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797AB3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Создание списка инвойсов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Автопроизводитель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797AB3" w:rsidRDefault="00081FAD" w:rsidP="006A5708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lang w:val="ru-RU"/>
              </w:rPr>
              <w:t>1С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1547061605"/>
                <w:placeholder>
                  <w:docPart w:val="E2A8D59698A6476183183E0EEC4E941B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081FAD" w:rsidRPr="00CD7208" w:rsidTr="006A5708">
        <w:trPr>
          <w:trHeight w:val="127"/>
        </w:trPr>
        <w:tc>
          <w:tcPr>
            <w:tcW w:w="817" w:type="dxa"/>
            <w:vAlign w:val="center"/>
          </w:tcPr>
          <w:p w:rsidR="00081FAD" w:rsidRPr="00CD7208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3Т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Загрузка файла в систему, определение признака автомобиля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1185366937"/>
                <w:placeholder>
                  <w:docPart w:val="E8C8CBC2CC9E4580B2B5178C62264C37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081FAD" w:rsidRPr="00CD7208" w:rsidTr="006A5708">
        <w:trPr>
          <w:trHeight w:val="127"/>
        </w:trPr>
        <w:tc>
          <w:tcPr>
            <w:tcW w:w="817" w:type="dxa"/>
            <w:vAlign w:val="center"/>
          </w:tcPr>
          <w:p w:rsidR="00081FAD" w:rsidRPr="00CD7208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3Н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081FAD" w:rsidRPr="003115F5" w:rsidTr="006A5708">
        <w:trPr>
          <w:trHeight w:val="128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4Т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3115F5" w:rsidRDefault="00862546" w:rsidP="006A5708">
            <w:pPr>
              <w:rPr>
                <w:rFonts w:ascii="Arial" w:hAnsi="Arial" w:cs="Arial"/>
                <w:b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Присвоение</w:t>
            </w:r>
            <w:r w:rsidR="00081FAD">
              <w:rPr>
                <w:rFonts w:ascii="Arial" w:hAnsi="Arial" w:cs="Arial"/>
                <w:sz w:val="20"/>
                <w:lang w:val="ru-RU"/>
              </w:rPr>
              <w:t xml:space="preserve"> план-кодов в зависимости от условий сотрудничества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440262274"/>
                <w:placeholder>
                  <w:docPart w:val="6B432A5C631646ABA00B0AFA203B044D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4Н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081FAD" w:rsidRPr="003115F5" w:rsidTr="006A5708">
        <w:trPr>
          <w:trHeight w:val="128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5Т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2B513D" w:rsidRDefault="002B513D" w:rsidP="006A5708">
            <w:pPr>
              <w:rPr>
                <w:rFonts w:ascii="Arial" w:hAnsi="Arial" w:cs="Arial"/>
                <w:b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Отправка запроса на подтверждение залога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2031214807"/>
                <w:placeholder>
                  <w:docPart w:val="A1B43ABAEA924BA8AD34C401D724FFB9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5</w:t>
            </w:r>
            <w:r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081FAD" w:rsidRPr="003115F5" w:rsidTr="006A5708">
        <w:trPr>
          <w:trHeight w:val="128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6</w:t>
            </w:r>
            <w:r w:rsidRPr="003115F5">
              <w:rPr>
                <w:rFonts w:ascii="Arial" w:hAnsi="Arial" w:cs="Arial"/>
                <w:sz w:val="20"/>
                <w:lang w:val="ru-RU"/>
              </w:rPr>
              <w:t>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3115F5" w:rsidRDefault="002B513D" w:rsidP="006A5708">
            <w:pPr>
              <w:rPr>
                <w:rFonts w:ascii="Arial" w:hAnsi="Arial" w:cs="Arial"/>
                <w:b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Отправка подтверждения залога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2B513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Дилер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248474948"/>
                <w:placeholder>
                  <w:docPart w:val="48E2C8665F8946F493D987B41845EF67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Без изменений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6</w:t>
            </w:r>
            <w:r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081FAD" w:rsidRPr="003115F5" w:rsidTr="006A5708">
        <w:trPr>
          <w:trHeight w:val="128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7</w:t>
            </w:r>
            <w:r w:rsidRPr="003115F5">
              <w:rPr>
                <w:rFonts w:ascii="Arial" w:hAnsi="Arial" w:cs="Arial"/>
                <w:sz w:val="20"/>
                <w:lang w:val="ru-RU"/>
              </w:rPr>
              <w:t>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3115F5" w:rsidRDefault="002B513D" w:rsidP="006A5708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Загрузка информации о залоге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797AB3" w:rsidRDefault="00081FAD" w:rsidP="006A5708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451686459"/>
                <w:placeholder>
                  <w:docPart w:val="1E62D5D1DE90426DAECC1A666C391BD8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7Н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2B513D" w:rsidRPr="003115F5" w:rsidTr="006A5708">
        <w:trPr>
          <w:trHeight w:val="127"/>
        </w:trPr>
        <w:tc>
          <w:tcPr>
            <w:tcW w:w="817" w:type="dxa"/>
            <w:vAlign w:val="center"/>
          </w:tcPr>
          <w:p w:rsidR="002B513D" w:rsidRPr="003115F5" w:rsidRDefault="002B513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8</w:t>
            </w:r>
            <w:r w:rsidRPr="003115F5">
              <w:rPr>
                <w:rFonts w:ascii="Arial" w:hAnsi="Arial" w:cs="Arial"/>
                <w:sz w:val="20"/>
                <w:lang w:val="ru-RU"/>
              </w:rPr>
              <w:t>Т</w:t>
            </w:r>
          </w:p>
        </w:tc>
        <w:tc>
          <w:tcPr>
            <w:tcW w:w="4394" w:type="dxa"/>
            <w:vMerge w:val="restart"/>
            <w:vAlign w:val="center"/>
          </w:tcPr>
          <w:p w:rsidR="002B513D" w:rsidRPr="00797AB3" w:rsidRDefault="002B513D" w:rsidP="00862546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 xml:space="preserve">Отправка информации о переданных </w:t>
            </w:r>
            <w:r w:rsidR="00862546">
              <w:rPr>
                <w:rFonts w:ascii="Arial" w:hAnsi="Arial" w:cs="Arial"/>
                <w:sz w:val="20"/>
                <w:lang w:val="ru-RU"/>
              </w:rPr>
              <w:t xml:space="preserve">провайдеру </w:t>
            </w:r>
            <w:r>
              <w:rPr>
                <w:rFonts w:ascii="Arial" w:hAnsi="Arial" w:cs="Arial"/>
                <w:sz w:val="20"/>
                <w:lang w:val="ru-RU"/>
              </w:rPr>
              <w:t xml:space="preserve">ПТС </w:t>
            </w:r>
          </w:p>
        </w:tc>
        <w:tc>
          <w:tcPr>
            <w:tcW w:w="1451" w:type="dxa"/>
            <w:vMerge w:val="restart"/>
            <w:vAlign w:val="center"/>
          </w:tcPr>
          <w:p w:rsidR="002B513D" w:rsidRPr="003115F5" w:rsidRDefault="002B513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Автопроизводитель</w:t>
            </w:r>
          </w:p>
        </w:tc>
        <w:tc>
          <w:tcPr>
            <w:tcW w:w="2093" w:type="dxa"/>
            <w:vMerge w:val="restart"/>
            <w:vAlign w:val="center"/>
          </w:tcPr>
          <w:p w:rsidR="002B513D" w:rsidRPr="00797AB3" w:rsidRDefault="002B513D" w:rsidP="006A5708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lang w:val="ru-RU"/>
              </w:rPr>
              <w:t>1С</w:t>
            </w:r>
          </w:p>
        </w:tc>
        <w:tc>
          <w:tcPr>
            <w:tcW w:w="1418" w:type="dxa"/>
            <w:vMerge w:val="restart"/>
            <w:vAlign w:val="center"/>
          </w:tcPr>
          <w:p w:rsidR="002B513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696616813"/>
                <w:placeholder>
                  <w:docPart w:val="2E28CEB0CD984C5B96A3858824F3AD68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Без изменений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8</w:t>
            </w:r>
            <w:r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2B513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8Т</w:t>
            </w:r>
          </w:p>
        </w:tc>
        <w:tc>
          <w:tcPr>
            <w:tcW w:w="4394" w:type="dxa"/>
            <w:vMerge w:val="restart"/>
            <w:vAlign w:val="center"/>
          </w:tcPr>
          <w:p w:rsidR="00081FAD" w:rsidRPr="003115F5" w:rsidRDefault="001D303C" w:rsidP="006A5708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Проставление отметки о получении ПТС</w:t>
            </w:r>
          </w:p>
        </w:tc>
        <w:tc>
          <w:tcPr>
            <w:tcW w:w="1451" w:type="dxa"/>
            <w:vMerge w:val="restart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081FAD" w:rsidRPr="00797AB3" w:rsidRDefault="00081FAD" w:rsidP="006A5708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081FAD" w:rsidRPr="003115F5" w:rsidRDefault="0089203E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2054382993"/>
                <w:placeholder>
                  <w:docPart w:val="0901D712DC1B4390AD6E8F3721A7197F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Без изменений</w:t>
                </w:r>
              </w:sdtContent>
            </w:sdt>
          </w:p>
        </w:tc>
      </w:tr>
      <w:tr w:rsidR="00081FAD" w:rsidRPr="003115F5" w:rsidTr="006A5708">
        <w:trPr>
          <w:trHeight w:val="127"/>
        </w:trPr>
        <w:tc>
          <w:tcPr>
            <w:tcW w:w="817" w:type="dxa"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9</w:t>
            </w:r>
            <w:r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081FAD" w:rsidRPr="003115F5" w:rsidRDefault="00081FAD" w:rsidP="006A5708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081FAD" w:rsidRPr="003115F5" w:rsidRDefault="00081FAD" w:rsidP="006A5708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</w:tbl>
    <w:p w:rsidR="003858D9" w:rsidRDefault="003858D9" w:rsidP="006F4336">
      <w:pPr>
        <w:pStyle w:val="L2"/>
      </w:pPr>
      <w:bookmarkStart w:id="50" w:name="_Toc504144762"/>
      <w:bookmarkStart w:id="51" w:name="_Toc504667673"/>
      <w:r w:rsidRPr="00233B35">
        <w:t>Детальный анализ пользовательских требований</w:t>
      </w:r>
      <w:bookmarkEnd w:id="50"/>
      <w:bookmarkEnd w:id="51"/>
    </w:p>
    <w:p w:rsidR="00844480" w:rsidRPr="00D21960" w:rsidRDefault="007C2939" w:rsidP="00D37837">
      <w:pPr>
        <w:pStyle w:val="L3"/>
      </w:pPr>
      <w:bookmarkStart w:id="52" w:name="_Toc504144763"/>
      <w:bookmarkStart w:id="53" w:name="_Toc504667674"/>
      <w:r>
        <w:t>Присвоение в</w:t>
      </w:r>
      <w:r w:rsidR="00DE50AC" w:rsidRPr="00DE50AC">
        <w:t>нутреннего план-кода</w:t>
      </w:r>
      <w:r w:rsidR="00DE50AC">
        <w:t xml:space="preserve"> </w:t>
      </w:r>
      <w:r w:rsidR="007E2C09">
        <w:t>Автопроизводителем</w:t>
      </w:r>
      <w:bookmarkEnd w:id="52"/>
      <w:bookmarkEnd w:id="53"/>
    </w:p>
    <w:p w:rsidR="00844480" w:rsidRDefault="00106625" w:rsidP="00D37837">
      <w:pPr>
        <w:pStyle w:val="L20"/>
      </w:pPr>
      <w:r>
        <w:t>Действие AS IS:</w:t>
      </w:r>
    </w:p>
    <w:p w:rsidR="00E036E5" w:rsidRDefault="003A1704" w:rsidP="00FC2BC4">
      <w:pPr>
        <w:pStyle w:val="af6"/>
        <w:jc w:val="both"/>
      </w:pPr>
      <w:r>
        <w:t xml:space="preserve">После выпуска нового автомобиля Автопроизводитель на своей стороне создает в системе инвойс, который содержит перечень </w:t>
      </w:r>
      <w:r>
        <w:rPr>
          <w:lang w:val="en-US"/>
        </w:rPr>
        <w:t>VIN</w:t>
      </w:r>
      <w:r>
        <w:t xml:space="preserve"> и присваивает каждому </w:t>
      </w:r>
      <w:r>
        <w:rPr>
          <w:lang w:val="en-US"/>
        </w:rPr>
        <w:t>VIN</w:t>
      </w:r>
      <w:r>
        <w:t xml:space="preserve"> внутренний план-код.</w:t>
      </w:r>
    </w:p>
    <w:p w:rsidR="003A1704" w:rsidRDefault="003A1704" w:rsidP="00FC2BC4">
      <w:pPr>
        <w:pStyle w:val="af6"/>
        <w:jc w:val="both"/>
      </w:pPr>
      <w:r>
        <w:t>Автомобилю может быть присвоен один из 3х внутренних план-кодов:</w:t>
      </w:r>
    </w:p>
    <w:p w:rsidR="003A1704" w:rsidRDefault="003A1704" w:rsidP="00CB346E">
      <w:pPr>
        <w:pStyle w:val="af6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TL</w:t>
      </w:r>
      <w:r w:rsidR="00862546">
        <w:t xml:space="preserve"> – соответствует стандартному автомобилю;</w:t>
      </w:r>
    </w:p>
    <w:p w:rsidR="003A1704" w:rsidRDefault="003A1704" w:rsidP="00CB346E">
      <w:pPr>
        <w:pStyle w:val="af6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DE</w:t>
      </w:r>
      <w:r w:rsidR="00862546">
        <w:t xml:space="preserve"> – соответствует демо-автомобилю;</w:t>
      </w:r>
    </w:p>
    <w:p w:rsidR="003A1704" w:rsidRPr="003A1704" w:rsidRDefault="003A1704" w:rsidP="00CB346E">
      <w:pPr>
        <w:pStyle w:val="af6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CC</w:t>
      </w:r>
      <w:r w:rsidR="00862546">
        <w:t xml:space="preserve"> – соответствует подменному </w:t>
      </w:r>
      <w:r w:rsidR="0018045A">
        <w:t>автомобилю</w:t>
      </w:r>
      <w:r w:rsidR="00862546">
        <w:t>.</w:t>
      </w:r>
    </w:p>
    <w:p w:rsidR="00106625" w:rsidRPr="00106625" w:rsidRDefault="00106625" w:rsidP="00D37837">
      <w:pPr>
        <w:pStyle w:val="L20"/>
      </w:pPr>
      <w:r>
        <w:t xml:space="preserve">Действие </w:t>
      </w:r>
      <w:r>
        <w:rPr>
          <w:lang w:val="en-US"/>
        </w:rPr>
        <w:t>TO BE</w:t>
      </w:r>
      <w:r>
        <w:t>:</w:t>
      </w:r>
    </w:p>
    <w:p w:rsidR="00106625" w:rsidRDefault="00106625" w:rsidP="00106625">
      <w:pPr>
        <w:pStyle w:val="af6"/>
        <w:rPr>
          <w:u w:val="single"/>
          <w:lang w:val="en-US"/>
        </w:rPr>
      </w:pPr>
      <w:r w:rsidRPr="00233B35">
        <w:rPr>
          <w:u w:val="single"/>
        </w:rPr>
        <w:t>Бизнес-процесс:</w:t>
      </w:r>
    </w:p>
    <w:p w:rsidR="003A1704" w:rsidRPr="003A1704" w:rsidRDefault="003A1704" w:rsidP="00840844">
      <w:pPr>
        <w:pStyle w:val="af6"/>
        <w:jc w:val="both"/>
      </w:pPr>
      <w:r>
        <w:t>К существующим план-кодам будет добавлен нов</w:t>
      </w:r>
      <w:r w:rsidR="00862546">
        <w:t xml:space="preserve">ый план-код, созданный для флит-автомобилям. </w:t>
      </w:r>
      <w:r>
        <w:t xml:space="preserve">Требуемые </w:t>
      </w:r>
      <w:r w:rsidR="00840844">
        <w:t>доработки будут согласованы с Автопроизводителем.</w:t>
      </w:r>
    </w:p>
    <w:p w:rsidR="00252F2F" w:rsidRPr="00252F2F" w:rsidRDefault="00252F2F" w:rsidP="00106625">
      <w:pPr>
        <w:pStyle w:val="af6"/>
        <w:rPr>
          <w:u w:val="single"/>
        </w:rPr>
      </w:pPr>
    </w:p>
    <w:p w:rsidR="00252F2F" w:rsidRDefault="00252F2F" w:rsidP="00252F2F">
      <w:pPr>
        <w:pStyle w:val="af6"/>
        <w:rPr>
          <w:u w:val="single"/>
          <w:lang w:val="en-US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3A1704" w:rsidRPr="00862546" w:rsidRDefault="003A1704" w:rsidP="00862546">
      <w:pPr>
        <w:pStyle w:val="af6"/>
      </w:pPr>
      <w:r w:rsidRPr="00862546">
        <w:t>На стороне Автопроизводителя</w:t>
      </w:r>
    </w:p>
    <w:p w:rsidR="003A1704" w:rsidRPr="00D21960" w:rsidRDefault="003A1704" w:rsidP="00D37837">
      <w:pPr>
        <w:pStyle w:val="L3"/>
      </w:pPr>
      <w:bookmarkStart w:id="54" w:name="_Toc504144764"/>
      <w:bookmarkStart w:id="55" w:name="_Toc504667675"/>
      <w:r>
        <w:t>Создание списка инвойсов</w:t>
      </w:r>
      <w:r w:rsidR="007E2C09">
        <w:t xml:space="preserve"> Автопроизводителем</w:t>
      </w:r>
      <w:bookmarkEnd w:id="54"/>
      <w:bookmarkEnd w:id="55"/>
    </w:p>
    <w:p w:rsidR="003A1704" w:rsidRDefault="003A1704" w:rsidP="00D37837">
      <w:pPr>
        <w:pStyle w:val="L20"/>
      </w:pPr>
      <w:r>
        <w:t>Действие AS IS:</w:t>
      </w:r>
    </w:p>
    <w:p w:rsidR="003A1704" w:rsidRPr="00862546" w:rsidRDefault="003A1704" w:rsidP="003A1704">
      <w:pPr>
        <w:pStyle w:val="af6"/>
        <w:jc w:val="both"/>
      </w:pPr>
      <w:r>
        <w:t xml:space="preserve">Автопроизводитель ежедневно на своей стороне формирует список инвойсов, которые содержат выпущенные автомобили. Этот список формируется в файл заданного формата </w:t>
      </w:r>
      <w:r>
        <w:rPr>
          <w:lang w:val="en-US"/>
        </w:rPr>
        <w:t>CFL</w:t>
      </w:r>
      <w:r w:rsidRPr="003A1704">
        <w:t>22</w:t>
      </w:r>
      <w:r w:rsidR="00862546">
        <w:t xml:space="preserve"> (</w:t>
      </w:r>
      <w:r>
        <w:rPr>
          <w:lang w:val="en-US"/>
        </w:rPr>
        <w:t>F</w:t>
      </w:r>
      <w:r w:rsidRPr="003A1704">
        <w:t>110</w:t>
      </w:r>
      <w:r w:rsidR="00862546">
        <w:t>)</w:t>
      </w:r>
      <w:r>
        <w:t xml:space="preserve"> для загрузки в систему на стороне Банка.</w:t>
      </w:r>
    </w:p>
    <w:p w:rsidR="00862546" w:rsidRDefault="00862546" w:rsidP="003A1704">
      <w:pPr>
        <w:pStyle w:val="af6"/>
        <w:jc w:val="both"/>
      </w:pPr>
      <w:r>
        <w:t>В случае если изменились какие-либо параметры автомобиля</w:t>
      </w:r>
      <w:r w:rsidR="00E408A6">
        <w:t xml:space="preserve"> </w:t>
      </w:r>
      <w:r>
        <w:t xml:space="preserve">(стоимость, дилер, тип автомобиля) автопроизводитель может направить файл на отмену ранее созданной записи с помощью файла формата </w:t>
      </w:r>
      <w:r>
        <w:rPr>
          <w:lang w:val="en-US"/>
        </w:rPr>
        <w:t>CFL</w:t>
      </w:r>
      <w:r>
        <w:t>11 (</w:t>
      </w:r>
      <w:r>
        <w:rPr>
          <w:lang w:val="en-US"/>
        </w:rPr>
        <w:t>F</w:t>
      </w:r>
      <w:r w:rsidRPr="003A1704">
        <w:t>110</w:t>
      </w:r>
      <w:r>
        <w:t>).</w:t>
      </w:r>
    </w:p>
    <w:p w:rsidR="003A1704" w:rsidRPr="00434BDB" w:rsidRDefault="003A1704" w:rsidP="003A1704">
      <w:pPr>
        <w:pStyle w:val="af6"/>
        <w:jc w:val="both"/>
      </w:pPr>
      <w:r>
        <w:t>Файл</w:t>
      </w:r>
      <w:r w:rsidR="00862546">
        <w:t xml:space="preserve"> </w:t>
      </w:r>
      <w:r w:rsidR="00862546">
        <w:rPr>
          <w:lang w:val="en-US"/>
        </w:rPr>
        <w:t>F</w:t>
      </w:r>
      <w:r w:rsidR="00862546" w:rsidRPr="003A1704">
        <w:t>110</w:t>
      </w:r>
      <w:r>
        <w:t xml:space="preserve"> содержит следующие параметры инвойса</w:t>
      </w:r>
      <w:r w:rsidR="00434BDB">
        <w:t xml:space="preserve">: </w:t>
      </w:r>
      <w:r w:rsidR="00434BDB">
        <w:rPr>
          <w:lang w:val="en-US"/>
        </w:rPr>
        <w:t>VIN</w:t>
      </w:r>
      <w:r w:rsidR="00434BDB">
        <w:t>, стоимость, код-дилера и план-код</w:t>
      </w:r>
      <w:r w:rsidR="00707305">
        <w:t>.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</w:t>
      </w:r>
      <w:r w:rsidRPr="003A1704">
        <w:t xml:space="preserve"> </w:t>
      </w:r>
      <w:r>
        <w:rPr>
          <w:lang w:val="en-US"/>
        </w:rPr>
        <w:t>BE</w:t>
      </w:r>
      <w:r>
        <w:t>:</w:t>
      </w:r>
    </w:p>
    <w:p w:rsidR="003A1704" w:rsidRPr="00252F2F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434BDB" w:rsidRPr="003A1704" w:rsidRDefault="00434BDB" w:rsidP="000029E3">
      <w:pPr>
        <w:pStyle w:val="af6"/>
        <w:jc w:val="both"/>
      </w:pPr>
      <w:r>
        <w:lastRenderedPageBreak/>
        <w:t>К существующим план-кодам будет добавлен новый план-код, созданный для флит</w:t>
      </w:r>
      <w:r w:rsidR="00707305">
        <w:t>-автомобилей</w:t>
      </w:r>
      <w:r>
        <w:t xml:space="preserve">. Требуемые </w:t>
      </w:r>
      <w:r w:rsidR="0018045A">
        <w:t>доработки</w:t>
      </w:r>
      <w:r>
        <w:t xml:space="preserve"> будут согласованы с ФСХ</w:t>
      </w:r>
      <w:r w:rsidR="0018045A">
        <w:t>.</w:t>
      </w:r>
    </w:p>
    <w:p w:rsidR="00434BDB" w:rsidRDefault="00434BDB">
      <w:pPr>
        <w:pStyle w:val="af6"/>
        <w:rPr>
          <w:u w:val="single"/>
        </w:rPr>
      </w:pPr>
    </w:p>
    <w:p w:rsidR="003A1704" w:rsidRDefault="003A1704" w:rsidP="003A1704">
      <w:pPr>
        <w:pStyle w:val="af6"/>
        <w:rPr>
          <w:u w:val="single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0029E3" w:rsidRDefault="00707305" w:rsidP="000F33B7">
      <w:pPr>
        <w:pStyle w:val="Req1-title"/>
      </w:pPr>
      <w:r>
        <w:t xml:space="preserve">Требование 3. Изменение файла </w:t>
      </w:r>
      <w:r>
        <w:rPr>
          <w:lang w:val="en-US"/>
        </w:rPr>
        <w:t>CFL</w:t>
      </w:r>
      <w:r w:rsidRPr="00707305">
        <w:t xml:space="preserve"> (</w:t>
      </w:r>
      <w:r>
        <w:rPr>
          <w:lang w:val="en-US"/>
        </w:rPr>
        <w:t>F</w:t>
      </w:r>
      <w:r w:rsidRPr="00707305">
        <w:t>110)</w:t>
      </w:r>
    </w:p>
    <w:p w:rsidR="00707305" w:rsidRPr="00707305" w:rsidRDefault="000029E3" w:rsidP="003A1704">
      <w:pPr>
        <w:pStyle w:val="af6"/>
        <w:rPr>
          <w:b/>
          <w:u w:val="single"/>
        </w:rPr>
      </w:pPr>
      <w:r>
        <w:rPr>
          <w:color w:val="FF0000"/>
          <w:u w:val="single"/>
        </w:rPr>
        <w:t>Важно! Файл формируется на</w:t>
      </w:r>
      <w:r w:rsidRPr="00707305">
        <w:rPr>
          <w:color w:val="FF0000"/>
          <w:u w:val="single"/>
        </w:rPr>
        <w:t xml:space="preserve"> стороне Автопроизводителя</w:t>
      </w:r>
    </w:p>
    <w:p w:rsidR="00707305" w:rsidRPr="0018045A" w:rsidRDefault="000029E3" w:rsidP="00960967">
      <w:pPr>
        <w:pStyle w:val="af6"/>
        <w:jc w:val="both"/>
      </w:pPr>
      <w:r>
        <w:t xml:space="preserve">В файл формата </w:t>
      </w:r>
      <w:r>
        <w:rPr>
          <w:lang w:val="en-US"/>
        </w:rPr>
        <w:t>CFL</w:t>
      </w:r>
      <w:r w:rsidRPr="000029E3">
        <w:t xml:space="preserve"> (</w:t>
      </w:r>
      <w:r>
        <w:rPr>
          <w:lang w:val="en-US"/>
        </w:rPr>
        <w:t>F</w:t>
      </w:r>
      <w:r w:rsidRPr="000029E3">
        <w:t xml:space="preserve">110) </w:t>
      </w:r>
      <w:r>
        <w:t xml:space="preserve">требуется добавить новый </w:t>
      </w:r>
      <w:r w:rsidR="00960967">
        <w:t>признак автомобиля (</w:t>
      </w:r>
      <w:commentRangeStart w:id="56"/>
      <w:r>
        <w:t>план-код</w:t>
      </w:r>
      <w:r w:rsidR="0018045A" w:rsidRPr="0018045A">
        <w:t xml:space="preserve"> </w:t>
      </w:r>
      <w:r w:rsidR="0018045A" w:rsidRPr="0018045A">
        <w:rPr>
          <w:b/>
          <w:lang w:val="en-US"/>
        </w:rPr>
        <w:t>FL</w:t>
      </w:r>
      <w:commentRangeEnd w:id="56"/>
      <w:r w:rsidR="00C92526">
        <w:rPr>
          <w:rStyle w:val="aa"/>
          <w:rFonts w:ascii="Courier New" w:hAnsi="Courier New" w:cs="Times New Roman"/>
          <w:lang w:val="en-US"/>
        </w:rPr>
        <w:commentReference w:id="56"/>
      </w:r>
      <w:r w:rsidR="00960967">
        <w:rPr>
          <w:b/>
        </w:rPr>
        <w:t>)</w:t>
      </w:r>
      <w:r>
        <w:t>, позволяющий определить принадлежность автомобиля ко флит-сделке.</w:t>
      </w:r>
      <w:r w:rsidR="0018045A" w:rsidRPr="0018045A">
        <w:t xml:space="preserve"> </w:t>
      </w:r>
    </w:p>
    <w:p w:rsidR="003A1704" w:rsidRPr="00D21960" w:rsidRDefault="003A1704" w:rsidP="00D37837">
      <w:pPr>
        <w:pStyle w:val="L3"/>
      </w:pPr>
      <w:bookmarkStart w:id="57" w:name="_Toc504144765"/>
      <w:bookmarkStart w:id="58" w:name="_Toc504667676"/>
      <w:r>
        <w:t>Загрузка файла в систему, определение признака автомобиля</w:t>
      </w:r>
      <w:bookmarkEnd w:id="57"/>
      <w:bookmarkEnd w:id="58"/>
    </w:p>
    <w:p w:rsidR="003A1704" w:rsidRDefault="003A1704" w:rsidP="00D37837">
      <w:pPr>
        <w:pStyle w:val="L20"/>
      </w:pPr>
      <w:r>
        <w:t>Действие AS IS:</w:t>
      </w:r>
    </w:p>
    <w:p w:rsidR="003A1704" w:rsidRPr="00E417CD" w:rsidRDefault="00434BDB" w:rsidP="003A1704">
      <w:pPr>
        <w:pStyle w:val="af6"/>
        <w:jc w:val="both"/>
      </w:pPr>
      <w:r>
        <w:t xml:space="preserve">Файл </w:t>
      </w:r>
      <w:r>
        <w:rPr>
          <w:lang w:val="en-US"/>
        </w:rPr>
        <w:t>CFL</w:t>
      </w:r>
      <w:r w:rsidRPr="00434BDB">
        <w:t>22</w:t>
      </w:r>
      <w:r>
        <w:t xml:space="preserve"> по существующему </w:t>
      </w:r>
      <w:r w:rsidR="00E417CD">
        <w:t>интерфейсу</w:t>
      </w:r>
      <w:r>
        <w:t xml:space="preserve"> загружается в </w:t>
      </w:r>
      <w:r>
        <w:rPr>
          <w:lang w:val="en-US"/>
        </w:rPr>
        <w:t>X</w:t>
      </w:r>
      <w:r w:rsidRPr="00434BDB">
        <w:t>-</w:t>
      </w:r>
      <w:r>
        <w:rPr>
          <w:lang w:val="en-US"/>
        </w:rPr>
        <w:t>Factor</w:t>
      </w:r>
      <w:r w:rsidR="00E417CD">
        <w:t>.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 BE</w:t>
      </w:r>
      <w:r>
        <w:t>:</w:t>
      </w:r>
    </w:p>
    <w:p w:rsidR="003A1704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434BDB" w:rsidRPr="000029E3" w:rsidRDefault="000029E3" w:rsidP="003A1704">
      <w:pPr>
        <w:pStyle w:val="af6"/>
      </w:pPr>
      <w:r w:rsidRPr="000029E3">
        <w:t>Не меняется</w:t>
      </w:r>
    </w:p>
    <w:p w:rsidR="003A1704" w:rsidRPr="00252F2F" w:rsidRDefault="003A1704" w:rsidP="003A1704">
      <w:pPr>
        <w:pStyle w:val="af6"/>
        <w:rPr>
          <w:u w:val="single"/>
        </w:rPr>
      </w:pPr>
    </w:p>
    <w:p w:rsidR="003A1704" w:rsidRPr="000029E3" w:rsidRDefault="003A1704" w:rsidP="003A1704">
      <w:pPr>
        <w:pStyle w:val="af6"/>
        <w:rPr>
          <w:u w:val="single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3A1704" w:rsidRPr="00372814" w:rsidRDefault="003A1704" w:rsidP="000F33B7">
      <w:pPr>
        <w:pStyle w:val="Req1-title"/>
      </w:pPr>
      <w:r w:rsidRPr="00A41407">
        <w:t xml:space="preserve">Требование </w:t>
      </w:r>
      <w:r w:rsidR="000029E3">
        <w:t xml:space="preserve">4. Обработка файла </w:t>
      </w:r>
      <w:r w:rsidR="000029E3">
        <w:rPr>
          <w:lang w:val="en-US"/>
        </w:rPr>
        <w:t>CFL</w:t>
      </w:r>
      <w:r w:rsidR="000029E3" w:rsidRPr="00707305">
        <w:t xml:space="preserve"> (</w:t>
      </w:r>
      <w:r w:rsidR="000029E3">
        <w:rPr>
          <w:lang w:val="en-US"/>
        </w:rPr>
        <w:t>F</w:t>
      </w:r>
      <w:r w:rsidR="000029E3" w:rsidRPr="00707305">
        <w:t>110)</w:t>
      </w:r>
    </w:p>
    <w:p w:rsidR="000029E3" w:rsidRPr="0018045A" w:rsidRDefault="00434BDB" w:rsidP="006B5447">
      <w:pPr>
        <w:pStyle w:val="af6"/>
        <w:jc w:val="both"/>
      </w:pPr>
      <w:r w:rsidRPr="003A1704">
        <w:t>Требуется</w:t>
      </w:r>
      <w:r w:rsidR="000029E3">
        <w:t xml:space="preserve"> м</w:t>
      </w:r>
      <w:r w:rsidR="000029E3" w:rsidRPr="00DB5141">
        <w:t>одифицировать алгоритм обработк</w:t>
      </w:r>
      <w:r w:rsidR="000029E3">
        <w:t>и</w:t>
      </w:r>
      <w:r w:rsidR="000029E3" w:rsidRPr="00DB5141">
        <w:t xml:space="preserve"> файла CFL'22'</w:t>
      </w:r>
      <w:r w:rsidR="00EF1497">
        <w:t xml:space="preserve"> и CFL'11</w:t>
      </w:r>
      <w:r w:rsidR="00EF1497" w:rsidRPr="00DB5141">
        <w:t>'</w:t>
      </w:r>
      <w:r w:rsidR="000029E3" w:rsidRPr="00DB5141">
        <w:t xml:space="preserve"> (F110)</w:t>
      </w:r>
      <w:r w:rsidR="006B5447">
        <w:t xml:space="preserve"> с учётом нового план-кода.</w:t>
      </w:r>
      <w:r w:rsidR="006B5447" w:rsidRPr="006B5447">
        <w:t xml:space="preserve"> </w:t>
      </w:r>
      <w:r w:rsidR="006B5447">
        <w:t>П</w:t>
      </w:r>
      <w:r w:rsidR="000029E3" w:rsidRPr="00DB5141">
        <w:t xml:space="preserve">лан-код должен определяться с учетом переданного признака </w:t>
      </w:r>
      <w:r w:rsidR="0018045A">
        <w:t xml:space="preserve">для флит-автомобиля (план-код </w:t>
      </w:r>
      <w:r w:rsidR="0018045A" w:rsidRPr="0018045A">
        <w:t xml:space="preserve">= </w:t>
      </w:r>
      <w:r w:rsidR="0018045A">
        <w:rPr>
          <w:lang w:val="en-US"/>
        </w:rPr>
        <w:t>FL</w:t>
      </w:r>
      <w:r w:rsidR="0018045A" w:rsidRPr="0018045A">
        <w:t>).</w:t>
      </w:r>
    </w:p>
    <w:p w:rsidR="003A1704" w:rsidRPr="00D21960" w:rsidRDefault="003A1704" w:rsidP="00D37837">
      <w:pPr>
        <w:pStyle w:val="L3"/>
      </w:pPr>
      <w:bookmarkStart w:id="59" w:name="_Toc504144766"/>
      <w:bookmarkStart w:id="60" w:name="_Toc504667677"/>
      <w:r>
        <w:t>Присвоение план-кодов в зависимости от условий сотрудничества</w:t>
      </w:r>
      <w:bookmarkEnd w:id="59"/>
      <w:bookmarkEnd w:id="60"/>
    </w:p>
    <w:p w:rsidR="003A1704" w:rsidRDefault="003A1704" w:rsidP="00D37837">
      <w:pPr>
        <w:pStyle w:val="L20"/>
      </w:pPr>
      <w:r>
        <w:t>Действие AS IS:</w:t>
      </w:r>
    </w:p>
    <w:p w:rsidR="001D1B50" w:rsidRDefault="001D1B50" w:rsidP="00D43872">
      <w:pPr>
        <w:pStyle w:val="af6"/>
        <w:jc w:val="both"/>
      </w:pPr>
      <w:r>
        <w:t xml:space="preserve">В X-Factor каждому инвойсу автоматически присваивается план-код на основе VIN </w:t>
      </w:r>
      <w:r w:rsidR="0018045A">
        <w:t xml:space="preserve">и </w:t>
      </w:r>
      <w:r w:rsidR="00D43872">
        <w:t xml:space="preserve">внутреннего </w:t>
      </w:r>
      <w:r w:rsidR="0018045A">
        <w:t>план-кода, полученного от</w:t>
      </w:r>
      <w:r>
        <w:t xml:space="preserve"> </w:t>
      </w:r>
      <w:r w:rsidR="0018045A">
        <w:t>Автопроизводителя</w:t>
      </w:r>
      <w:r>
        <w:t xml:space="preserve">. </w:t>
      </w:r>
    </w:p>
    <w:p w:rsidR="003A1704" w:rsidRPr="00E036E5" w:rsidRDefault="001D1B50" w:rsidP="00D43872">
      <w:pPr>
        <w:pStyle w:val="af6"/>
        <w:jc w:val="both"/>
      </w:pPr>
      <w:r>
        <w:t>Внутренний план-код не задает никаких параметров для инвойса, а служит только для дальнейшего определения типа инвойса (</w:t>
      </w:r>
      <w:r w:rsidR="00AF0ABC">
        <w:rPr>
          <w:lang w:val="en-US"/>
        </w:rPr>
        <w:t>I</w:t>
      </w:r>
      <w:r w:rsidR="00AF0ABC">
        <w:t xml:space="preserve">nvoice </w:t>
      </w:r>
      <w:r w:rsidR="00AF0ABC">
        <w:rPr>
          <w:lang w:val="en-US"/>
        </w:rPr>
        <w:t>T</w:t>
      </w:r>
      <w:r>
        <w:t>ype).</w:t>
      </w:r>
      <w:r w:rsidR="0018045A">
        <w:t xml:space="preserve"> </w:t>
      </w:r>
      <w:r>
        <w:t xml:space="preserve">После обработки файла в X-Factor инвойсы имеют статус </w:t>
      </w:r>
      <w:r w:rsidR="00AF0ABC">
        <w:rPr>
          <w:lang w:val="en-US"/>
        </w:rPr>
        <w:t>I</w:t>
      </w:r>
      <w:r>
        <w:t>nitialized.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 BE</w:t>
      </w:r>
      <w:r>
        <w:t>:</w:t>
      </w:r>
    </w:p>
    <w:p w:rsidR="003A1704" w:rsidRPr="00252F2F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3A1704" w:rsidRDefault="0018045A" w:rsidP="0018045A">
      <w:pPr>
        <w:pStyle w:val="af6"/>
        <w:jc w:val="both"/>
      </w:pPr>
      <w:r>
        <w:t>К уже существующим план-кодам будет добавлен новый план-код, созданный для флит-автомобилей. На основании внутренних план-кодов</w:t>
      </w:r>
      <w:r w:rsidR="00E417CD">
        <w:t>, полученных от производителя,</w:t>
      </w:r>
      <w:r>
        <w:t xml:space="preserve"> определяется тип автомобиля:</w:t>
      </w:r>
    </w:p>
    <w:p w:rsidR="007C2939" w:rsidRDefault="007C2939" w:rsidP="00CB346E">
      <w:pPr>
        <w:pStyle w:val="af6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TL</w:t>
      </w:r>
      <w:r>
        <w:t xml:space="preserve"> – соответствует стандартному автомобилю;</w:t>
      </w:r>
    </w:p>
    <w:p w:rsidR="007C2939" w:rsidRPr="007C2939" w:rsidRDefault="007C2939" w:rsidP="00CB346E">
      <w:pPr>
        <w:pStyle w:val="af6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DE</w:t>
      </w:r>
      <w:r>
        <w:t xml:space="preserve"> – соответствует демо-автомобилю;</w:t>
      </w:r>
    </w:p>
    <w:p w:rsidR="007C2939" w:rsidRDefault="007C2939" w:rsidP="00CB346E">
      <w:pPr>
        <w:pStyle w:val="af6"/>
        <w:numPr>
          <w:ilvl w:val="0"/>
          <w:numId w:val="21"/>
        </w:numPr>
        <w:jc w:val="both"/>
      </w:pPr>
      <w:r w:rsidRPr="007C2939">
        <w:rPr>
          <w:lang w:val="en-US"/>
        </w:rPr>
        <w:t>CC</w:t>
      </w:r>
      <w:r>
        <w:t xml:space="preserve"> – соответствует подменному автомобилю;</w:t>
      </w:r>
    </w:p>
    <w:p w:rsidR="0018045A" w:rsidRPr="007C2939" w:rsidRDefault="007C2939" w:rsidP="00CB346E">
      <w:pPr>
        <w:pStyle w:val="af6"/>
        <w:numPr>
          <w:ilvl w:val="0"/>
          <w:numId w:val="21"/>
        </w:numPr>
        <w:jc w:val="both"/>
      </w:pPr>
      <w:r>
        <w:rPr>
          <w:lang w:val="en-US"/>
        </w:rPr>
        <w:t xml:space="preserve">FL – </w:t>
      </w:r>
      <w:r>
        <w:t>соответствует флит-автомобилю.</w:t>
      </w:r>
    </w:p>
    <w:p w:rsidR="0018045A" w:rsidRDefault="0018045A" w:rsidP="003A1704">
      <w:pPr>
        <w:pStyle w:val="af6"/>
        <w:rPr>
          <w:u w:val="single"/>
        </w:rPr>
      </w:pPr>
    </w:p>
    <w:p w:rsidR="003A1704" w:rsidRDefault="003A1704" w:rsidP="003A1704">
      <w:pPr>
        <w:pStyle w:val="af6"/>
        <w:rPr>
          <w:u w:val="single"/>
          <w:lang w:val="en-US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3A1704" w:rsidRPr="007C2939" w:rsidRDefault="007C2939" w:rsidP="000F33B7">
      <w:pPr>
        <w:pStyle w:val="Req1-title"/>
      </w:pPr>
      <w:r w:rsidRPr="00A41407">
        <w:t xml:space="preserve">Требование </w:t>
      </w:r>
      <w:r>
        <w:t>5. Определение признака инвойса</w:t>
      </w:r>
    </w:p>
    <w:p w:rsidR="001D1B50" w:rsidRDefault="00E54354" w:rsidP="00356F45">
      <w:pPr>
        <w:pStyle w:val="af6"/>
        <w:jc w:val="both"/>
      </w:pPr>
      <w:r w:rsidRPr="00E54354">
        <w:t>На основании полученных</w:t>
      </w:r>
      <w:r w:rsidR="00E417CD">
        <w:t xml:space="preserve"> от Автопроизводителя</w:t>
      </w:r>
      <w:r w:rsidRPr="00E54354">
        <w:t xml:space="preserve"> </w:t>
      </w:r>
      <w:r w:rsidR="006B5447">
        <w:t xml:space="preserve">внутренних план-кодов </w:t>
      </w:r>
      <w:r w:rsidRPr="00E54354">
        <w:t xml:space="preserve">в файле </w:t>
      </w:r>
      <w:r w:rsidR="006B5447">
        <w:rPr>
          <w:lang w:val="en-US"/>
        </w:rPr>
        <w:t>CFL</w:t>
      </w:r>
      <w:r w:rsidR="006B5447">
        <w:t xml:space="preserve">, на стороне </w:t>
      </w:r>
      <w:r w:rsidR="006B5447">
        <w:rPr>
          <w:lang w:val="en-US"/>
        </w:rPr>
        <w:t>X</w:t>
      </w:r>
      <w:r w:rsidR="006B5447" w:rsidRPr="006B5447">
        <w:t>-</w:t>
      </w:r>
      <w:r w:rsidR="006B5447">
        <w:rPr>
          <w:lang w:val="en-US"/>
        </w:rPr>
        <w:t>Factor</w:t>
      </w:r>
      <w:r w:rsidR="006B5447" w:rsidRPr="006B5447">
        <w:t xml:space="preserve"> </w:t>
      </w:r>
      <w:r w:rsidR="006B5447">
        <w:t xml:space="preserve">требуется определять признак автомобиля и записывать это значение для каждого </w:t>
      </w:r>
      <w:r w:rsidR="006B5447">
        <w:rPr>
          <w:lang w:val="en-US"/>
        </w:rPr>
        <w:t>VIN</w:t>
      </w:r>
      <w:r w:rsidR="006B5447" w:rsidRPr="006B5447"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43"/>
        <w:gridCol w:w="2475"/>
        <w:gridCol w:w="2268"/>
        <w:gridCol w:w="2734"/>
      </w:tblGrid>
      <w:tr w:rsidR="006A5708" w:rsidTr="006A5708">
        <w:tc>
          <w:tcPr>
            <w:tcW w:w="2943" w:type="dxa"/>
            <w:shd w:val="clear" w:color="auto" w:fill="A6A6A6" w:themeFill="background1" w:themeFillShade="A6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t>Внутренний план-код автопроизводителя</w:t>
            </w:r>
          </w:p>
        </w:tc>
        <w:tc>
          <w:tcPr>
            <w:tcW w:w="2475" w:type="dxa"/>
            <w:shd w:val="clear" w:color="auto" w:fill="A6A6A6" w:themeFill="background1" w:themeFillShade="A6"/>
            <w:vAlign w:val="center"/>
          </w:tcPr>
          <w:p w:rsidR="006A5708" w:rsidRPr="006A5708" w:rsidRDefault="006A5708" w:rsidP="006A5708">
            <w:pPr>
              <w:pStyle w:val="af6"/>
              <w:ind w:firstLine="0"/>
              <w:rPr>
                <w:lang w:val="en-US"/>
              </w:rPr>
            </w:pPr>
            <w:r w:rsidRPr="006A5708">
              <w:rPr>
                <w:lang w:val="en-US"/>
              </w:rPr>
              <w:t xml:space="preserve">Plan Code в </w:t>
            </w:r>
            <w:r>
              <w:rPr>
                <w:lang w:val="en-US"/>
              </w:rPr>
              <w:t>X-Factor</w:t>
            </w:r>
          </w:p>
        </w:tc>
        <w:tc>
          <w:tcPr>
            <w:tcW w:w="2268" w:type="dxa"/>
            <w:shd w:val="clear" w:color="auto" w:fill="A6A6A6" w:themeFill="background1" w:themeFillShade="A6"/>
            <w:vAlign w:val="center"/>
          </w:tcPr>
          <w:p w:rsidR="006A5708" w:rsidRPr="00DF40A5" w:rsidRDefault="006A5708" w:rsidP="006A5708">
            <w:pPr>
              <w:pStyle w:val="af6"/>
              <w:ind w:firstLine="0"/>
            </w:pPr>
            <w:r w:rsidRPr="00AF0ABC">
              <w:t>Признак = тип автомобиля</w:t>
            </w:r>
            <w:r w:rsidR="00DF40A5" w:rsidRPr="00AF0ABC">
              <w:t xml:space="preserve"> = </w:t>
            </w:r>
            <w:r w:rsidR="00DF40A5" w:rsidRPr="00AF0ABC">
              <w:rPr>
                <w:lang w:val="en-US"/>
              </w:rPr>
              <w:t>Car</w:t>
            </w:r>
            <w:r w:rsidR="00DF40A5" w:rsidRPr="00AF0ABC">
              <w:t xml:space="preserve"> </w:t>
            </w:r>
            <w:r w:rsidR="00DF40A5" w:rsidRPr="00AF0ABC">
              <w:rPr>
                <w:lang w:val="en-US"/>
              </w:rPr>
              <w:t>Type</w:t>
            </w:r>
          </w:p>
        </w:tc>
        <w:tc>
          <w:tcPr>
            <w:tcW w:w="2734" w:type="dxa"/>
            <w:shd w:val="clear" w:color="auto" w:fill="A6A6A6" w:themeFill="background1" w:themeFillShade="A6"/>
            <w:vAlign w:val="center"/>
          </w:tcPr>
          <w:p w:rsidR="006A5708" w:rsidRPr="006A5708" w:rsidRDefault="006A5708" w:rsidP="006A5708">
            <w:pPr>
              <w:pStyle w:val="af6"/>
              <w:ind w:firstLine="0"/>
              <w:rPr>
                <w:lang w:val="en-US"/>
              </w:rPr>
            </w:pPr>
            <w:r w:rsidRPr="006A5708">
              <w:rPr>
                <w:lang w:val="en-US"/>
              </w:rPr>
              <w:t>Комментарий</w:t>
            </w:r>
          </w:p>
        </w:tc>
      </w:tr>
      <w:tr w:rsidR="006A5708" w:rsidTr="006A5708">
        <w:tc>
          <w:tcPr>
            <w:tcW w:w="2943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rPr>
                <w:lang w:val="en-US"/>
              </w:rPr>
              <w:t>TL</w:t>
            </w:r>
          </w:p>
        </w:tc>
        <w:tc>
          <w:tcPr>
            <w:tcW w:w="2475" w:type="dxa"/>
            <w:vAlign w:val="center"/>
          </w:tcPr>
          <w:p w:rsidR="006A5708" w:rsidRPr="006A5708" w:rsidRDefault="006A5708" w:rsidP="006A5708">
            <w:pPr>
              <w:pStyle w:val="af6"/>
              <w:ind w:firstLine="0"/>
            </w:pPr>
            <w:r>
              <w:t xml:space="preserve">TL; </w:t>
            </w:r>
            <w:r>
              <w:rPr>
                <w:lang w:val="en-US"/>
              </w:rPr>
              <w:t>OK, KL, OL</w:t>
            </w:r>
            <w:r>
              <w:t xml:space="preserve"> и тд</w:t>
            </w:r>
          </w:p>
        </w:tc>
        <w:tc>
          <w:tcPr>
            <w:tcW w:w="2268" w:type="dxa"/>
          </w:tcPr>
          <w:p w:rsidR="006A5708" w:rsidRPr="006A5708" w:rsidRDefault="006A5708" w:rsidP="006A5708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Standard</w:t>
            </w:r>
          </w:p>
        </w:tc>
        <w:tc>
          <w:tcPr>
            <w:tcW w:w="2734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t>Стандартный автомобиль</w:t>
            </w:r>
          </w:p>
        </w:tc>
      </w:tr>
      <w:tr w:rsidR="006A5708" w:rsidTr="006A5708">
        <w:tc>
          <w:tcPr>
            <w:tcW w:w="2943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rPr>
                <w:lang w:val="en-US"/>
              </w:rPr>
              <w:t>DE</w:t>
            </w:r>
          </w:p>
        </w:tc>
        <w:tc>
          <w:tcPr>
            <w:tcW w:w="2475" w:type="dxa"/>
            <w:vAlign w:val="center"/>
          </w:tcPr>
          <w:p w:rsidR="006A5708" w:rsidRPr="00AE1BC7" w:rsidRDefault="006A5708" w:rsidP="006A5708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DE</w:t>
            </w:r>
            <w:r w:rsidR="00AE1BC7">
              <w:t xml:space="preserve"> / </w:t>
            </w:r>
            <w:r w:rsidR="00AE1BC7">
              <w:rPr>
                <w:lang w:val="en-US"/>
              </w:rPr>
              <w:t>DEY</w:t>
            </w:r>
          </w:p>
        </w:tc>
        <w:tc>
          <w:tcPr>
            <w:tcW w:w="2268" w:type="dxa"/>
          </w:tcPr>
          <w:p w:rsidR="006A5708" w:rsidRPr="006A5708" w:rsidRDefault="006A5708" w:rsidP="006A5708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Demo</w:t>
            </w:r>
          </w:p>
        </w:tc>
        <w:tc>
          <w:tcPr>
            <w:tcW w:w="2734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t>Демо автомобиль</w:t>
            </w:r>
          </w:p>
        </w:tc>
      </w:tr>
      <w:tr w:rsidR="006A5708" w:rsidTr="006A5708">
        <w:tc>
          <w:tcPr>
            <w:tcW w:w="2943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 w:rsidRPr="007C2939">
              <w:rPr>
                <w:lang w:val="en-US"/>
              </w:rPr>
              <w:t>CC</w:t>
            </w:r>
          </w:p>
        </w:tc>
        <w:tc>
          <w:tcPr>
            <w:tcW w:w="2475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 w:rsidRPr="007C2939">
              <w:rPr>
                <w:lang w:val="en-US"/>
              </w:rPr>
              <w:t>CC</w:t>
            </w:r>
            <w:r w:rsidR="00AE1BC7">
              <w:rPr>
                <w:lang w:val="en-US"/>
              </w:rPr>
              <w:t xml:space="preserve"> / C</w:t>
            </w:r>
            <w:r w:rsidR="00EF1497">
              <w:t>С</w:t>
            </w:r>
            <w:r w:rsidR="00AE1BC7">
              <w:rPr>
                <w:lang w:val="en-US"/>
              </w:rPr>
              <w:t>Y</w:t>
            </w:r>
          </w:p>
        </w:tc>
        <w:tc>
          <w:tcPr>
            <w:tcW w:w="2268" w:type="dxa"/>
          </w:tcPr>
          <w:p w:rsidR="006A5708" w:rsidRPr="006A5708" w:rsidRDefault="006A5708" w:rsidP="006A5708">
            <w:pPr>
              <w:pStyle w:val="af6"/>
              <w:ind w:firstLine="0"/>
              <w:rPr>
                <w:lang w:val="en-US"/>
              </w:rPr>
            </w:pPr>
            <w:r w:rsidRPr="006A5708">
              <w:rPr>
                <w:lang w:val="en-US"/>
              </w:rPr>
              <w:t>Courtesy</w:t>
            </w:r>
          </w:p>
        </w:tc>
        <w:tc>
          <w:tcPr>
            <w:tcW w:w="2734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t>Подменный автомобиль</w:t>
            </w:r>
          </w:p>
        </w:tc>
      </w:tr>
      <w:tr w:rsidR="006A5708" w:rsidTr="006A5708">
        <w:tc>
          <w:tcPr>
            <w:tcW w:w="2943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rPr>
                <w:lang w:val="en-US"/>
              </w:rPr>
              <w:t>FL</w:t>
            </w:r>
          </w:p>
        </w:tc>
        <w:tc>
          <w:tcPr>
            <w:tcW w:w="2475" w:type="dxa"/>
            <w:vAlign w:val="center"/>
          </w:tcPr>
          <w:p w:rsidR="006A5708" w:rsidRPr="006A5708" w:rsidRDefault="006A5708" w:rsidP="006A5708">
            <w:pPr>
              <w:pStyle w:val="af6"/>
              <w:ind w:firstLine="0"/>
            </w:pPr>
            <w:r>
              <w:t xml:space="preserve">Соответствует </w:t>
            </w:r>
            <w:r>
              <w:lastRenderedPageBreak/>
              <w:t>стандартному автомобилю:</w:t>
            </w:r>
          </w:p>
          <w:p w:rsidR="006A5708" w:rsidRPr="00E01DBA" w:rsidRDefault="006A5708" w:rsidP="006A5708">
            <w:pPr>
              <w:pStyle w:val="af6"/>
              <w:ind w:firstLine="0"/>
            </w:pPr>
            <w:r>
              <w:t xml:space="preserve">TL; </w:t>
            </w:r>
            <w:r>
              <w:rPr>
                <w:lang w:val="en-US"/>
              </w:rPr>
              <w:t>OK</w:t>
            </w:r>
            <w:r w:rsidRPr="00E01DBA">
              <w:t xml:space="preserve">, </w:t>
            </w:r>
            <w:r>
              <w:rPr>
                <w:lang w:val="en-US"/>
              </w:rPr>
              <w:t>KL</w:t>
            </w:r>
            <w:r w:rsidRPr="00E01DBA">
              <w:t xml:space="preserve">, </w:t>
            </w:r>
            <w:r>
              <w:rPr>
                <w:lang w:val="en-US"/>
              </w:rPr>
              <w:t>OL</w:t>
            </w:r>
            <w:r>
              <w:t xml:space="preserve"> и тд</w:t>
            </w:r>
          </w:p>
        </w:tc>
        <w:tc>
          <w:tcPr>
            <w:tcW w:w="2268" w:type="dxa"/>
          </w:tcPr>
          <w:p w:rsidR="006A5708" w:rsidRPr="006A5708" w:rsidRDefault="006A5708" w:rsidP="006A5708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Fleet</w:t>
            </w:r>
          </w:p>
        </w:tc>
        <w:tc>
          <w:tcPr>
            <w:tcW w:w="2734" w:type="dxa"/>
            <w:vAlign w:val="center"/>
          </w:tcPr>
          <w:p w:rsidR="006A5708" w:rsidRDefault="006A5708" w:rsidP="006A5708">
            <w:pPr>
              <w:pStyle w:val="af6"/>
              <w:ind w:firstLine="0"/>
            </w:pPr>
            <w:r>
              <w:t>Флит автомобиль</w:t>
            </w:r>
          </w:p>
        </w:tc>
      </w:tr>
    </w:tbl>
    <w:p w:rsidR="006A5708" w:rsidRPr="00AF0ABC" w:rsidRDefault="006A5708" w:rsidP="006B5447">
      <w:pPr>
        <w:pStyle w:val="af6"/>
        <w:jc w:val="both"/>
      </w:pPr>
      <w:r>
        <w:lastRenderedPageBreak/>
        <w:t xml:space="preserve">Новое значение </w:t>
      </w:r>
      <w:r w:rsidRPr="006A5708">
        <w:t>Признак</w:t>
      </w:r>
      <w:r>
        <w:t xml:space="preserve"> = </w:t>
      </w:r>
      <w:r w:rsidR="000B430B">
        <w:t>Т</w:t>
      </w:r>
      <w:r>
        <w:t xml:space="preserve">ип автомобиля </w:t>
      </w:r>
      <w:r w:rsidR="00DF40A5" w:rsidRPr="00AF0ABC">
        <w:t xml:space="preserve">= </w:t>
      </w:r>
      <w:r w:rsidR="00DF40A5" w:rsidRPr="00AF0ABC">
        <w:rPr>
          <w:lang w:val="en-US"/>
        </w:rPr>
        <w:t>Car</w:t>
      </w:r>
      <w:r w:rsidR="00DF40A5" w:rsidRPr="00AF0ABC">
        <w:t xml:space="preserve"> </w:t>
      </w:r>
      <w:r w:rsidR="00DF40A5" w:rsidRPr="00AF0ABC">
        <w:rPr>
          <w:lang w:val="en-US"/>
        </w:rPr>
        <w:t>Type</w:t>
      </w:r>
      <w:r w:rsidR="00DF40A5" w:rsidRPr="00AF0ABC">
        <w:t xml:space="preserve"> </w:t>
      </w:r>
      <w:r w:rsidRPr="00AF0ABC">
        <w:t xml:space="preserve">необходимо отражать в отчёте </w:t>
      </w:r>
      <w:r w:rsidRPr="00AF0ABC">
        <w:rPr>
          <w:lang w:val="en-US"/>
        </w:rPr>
        <w:t>Parachute</w:t>
      </w:r>
      <w:r w:rsidRPr="00AF0ABC">
        <w:t xml:space="preserve"> </w:t>
      </w:r>
      <w:r w:rsidRPr="00AF0ABC">
        <w:rPr>
          <w:lang w:val="en-US"/>
        </w:rPr>
        <w:t>Stock</w:t>
      </w:r>
      <w:r w:rsidRPr="00AF0ABC">
        <w:t xml:space="preserve"> </w:t>
      </w:r>
      <w:r w:rsidRPr="00AF0ABC">
        <w:rPr>
          <w:lang w:val="en-US"/>
        </w:rPr>
        <w:t>Report</w:t>
      </w:r>
      <w:r w:rsidR="00EF1497" w:rsidRPr="00AF0ABC">
        <w:t xml:space="preserve"> в отдельном столбце</w:t>
      </w:r>
      <w:r w:rsidRPr="00AF0ABC">
        <w:t xml:space="preserve"> и в параметрах инвойса </w:t>
      </w:r>
      <w:r w:rsidR="00DF40A5" w:rsidRPr="00AF0ABC">
        <w:t>в новом поле «</w:t>
      </w:r>
      <w:r w:rsidR="00DF40A5" w:rsidRPr="00AF0ABC">
        <w:rPr>
          <w:lang w:val="en-US"/>
        </w:rPr>
        <w:t>Car</w:t>
      </w:r>
      <w:r w:rsidR="00DF40A5" w:rsidRPr="00AF0ABC">
        <w:t xml:space="preserve"> </w:t>
      </w:r>
      <w:r w:rsidR="00DF40A5" w:rsidRPr="00AF0ABC">
        <w:rPr>
          <w:lang w:val="en-US"/>
        </w:rPr>
        <w:t>Type</w:t>
      </w:r>
      <w:r w:rsidR="00DF40A5" w:rsidRPr="00AF0ABC">
        <w:t xml:space="preserve">» </w:t>
      </w:r>
      <w:r w:rsidRPr="00AF0ABC">
        <w:t xml:space="preserve">в экране </w:t>
      </w:r>
      <w:r w:rsidRPr="00AF0ABC">
        <w:rPr>
          <w:lang w:val="en-US"/>
        </w:rPr>
        <w:t>Invoice</w:t>
      </w:r>
      <w:r w:rsidRPr="00AF0ABC">
        <w:t xml:space="preserve"> </w:t>
      </w:r>
      <w:r w:rsidRPr="00AF0ABC">
        <w:rPr>
          <w:lang w:val="en-US"/>
        </w:rPr>
        <w:t>Details</w:t>
      </w:r>
      <w:r w:rsidRPr="00AF0ABC">
        <w:t>.</w:t>
      </w:r>
    </w:p>
    <w:p w:rsidR="006A5708" w:rsidRPr="006A5708" w:rsidRDefault="006A5708" w:rsidP="006B5447">
      <w:pPr>
        <w:pStyle w:val="af6"/>
        <w:jc w:val="both"/>
      </w:pPr>
      <w:r w:rsidRPr="00AF0ABC">
        <w:t xml:space="preserve">Для всех автомобилей, которые имеют статус отличный от </w:t>
      </w:r>
      <w:r w:rsidRPr="00AF0ABC">
        <w:rPr>
          <w:lang w:val="en-US"/>
        </w:rPr>
        <w:t>Closed</w:t>
      </w:r>
      <w:r w:rsidRPr="00AF0ABC">
        <w:t xml:space="preserve"> и </w:t>
      </w:r>
      <w:r>
        <w:rPr>
          <w:lang w:val="en-US"/>
        </w:rPr>
        <w:t>Cancelled</w:t>
      </w:r>
      <w:r>
        <w:t>, в дату релиза необходимо присвоить значение признака</w:t>
      </w:r>
      <w:r w:rsidR="00DF40A5">
        <w:t xml:space="preserve"> = типа автомобиля</w:t>
      </w:r>
      <w:r>
        <w:t>, описанного в таблице выше.</w:t>
      </w:r>
    </w:p>
    <w:p w:rsidR="00356F45" w:rsidRPr="007C2939" w:rsidRDefault="00356F45" w:rsidP="000F33B7">
      <w:pPr>
        <w:pStyle w:val="Req1-title"/>
      </w:pPr>
      <w:r w:rsidRPr="00A41407">
        <w:t xml:space="preserve">Требование </w:t>
      </w:r>
      <w:r>
        <w:t>6. Определение план-кода инвойса</w:t>
      </w:r>
    </w:p>
    <w:p w:rsidR="004318DD" w:rsidRPr="004318DD" w:rsidRDefault="004318DD" w:rsidP="00CB346E">
      <w:pPr>
        <w:pStyle w:val="af6"/>
        <w:numPr>
          <w:ilvl w:val="0"/>
          <w:numId w:val="26"/>
        </w:numPr>
        <w:rPr>
          <w:b/>
          <w:lang w:val="en-US"/>
        </w:rPr>
      </w:pPr>
      <w:r w:rsidRPr="004318DD">
        <w:rPr>
          <w:b/>
          <w:lang w:val="en-US"/>
        </w:rPr>
        <w:t>AS IS</w:t>
      </w:r>
    </w:p>
    <w:p w:rsidR="00356F45" w:rsidRDefault="00356F45" w:rsidP="00356F45">
      <w:pPr>
        <w:pStyle w:val="af6"/>
        <w:jc w:val="both"/>
        <w:rPr>
          <w:rStyle w:val="listtableheader"/>
        </w:rPr>
      </w:pPr>
      <w:r>
        <w:rPr>
          <w:rStyle w:val="listtableheader"/>
        </w:rPr>
        <w:t xml:space="preserve">План-кода инвойса в </w:t>
      </w:r>
      <w:r>
        <w:rPr>
          <w:rStyle w:val="listtableheader"/>
          <w:lang w:val="en-US"/>
        </w:rPr>
        <w:t>X</w:t>
      </w:r>
      <w:r w:rsidRPr="00356F45">
        <w:rPr>
          <w:rStyle w:val="listtableheader"/>
        </w:rPr>
        <w:t>-</w:t>
      </w:r>
      <w:r>
        <w:rPr>
          <w:rStyle w:val="listtableheader"/>
          <w:lang w:val="en-US"/>
        </w:rPr>
        <w:t>Factor</w:t>
      </w:r>
      <w:r>
        <w:rPr>
          <w:rStyle w:val="listtableheader"/>
        </w:rPr>
        <w:t xml:space="preserve"> определяется по модели автомобиля (4 символа VIN = параметр </w:t>
      </w:r>
      <w:r>
        <w:rPr>
          <w:rStyle w:val="listtableheader"/>
          <w:lang w:val="en-US"/>
        </w:rPr>
        <w:t>Car</w:t>
      </w:r>
      <w:r w:rsidRPr="00356F45">
        <w:rPr>
          <w:rStyle w:val="listtableheader"/>
        </w:rPr>
        <w:t xml:space="preserve"> </w:t>
      </w:r>
      <w:r>
        <w:rPr>
          <w:rStyle w:val="listtableheader"/>
          <w:lang w:val="en-US"/>
        </w:rPr>
        <w:t>Model</w:t>
      </w:r>
      <w:r>
        <w:rPr>
          <w:rStyle w:val="listtableheader"/>
        </w:rPr>
        <w:t>), и дополнительным параметрам (</w:t>
      </w:r>
      <w:r w:rsidRPr="00356F45">
        <w:rPr>
          <w:rStyle w:val="listtableheader"/>
        </w:rPr>
        <w:t>Additional parameters</w:t>
      </w:r>
      <w:r>
        <w:rPr>
          <w:rStyle w:val="listtableheader"/>
        </w:rPr>
        <w:t>).</w:t>
      </w:r>
    </w:p>
    <w:p w:rsidR="00356F45" w:rsidRDefault="00356F45" w:rsidP="00356F45">
      <w:pPr>
        <w:pStyle w:val="af6"/>
        <w:jc w:val="both"/>
        <w:rPr>
          <w:rStyle w:val="listtableheader"/>
        </w:rPr>
      </w:pPr>
      <w:r>
        <w:rPr>
          <w:rStyle w:val="listtableheader"/>
        </w:rPr>
        <w:t>Дополнительные параметры могут принимать следующие значения:</w:t>
      </w:r>
    </w:p>
    <w:tbl>
      <w:tblPr>
        <w:tblStyle w:val="af"/>
        <w:tblW w:w="10456" w:type="dxa"/>
        <w:tblLook w:val="04A0" w:firstRow="1" w:lastRow="0" w:firstColumn="1" w:lastColumn="0" w:noHBand="0" w:noVBand="1"/>
      </w:tblPr>
      <w:tblGrid>
        <w:gridCol w:w="2235"/>
        <w:gridCol w:w="2126"/>
        <w:gridCol w:w="6095"/>
      </w:tblGrid>
      <w:tr w:rsidR="004318DD" w:rsidRPr="00356F45" w:rsidTr="00DF40A5">
        <w:tc>
          <w:tcPr>
            <w:tcW w:w="2235" w:type="dxa"/>
            <w:shd w:val="clear" w:color="auto" w:fill="808080" w:themeFill="background1" w:themeFillShade="80"/>
            <w:vAlign w:val="center"/>
          </w:tcPr>
          <w:p w:rsidR="004318DD" w:rsidRPr="004318DD" w:rsidRDefault="004318DD" w:rsidP="00DF40A5">
            <w:pPr>
              <w:pStyle w:val="af6"/>
              <w:ind w:firstLine="0"/>
            </w:pPr>
            <w:r>
              <w:t>Признак</w:t>
            </w:r>
          </w:p>
        </w:tc>
        <w:tc>
          <w:tcPr>
            <w:tcW w:w="2126" w:type="dxa"/>
            <w:shd w:val="clear" w:color="auto" w:fill="808080" w:themeFill="background1" w:themeFillShade="80"/>
            <w:vAlign w:val="center"/>
          </w:tcPr>
          <w:p w:rsidR="004318DD" w:rsidRDefault="004318DD" w:rsidP="00DF40A5">
            <w:pPr>
              <w:pStyle w:val="af6"/>
              <w:ind w:firstLine="0"/>
            </w:pPr>
            <w:r>
              <w:t>План-код от Автопроизводителя</w:t>
            </w:r>
          </w:p>
        </w:tc>
        <w:tc>
          <w:tcPr>
            <w:tcW w:w="6095" w:type="dxa"/>
            <w:shd w:val="clear" w:color="auto" w:fill="808080" w:themeFill="background1" w:themeFillShade="80"/>
            <w:vAlign w:val="center"/>
          </w:tcPr>
          <w:p w:rsidR="004318DD" w:rsidRPr="004318DD" w:rsidRDefault="004318DD" w:rsidP="00DF40A5">
            <w:pPr>
              <w:pStyle w:val="af6"/>
              <w:ind w:firstLine="0"/>
            </w:pPr>
            <w:r>
              <w:t>Комментарий</w:t>
            </w:r>
            <w:r>
              <w:rPr>
                <w:lang w:val="en-US"/>
              </w:rPr>
              <w:t xml:space="preserve"> </w:t>
            </w:r>
            <w:r>
              <w:t>и дополнительные условия</w:t>
            </w:r>
          </w:p>
        </w:tc>
      </w:tr>
      <w:tr w:rsidR="004318DD" w:rsidRPr="00416E8E" w:rsidTr="004318DD">
        <w:tc>
          <w:tcPr>
            <w:tcW w:w="2235" w:type="dxa"/>
          </w:tcPr>
          <w:p w:rsidR="004318DD" w:rsidRPr="00356F45" w:rsidRDefault="004318DD" w:rsidP="00E408A6">
            <w:pPr>
              <w:pStyle w:val="af6"/>
              <w:ind w:firstLine="0"/>
              <w:rPr>
                <w:lang w:val="en-US"/>
              </w:rPr>
            </w:pPr>
            <w:r>
              <w:t>Local origin</w:t>
            </w:r>
          </w:p>
        </w:tc>
        <w:tc>
          <w:tcPr>
            <w:tcW w:w="2126" w:type="dxa"/>
          </w:tcPr>
          <w:p w:rsidR="004318DD" w:rsidRPr="004318DD" w:rsidRDefault="004318DD" w:rsidP="00E408A6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TL</w:t>
            </w:r>
          </w:p>
        </w:tc>
        <w:tc>
          <w:tcPr>
            <w:tcW w:w="6095" w:type="dxa"/>
          </w:tcPr>
          <w:p w:rsidR="004318DD" w:rsidRDefault="004318DD" w:rsidP="005A0387">
            <w:pPr>
              <w:pStyle w:val="af6"/>
              <w:ind w:firstLine="0"/>
              <w:jc w:val="both"/>
            </w:pPr>
            <w:r>
              <w:t>Место производства автомобиля</w:t>
            </w:r>
          </w:p>
          <w:p w:rsidR="004318DD" w:rsidRDefault="004318DD" w:rsidP="005A0387">
            <w:pPr>
              <w:pStyle w:val="af6"/>
              <w:ind w:firstLine="0"/>
              <w:jc w:val="both"/>
            </w:pPr>
            <w:r w:rsidRPr="00356F45">
              <w:rPr>
                <w:lang w:val="en-US"/>
              </w:rPr>
              <w:t>VIN</w:t>
            </w:r>
            <w:r w:rsidRPr="00356F45">
              <w:t xml:space="preserve"> начинается с </w:t>
            </w:r>
            <w:r w:rsidR="005A0387" w:rsidRPr="00356F45">
              <w:rPr>
                <w:lang w:val="en-US"/>
              </w:rPr>
              <w:t>Z</w:t>
            </w:r>
            <w:r w:rsidR="005A0387" w:rsidRPr="00356F45">
              <w:t>6</w:t>
            </w:r>
            <w:r w:rsidR="005A0387" w:rsidRPr="00356F45">
              <w:rPr>
                <w:lang w:val="en-US"/>
              </w:rPr>
              <w:t>F</w:t>
            </w:r>
            <w:r w:rsidR="005A0387" w:rsidRPr="005A0387">
              <w:t xml:space="preserve"> </w:t>
            </w:r>
            <w:r w:rsidRPr="00356F45">
              <w:t xml:space="preserve">(или </w:t>
            </w:r>
            <w:r w:rsidR="005A0387" w:rsidRPr="00356F45">
              <w:rPr>
                <w:lang w:val="en-US"/>
              </w:rPr>
              <w:t>X</w:t>
            </w:r>
            <w:r w:rsidR="005A0387" w:rsidRPr="00356F45">
              <w:t>9</w:t>
            </w:r>
            <w:r w:rsidR="005A0387" w:rsidRPr="00356F45">
              <w:rPr>
                <w:lang w:val="en-US"/>
              </w:rPr>
              <w:t>F</w:t>
            </w:r>
            <w:r w:rsidR="005A0387" w:rsidRPr="00356F45">
              <w:t xml:space="preserve"> </w:t>
            </w:r>
            <w:r w:rsidRPr="00356F45">
              <w:t>– в настоящее время не используется)</w:t>
            </w:r>
          </w:p>
          <w:p w:rsidR="004318DD" w:rsidRPr="004318DD" w:rsidRDefault="004318DD" w:rsidP="005A0387">
            <w:pPr>
              <w:pStyle w:val="af6"/>
              <w:ind w:firstLine="0"/>
              <w:jc w:val="both"/>
            </w:pPr>
            <w:r>
              <w:t xml:space="preserve">Если признак не выставлен, то </w:t>
            </w:r>
            <w:r>
              <w:rPr>
                <w:lang w:val="en-US"/>
              </w:rPr>
              <w:t>VIN</w:t>
            </w:r>
            <w:r w:rsidRPr="004318DD">
              <w:t xml:space="preserve"> </w:t>
            </w:r>
            <w:r>
              <w:t xml:space="preserve">должен начинаться со значения </w:t>
            </w:r>
            <w:r w:rsidR="005A0387" w:rsidRPr="005A0387">
              <w:rPr>
                <w:rFonts w:hint="eastAsia"/>
              </w:rPr>
              <w:t>≠</w:t>
            </w:r>
            <w:r w:rsidRPr="004318DD">
              <w:t xml:space="preserve"> </w:t>
            </w:r>
            <w:r w:rsidRPr="00356F45">
              <w:rPr>
                <w:lang w:val="en-US"/>
              </w:rPr>
              <w:t>X</w:t>
            </w:r>
            <w:r w:rsidRPr="00356F45">
              <w:t>9</w:t>
            </w:r>
            <w:r w:rsidRPr="00356F45">
              <w:rPr>
                <w:lang w:val="en-US"/>
              </w:rPr>
              <w:t>F</w:t>
            </w:r>
            <w:r>
              <w:t xml:space="preserve"> </w:t>
            </w:r>
            <w:r w:rsidRPr="00356F45">
              <w:t xml:space="preserve">или </w:t>
            </w:r>
            <w:r w:rsidRPr="00356F45">
              <w:rPr>
                <w:lang w:val="en-US"/>
              </w:rPr>
              <w:t>Z</w:t>
            </w:r>
            <w:r w:rsidRPr="00356F45">
              <w:t>6</w:t>
            </w:r>
            <w:r w:rsidRPr="00356F45">
              <w:rPr>
                <w:lang w:val="en-US"/>
              </w:rPr>
              <w:t>F</w:t>
            </w:r>
          </w:p>
        </w:tc>
      </w:tr>
      <w:tr w:rsidR="004318DD" w:rsidRPr="00416E8E" w:rsidTr="004318DD">
        <w:tc>
          <w:tcPr>
            <w:tcW w:w="2235" w:type="dxa"/>
          </w:tcPr>
          <w:p w:rsidR="004318DD" w:rsidRPr="00356F45" w:rsidRDefault="004318DD" w:rsidP="00356F45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t>Unconsented</w:t>
            </w:r>
            <w:proofErr w:type="spellEnd"/>
            <w:r>
              <w:t xml:space="preserve"> </w:t>
            </w:r>
            <w:proofErr w:type="spellStart"/>
            <w:r>
              <w:t>trading</w:t>
            </w:r>
            <w:proofErr w:type="spellEnd"/>
          </w:p>
        </w:tc>
        <w:tc>
          <w:tcPr>
            <w:tcW w:w="2126" w:type="dxa"/>
          </w:tcPr>
          <w:p w:rsidR="004318DD" w:rsidRPr="004318DD" w:rsidRDefault="004318DD" w:rsidP="00356F45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TU</w:t>
            </w:r>
          </w:p>
        </w:tc>
        <w:tc>
          <w:tcPr>
            <w:tcW w:w="6095" w:type="dxa"/>
          </w:tcPr>
          <w:p w:rsidR="004318DD" w:rsidRDefault="004318DD" w:rsidP="00356F45">
            <w:pPr>
              <w:pStyle w:val="af6"/>
              <w:ind w:firstLine="0"/>
            </w:pPr>
            <w:r>
              <w:t>В настоящее время не используется</w:t>
            </w:r>
          </w:p>
          <w:p w:rsidR="005A0387" w:rsidRPr="004318DD" w:rsidRDefault="005A0387" w:rsidP="00356F45">
            <w:pPr>
              <w:pStyle w:val="af6"/>
              <w:ind w:firstLine="0"/>
            </w:pPr>
            <w:r>
              <w:t>В файле, полученном от автопроизводителя</w:t>
            </w:r>
            <w:r w:rsidR="00850847">
              <w:t>,</w:t>
            </w:r>
            <w:r>
              <w:t xml:space="preserve"> план-код = </w:t>
            </w:r>
            <w:r>
              <w:rPr>
                <w:lang w:val="en-US"/>
              </w:rPr>
              <w:t>TU</w:t>
            </w:r>
          </w:p>
        </w:tc>
      </w:tr>
      <w:tr w:rsidR="004318DD" w:rsidRPr="00416E8E" w:rsidTr="004318DD">
        <w:tc>
          <w:tcPr>
            <w:tcW w:w="2235" w:type="dxa"/>
          </w:tcPr>
          <w:p w:rsidR="004318DD" w:rsidRPr="00356F45" w:rsidRDefault="004318DD" w:rsidP="00356F45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t>Demo</w:t>
            </w:r>
            <w:proofErr w:type="spellEnd"/>
          </w:p>
        </w:tc>
        <w:tc>
          <w:tcPr>
            <w:tcW w:w="2126" w:type="dxa"/>
          </w:tcPr>
          <w:p w:rsidR="004318DD" w:rsidRPr="004318DD" w:rsidRDefault="004318DD" w:rsidP="00356F45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DE</w:t>
            </w:r>
          </w:p>
        </w:tc>
        <w:tc>
          <w:tcPr>
            <w:tcW w:w="6095" w:type="dxa"/>
          </w:tcPr>
          <w:p w:rsidR="004318DD" w:rsidRDefault="004318DD" w:rsidP="00356F45">
            <w:pPr>
              <w:pStyle w:val="af6"/>
              <w:ind w:firstLine="0"/>
            </w:pPr>
            <w:r>
              <w:t>Признак для демо</w:t>
            </w:r>
          </w:p>
          <w:p w:rsidR="005A0387" w:rsidRPr="005A0387" w:rsidRDefault="005A0387" w:rsidP="005A0387">
            <w:pPr>
              <w:pStyle w:val="af6"/>
              <w:ind w:firstLine="0"/>
            </w:pPr>
            <w:r>
              <w:t>В файле, полученном от автопроизводителя</w:t>
            </w:r>
            <w:r w:rsidR="00850847">
              <w:t>,</w:t>
            </w:r>
            <w:r>
              <w:t xml:space="preserve"> план-код = </w:t>
            </w:r>
            <w:r>
              <w:rPr>
                <w:lang w:val="en-US"/>
              </w:rPr>
              <w:t>DE</w:t>
            </w:r>
          </w:p>
        </w:tc>
      </w:tr>
      <w:tr w:rsidR="004318DD" w:rsidRPr="00416E8E" w:rsidTr="004318DD">
        <w:tc>
          <w:tcPr>
            <w:tcW w:w="2235" w:type="dxa"/>
          </w:tcPr>
          <w:p w:rsidR="004318DD" w:rsidRPr="00356F45" w:rsidRDefault="004318DD" w:rsidP="00356F45">
            <w:pPr>
              <w:pStyle w:val="af6"/>
              <w:ind w:firstLine="0"/>
              <w:rPr>
                <w:lang w:val="en-US"/>
              </w:rPr>
            </w:pPr>
            <w:proofErr w:type="spellStart"/>
            <w:r>
              <w:t>Courtesy</w:t>
            </w:r>
            <w:proofErr w:type="spellEnd"/>
          </w:p>
        </w:tc>
        <w:tc>
          <w:tcPr>
            <w:tcW w:w="2126" w:type="dxa"/>
          </w:tcPr>
          <w:p w:rsidR="004318DD" w:rsidRPr="00356F45" w:rsidRDefault="004318DD" w:rsidP="00356F45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CC</w:t>
            </w:r>
          </w:p>
        </w:tc>
        <w:tc>
          <w:tcPr>
            <w:tcW w:w="6095" w:type="dxa"/>
          </w:tcPr>
          <w:p w:rsidR="004318DD" w:rsidRPr="00F81E62" w:rsidRDefault="004318DD" w:rsidP="00356F45">
            <w:pPr>
              <w:pStyle w:val="af6"/>
              <w:ind w:firstLine="0"/>
            </w:pPr>
            <w:r>
              <w:t>Признак для подменных</w:t>
            </w:r>
          </w:p>
          <w:p w:rsidR="005A0387" w:rsidRPr="005A0387" w:rsidRDefault="005A0387" w:rsidP="005A0387">
            <w:pPr>
              <w:pStyle w:val="af6"/>
              <w:ind w:firstLine="0"/>
            </w:pPr>
            <w:r>
              <w:t>В файле, полученном от автопроизводителя</w:t>
            </w:r>
            <w:r w:rsidR="00850847">
              <w:t>,</w:t>
            </w:r>
            <w:r>
              <w:t xml:space="preserve"> план-код = </w:t>
            </w:r>
            <w:r>
              <w:rPr>
                <w:lang w:val="en-US"/>
              </w:rPr>
              <w:t>CC</w:t>
            </w:r>
          </w:p>
        </w:tc>
      </w:tr>
    </w:tbl>
    <w:p w:rsidR="004318DD" w:rsidRPr="004318DD" w:rsidRDefault="004318DD" w:rsidP="004318DD">
      <w:pPr>
        <w:pStyle w:val="af6"/>
        <w:jc w:val="both"/>
      </w:pPr>
      <w:r>
        <w:t xml:space="preserve">Признак может быть выбран путём установки </w:t>
      </w:r>
      <w:proofErr w:type="gramStart"/>
      <w:r>
        <w:t>чек-бокса</w:t>
      </w:r>
      <w:proofErr w:type="gramEnd"/>
      <w:r>
        <w:t xml:space="preserve"> напротив данного признака в экране </w:t>
      </w:r>
      <w:r w:rsidRPr="004318DD">
        <w:t>Plan codes</w:t>
      </w:r>
      <w:r>
        <w:t>.</w:t>
      </w:r>
    </w:p>
    <w:p w:rsidR="004318DD" w:rsidRPr="004318DD" w:rsidRDefault="004318DD" w:rsidP="00CB346E">
      <w:pPr>
        <w:pStyle w:val="af6"/>
        <w:numPr>
          <w:ilvl w:val="0"/>
          <w:numId w:val="26"/>
        </w:numPr>
        <w:jc w:val="both"/>
        <w:rPr>
          <w:b/>
        </w:rPr>
      </w:pPr>
      <w:r w:rsidRPr="004318DD">
        <w:rPr>
          <w:b/>
          <w:lang w:val="en-US"/>
        </w:rPr>
        <w:t>TO</w:t>
      </w:r>
      <w:r w:rsidRPr="004318DD">
        <w:rPr>
          <w:b/>
        </w:rPr>
        <w:t xml:space="preserve"> </w:t>
      </w:r>
      <w:r w:rsidRPr="004318DD">
        <w:rPr>
          <w:b/>
          <w:lang w:val="en-US"/>
        </w:rPr>
        <w:t>BE</w:t>
      </w:r>
    </w:p>
    <w:p w:rsidR="004318DD" w:rsidRPr="004318DD" w:rsidRDefault="004318DD" w:rsidP="00356F45">
      <w:pPr>
        <w:pStyle w:val="af6"/>
        <w:jc w:val="both"/>
      </w:pPr>
      <w:r>
        <w:t>Необходимо реализовать новый признак, который бы соответствовал флит авто</w:t>
      </w:r>
      <w:r w:rsidR="00364A6C">
        <w:t>мобилям.</w:t>
      </w:r>
    </w:p>
    <w:tbl>
      <w:tblPr>
        <w:tblStyle w:val="af"/>
        <w:tblW w:w="10456" w:type="dxa"/>
        <w:tblLook w:val="04A0" w:firstRow="1" w:lastRow="0" w:firstColumn="1" w:lastColumn="0" w:noHBand="0" w:noVBand="1"/>
      </w:tblPr>
      <w:tblGrid>
        <w:gridCol w:w="2235"/>
        <w:gridCol w:w="2126"/>
        <w:gridCol w:w="6095"/>
      </w:tblGrid>
      <w:tr w:rsidR="004318DD" w:rsidRPr="004318DD" w:rsidTr="00DF40A5">
        <w:tc>
          <w:tcPr>
            <w:tcW w:w="2235" w:type="dxa"/>
            <w:shd w:val="clear" w:color="auto" w:fill="808080" w:themeFill="background1" w:themeFillShade="80"/>
            <w:vAlign w:val="center"/>
          </w:tcPr>
          <w:p w:rsidR="004318DD" w:rsidRPr="004318DD" w:rsidRDefault="004318DD" w:rsidP="00DF40A5">
            <w:pPr>
              <w:pStyle w:val="af6"/>
              <w:ind w:firstLine="0"/>
            </w:pPr>
            <w:r>
              <w:t>Признак</w:t>
            </w:r>
          </w:p>
        </w:tc>
        <w:tc>
          <w:tcPr>
            <w:tcW w:w="2126" w:type="dxa"/>
            <w:shd w:val="clear" w:color="auto" w:fill="808080" w:themeFill="background1" w:themeFillShade="80"/>
            <w:vAlign w:val="center"/>
          </w:tcPr>
          <w:p w:rsidR="004318DD" w:rsidRDefault="004318DD" w:rsidP="00DF40A5">
            <w:pPr>
              <w:pStyle w:val="af6"/>
              <w:ind w:firstLine="0"/>
            </w:pPr>
            <w:r>
              <w:t>План-код от Автопроизводителя</w:t>
            </w:r>
          </w:p>
        </w:tc>
        <w:tc>
          <w:tcPr>
            <w:tcW w:w="6095" w:type="dxa"/>
            <w:shd w:val="clear" w:color="auto" w:fill="808080" w:themeFill="background1" w:themeFillShade="80"/>
            <w:vAlign w:val="center"/>
          </w:tcPr>
          <w:p w:rsidR="004318DD" w:rsidRPr="004318DD" w:rsidRDefault="004318DD" w:rsidP="00DF40A5">
            <w:pPr>
              <w:pStyle w:val="af6"/>
              <w:ind w:firstLine="0"/>
            </w:pPr>
            <w:r>
              <w:t>Комментарий</w:t>
            </w:r>
            <w:r>
              <w:rPr>
                <w:lang w:val="en-US"/>
              </w:rPr>
              <w:t xml:space="preserve"> </w:t>
            </w:r>
            <w:r>
              <w:t>и дополнительные условия</w:t>
            </w:r>
          </w:p>
        </w:tc>
      </w:tr>
      <w:tr w:rsidR="004318DD" w:rsidRPr="00416E8E" w:rsidTr="004318DD">
        <w:tc>
          <w:tcPr>
            <w:tcW w:w="2235" w:type="dxa"/>
          </w:tcPr>
          <w:p w:rsidR="004318DD" w:rsidRPr="004318DD" w:rsidRDefault="004318DD" w:rsidP="00E408A6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Fleet</w:t>
            </w:r>
          </w:p>
        </w:tc>
        <w:tc>
          <w:tcPr>
            <w:tcW w:w="2126" w:type="dxa"/>
          </w:tcPr>
          <w:p w:rsidR="004318DD" w:rsidRPr="004318DD" w:rsidRDefault="004318DD" w:rsidP="00E408A6">
            <w:pPr>
              <w:pStyle w:val="af6"/>
              <w:ind w:firstLine="0"/>
              <w:rPr>
                <w:lang w:val="en-US"/>
              </w:rPr>
            </w:pPr>
            <w:r>
              <w:rPr>
                <w:lang w:val="en-US"/>
              </w:rPr>
              <w:t>FL</w:t>
            </w:r>
          </w:p>
        </w:tc>
        <w:tc>
          <w:tcPr>
            <w:tcW w:w="6095" w:type="dxa"/>
          </w:tcPr>
          <w:p w:rsidR="004318DD" w:rsidRDefault="004318DD" w:rsidP="004318DD">
            <w:pPr>
              <w:pStyle w:val="af6"/>
              <w:ind w:firstLine="0"/>
            </w:pPr>
            <w:r>
              <w:t>Признак для флит автомобилей</w:t>
            </w:r>
          </w:p>
          <w:p w:rsidR="00850847" w:rsidRPr="004318DD" w:rsidRDefault="00850847" w:rsidP="00850847">
            <w:pPr>
              <w:pStyle w:val="af6"/>
              <w:ind w:firstLine="0"/>
            </w:pPr>
            <w:r>
              <w:t xml:space="preserve">В файле, полученном от автопроизводителя, план-код = </w:t>
            </w:r>
            <w:r>
              <w:rPr>
                <w:lang w:val="en-US"/>
              </w:rPr>
              <w:t>FL</w:t>
            </w:r>
          </w:p>
        </w:tc>
      </w:tr>
    </w:tbl>
    <w:p w:rsidR="00364A6C" w:rsidRDefault="004318DD" w:rsidP="00356F45">
      <w:pPr>
        <w:pStyle w:val="af6"/>
        <w:jc w:val="both"/>
      </w:pPr>
      <w:r>
        <w:t>При этом необходимо изменить принцип настроек для каждого из возможных признаков</w:t>
      </w:r>
      <w:r w:rsidR="00364A6C">
        <w:t xml:space="preserve">. </w:t>
      </w:r>
      <w:r w:rsidR="00800D9B">
        <w:t xml:space="preserve">Необходимо убрать чек-боксы для признаков и для каждого из признаков добавить возможность </w:t>
      </w:r>
      <w:r w:rsidR="00020B18">
        <w:t xml:space="preserve">выбора </w:t>
      </w:r>
      <w:r w:rsidR="00800D9B">
        <w:t xml:space="preserve">значения из выпадающего списка. </w:t>
      </w:r>
      <w:r w:rsidR="00364A6C">
        <w:t xml:space="preserve">Для каждого из признаков должны быть </w:t>
      </w:r>
      <w:r w:rsidR="00020B18">
        <w:t xml:space="preserve">к выбору </w:t>
      </w:r>
      <w:r w:rsidR="00364A6C">
        <w:t>значения:</w:t>
      </w:r>
    </w:p>
    <w:p w:rsidR="004318DD" w:rsidRDefault="00364A6C" w:rsidP="00CB346E">
      <w:pPr>
        <w:pStyle w:val="af6"/>
        <w:numPr>
          <w:ilvl w:val="0"/>
          <w:numId w:val="27"/>
        </w:numPr>
        <w:jc w:val="both"/>
      </w:pPr>
      <w:r>
        <w:t xml:space="preserve">«Да», </w:t>
      </w:r>
      <w:r w:rsidR="00550C1B">
        <w:t xml:space="preserve">если при загрузке </w:t>
      </w:r>
      <w:r w:rsidR="00550C1B">
        <w:rPr>
          <w:lang w:val="en-US"/>
        </w:rPr>
        <w:t>VIN</w:t>
      </w:r>
      <w:r w:rsidR="00550C1B">
        <w:t xml:space="preserve"> должна производиться </w:t>
      </w:r>
      <w:r w:rsidR="00550C1B" w:rsidRPr="001E659F">
        <w:rPr>
          <w:b/>
        </w:rPr>
        <w:t>проверка на выполнение условий</w:t>
      </w:r>
      <w:r w:rsidR="00550C1B">
        <w:t xml:space="preserve"> по </w:t>
      </w:r>
      <w:r w:rsidR="00020B18">
        <w:t xml:space="preserve">этому </w:t>
      </w:r>
      <w:r w:rsidR="00550C1B">
        <w:t>признаку;</w:t>
      </w:r>
    </w:p>
    <w:p w:rsidR="00364A6C" w:rsidRDefault="00364A6C" w:rsidP="00CB346E">
      <w:pPr>
        <w:pStyle w:val="af6"/>
        <w:numPr>
          <w:ilvl w:val="0"/>
          <w:numId w:val="27"/>
        </w:numPr>
        <w:jc w:val="both"/>
      </w:pPr>
      <w:r>
        <w:t xml:space="preserve">«Нет», </w:t>
      </w:r>
      <w:r w:rsidR="00020B18">
        <w:t xml:space="preserve">если при загрузке </w:t>
      </w:r>
      <w:r w:rsidR="00020B18">
        <w:rPr>
          <w:lang w:val="en-US"/>
        </w:rPr>
        <w:t>VIN</w:t>
      </w:r>
      <w:r w:rsidR="00020B18">
        <w:t xml:space="preserve"> должна производиться </w:t>
      </w:r>
      <w:r w:rsidR="00020B18" w:rsidRPr="001E659F">
        <w:rPr>
          <w:b/>
        </w:rPr>
        <w:t xml:space="preserve">проверка </w:t>
      </w:r>
      <w:r w:rsidR="001E659F">
        <w:rPr>
          <w:b/>
        </w:rPr>
        <w:t xml:space="preserve">на </w:t>
      </w:r>
      <w:r w:rsidR="00020B18" w:rsidRPr="001E659F">
        <w:rPr>
          <w:b/>
        </w:rPr>
        <w:t>н</w:t>
      </w:r>
      <w:r w:rsidR="00BC577A" w:rsidRPr="001E659F">
        <w:rPr>
          <w:b/>
        </w:rPr>
        <w:t>е</w:t>
      </w:r>
      <w:r w:rsidR="00020B18" w:rsidRPr="001E659F">
        <w:rPr>
          <w:b/>
        </w:rPr>
        <w:t xml:space="preserve"> выполнение условий</w:t>
      </w:r>
      <w:r w:rsidR="00020B18">
        <w:t xml:space="preserve"> по этому признаку</w:t>
      </w:r>
      <w:r w:rsidR="001E659F">
        <w:t>;</w:t>
      </w:r>
    </w:p>
    <w:p w:rsidR="00364A6C" w:rsidRDefault="00364A6C" w:rsidP="00CB346E">
      <w:pPr>
        <w:pStyle w:val="af6"/>
        <w:numPr>
          <w:ilvl w:val="0"/>
          <w:numId w:val="27"/>
        </w:numPr>
        <w:jc w:val="both"/>
      </w:pPr>
      <w:r>
        <w:t xml:space="preserve">«Не важно», </w:t>
      </w:r>
      <w:r w:rsidR="00193E1A">
        <w:t xml:space="preserve">если при загрузке </w:t>
      </w:r>
      <w:r w:rsidR="00193E1A">
        <w:rPr>
          <w:lang w:val="en-US"/>
        </w:rPr>
        <w:t>VIN</w:t>
      </w:r>
      <w:r w:rsidR="00193E1A">
        <w:t xml:space="preserve"> </w:t>
      </w:r>
      <w:r w:rsidR="00193E1A" w:rsidRPr="001E659F">
        <w:rPr>
          <w:b/>
        </w:rPr>
        <w:t>не должна производиться</w:t>
      </w:r>
      <w:r w:rsidR="00193E1A">
        <w:t xml:space="preserve"> </w:t>
      </w:r>
      <w:r w:rsidR="00193E1A" w:rsidRPr="001E659F">
        <w:rPr>
          <w:b/>
        </w:rPr>
        <w:t>проверка на выполнение</w:t>
      </w:r>
      <w:r w:rsidR="00193E1A">
        <w:t xml:space="preserve"> условий по этому признаку</w:t>
      </w:r>
      <w:r w:rsidR="001E659F">
        <w:t>.</w:t>
      </w:r>
    </w:p>
    <w:p w:rsidR="00364A6C" w:rsidRDefault="00364A6C" w:rsidP="00356F45">
      <w:pPr>
        <w:pStyle w:val="af6"/>
        <w:jc w:val="both"/>
      </w:pPr>
      <w:r>
        <w:t xml:space="preserve">Единовременно </w:t>
      </w:r>
      <w:r w:rsidR="00C44A84">
        <w:t xml:space="preserve">для одного признака </w:t>
      </w:r>
      <w:r>
        <w:t>может быть</w:t>
      </w:r>
      <w:r w:rsidR="00392023">
        <w:t xml:space="preserve"> выбрано только одно значение из описанных </w:t>
      </w:r>
      <w:r w:rsidR="00C44A84">
        <w:t>выше.</w:t>
      </w:r>
    </w:p>
    <w:tbl>
      <w:tblPr>
        <w:tblStyle w:val="af"/>
        <w:tblW w:w="10314" w:type="dxa"/>
        <w:tblLayout w:type="fixed"/>
        <w:tblLook w:val="04A0" w:firstRow="1" w:lastRow="0" w:firstColumn="1" w:lastColumn="0" w:noHBand="0" w:noVBand="1"/>
      </w:tblPr>
      <w:tblGrid>
        <w:gridCol w:w="1590"/>
        <w:gridCol w:w="2204"/>
        <w:gridCol w:w="1984"/>
        <w:gridCol w:w="2127"/>
        <w:gridCol w:w="2409"/>
      </w:tblGrid>
      <w:tr w:rsidR="00110F47" w:rsidRPr="00364A6C" w:rsidTr="00F45D24">
        <w:trPr>
          <w:trHeight w:val="214"/>
        </w:trPr>
        <w:tc>
          <w:tcPr>
            <w:tcW w:w="1590" w:type="dxa"/>
            <w:shd w:val="clear" w:color="auto" w:fill="A6A6A6" w:themeFill="background1" w:themeFillShade="A6"/>
            <w:vAlign w:val="center"/>
          </w:tcPr>
          <w:p w:rsidR="00110F47" w:rsidRPr="004318DD" w:rsidRDefault="00110F47" w:rsidP="0055428F">
            <w:pPr>
              <w:pStyle w:val="af6"/>
              <w:ind w:firstLine="0"/>
            </w:pPr>
            <w:r>
              <w:t>Признак</w:t>
            </w:r>
          </w:p>
        </w:tc>
        <w:tc>
          <w:tcPr>
            <w:tcW w:w="2204" w:type="dxa"/>
            <w:shd w:val="clear" w:color="auto" w:fill="A6A6A6" w:themeFill="background1" w:themeFillShade="A6"/>
            <w:vAlign w:val="center"/>
          </w:tcPr>
          <w:p w:rsidR="00110F47" w:rsidRDefault="00110F47" w:rsidP="0055428F">
            <w:pPr>
              <w:pStyle w:val="af6"/>
              <w:ind w:firstLine="0"/>
            </w:pPr>
            <w:r>
              <w:t>Ограничения</w:t>
            </w:r>
          </w:p>
        </w:tc>
        <w:tc>
          <w:tcPr>
            <w:tcW w:w="1984" w:type="dxa"/>
            <w:shd w:val="clear" w:color="auto" w:fill="A6A6A6" w:themeFill="background1" w:themeFillShade="A6"/>
            <w:vAlign w:val="center"/>
          </w:tcPr>
          <w:p w:rsidR="00110F47" w:rsidRDefault="00110F47" w:rsidP="0055428F">
            <w:pPr>
              <w:pStyle w:val="af6"/>
              <w:ind w:firstLine="0"/>
            </w:pPr>
            <w:r>
              <w:t>Если выбрано значение «Да»</w:t>
            </w:r>
          </w:p>
        </w:tc>
        <w:tc>
          <w:tcPr>
            <w:tcW w:w="2127" w:type="dxa"/>
            <w:shd w:val="clear" w:color="auto" w:fill="A6A6A6" w:themeFill="background1" w:themeFillShade="A6"/>
            <w:vAlign w:val="center"/>
          </w:tcPr>
          <w:p w:rsidR="00110F47" w:rsidRDefault="00110F47" w:rsidP="0055428F">
            <w:pPr>
              <w:pStyle w:val="af6"/>
              <w:ind w:firstLine="0"/>
            </w:pPr>
            <w:r>
              <w:t>Если выбрано значение «Нет»</w:t>
            </w:r>
          </w:p>
        </w:tc>
        <w:tc>
          <w:tcPr>
            <w:tcW w:w="2409" w:type="dxa"/>
            <w:shd w:val="clear" w:color="auto" w:fill="A6A6A6" w:themeFill="background1" w:themeFillShade="A6"/>
            <w:vAlign w:val="center"/>
          </w:tcPr>
          <w:p w:rsidR="00110F47" w:rsidRDefault="00110F47" w:rsidP="0055428F">
            <w:pPr>
              <w:pStyle w:val="af6"/>
              <w:ind w:firstLine="0"/>
            </w:pPr>
            <w:r>
              <w:t>Если выбрано значение «Неважно»</w:t>
            </w:r>
          </w:p>
        </w:tc>
      </w:tr>
      <w:tr w:rsidR="00110F47" w:rsidRPr="00416E8E" w:rsidTr="00F45D24">
        <w:trPr>
          <w:trHeight w:val="578"/>
        </w:trPr>
        <w:tc>
          <w:tcPr>
            <w:tcW w:w="1590" w:type="dxa"/>
            <w:vAlign w:val="center"/>
          </w:tcPr>
          <w:p w:rsidR="00110F47" w:rsidRPr="00364A6C" w:rsidRDefault="00110F47" w:rsidP="0055428F">
            <w:pPr>
              <w:pStyle w:val="af6"/>
              <w:ind w:firstLine="0"/>
            </w:pPr>
            <w:r>
              <w:t>Local origin</w:t>
            </w:r>
          </w:p>
        </w:tc>
        <w:tc>
          <w:tcPr>
            <w:tcW w:w="2204" w:type="dxa"/>
            <w:vAlign w:val="center"/>
          </w:tcPr>
          <w:p w:rsidR="00110F47" w:rsidRPr="00364A6C" w:rsidRDefault="00110F47" w:rsidP="0055428F">
            <w:pPr>
              <w:pStyle w:val="af6"/>
              <w:ind w:firstLine="0"/>
            </w:pPr>
          </w:p>
        </w:tc>
        <w:tc>
          <w:tcPr>
            <w:tcW w:w="1984" w:type="dxa"/>
            <w:vAlign w:val="center"/>
          </w:tcPr>
          <w:p w:rsidR="00110F47" w:rsidRPr="007C4160" w:rsidRDefault="00327BC9" w:rsidP="0055428F">
            <w:pPr>
              <w:pStyle w:val="af6"/>
              <w:ind w:firstLine="0"/>
            </w:pPr>
            <w:r w:rsidRPr="00356F45">
              <w:rPr>
                <w:lang w:val="en-US"/>
              </w:rPr>
              <w:t>VIN</w:t>
            </w:r>
            <w:r w:rsidRPr="00356F45">
              <w:t xml:space="preserve"> начинается с </w:t>
            </w:r>
            <w:r w:rsidRPr="00356F45">
              <w:rPr>
                <w:lang w:val="en-US"/>
              </w:rPr>
              <w:t>X</w:t>
            </w:r>
            <w:r w:rsidRPr="00356F45">
              <w:t>9</w:t>
            </w:r>
            <w:r w:rsidRPr="00356F45">
              <w:rPr>
                <w:lang w:val="en-US"/>
              </w:rPr>
              <w:t>F</w:t>
            </w:r>
            <w:r w:rsidR="007C4160">
              <w:t xml:space="preserve"> </w:t>
            </w:r>
            <w:r w:rsidR="007C4160" w:rsidRPr="007C4160">
              <w:t>или Z6F</w:t>
            </w:r>
          </w:p>
        </w:tc>
        <w:tc>
          <w:tcPr>
            <w:tcW w:w="2127" w:type="dxa"/>
            <w:vAlign w:val="center"/>
          </w:tcPr>
          <w:p w:rsidR="00110F47" w:rsidRDefault="00327BC9" w:rsidP="0055428F">
            <w:pPr>
              <w:pStyle w:val="af6"/>
              <w:ind w:firstLine="0"/>
            </w:pPr>
            <w:r w:rsidRPr="007C4160">
              <w:t xml:space="preserve">Если признак не выставлен, то VIN должен начинаться со значения </w:t>
            </w:r>
            <w:r w:rsidR="003A2813" w:rsidRPr="007C4160">
              <w:rPr>
                <w:rFonts w:hint="eastAsia"/>
              </w:rPr>
              <w:t>≠</w:t>
            </w:r>
            <w:r w:rsidRPr="007C4160">
              <w:t xml:space="preserve"> X9F или Z6F</w:t>
            </w:r>
            <w:r w:rsidR="007C4160">
              <w:t>, т.е. автомобиль импортный</w:t>
            </w:r>
          </w:p>
        </w:tc>
        <w:tc>
          <w:tcPr>
            <w:tcW w:w="2409" w:type="dxa"/>
            <w:vAlign w:val="center"/>
          </w:tcPr>
          <w:p w:rsidR="00110F47" w:rsidRPr="00392023" w:rsidRDefault="00110F47" w:rsidP="0055428F">
            <w:pPr>
              <w:pStyle w:val="af6"/>
              <w:ind w:firstLine="0"/>
            </w:pPr>
            <w:r>
              <w:t xml:space="preserve">Не анализировать первые символы </w:t>
            </w:r>
            <w:r>
              <w:rPr>
                <w:lang w:val="en-US"/>
              </w:rPr>
              <w:t>VIN</w:t>
            </w:r>
          </w:p>
        </w:tc>
      </w:tr>
      <w:tr w:rsidR="00DE06B6" w:rsidRPr="00416E8E" w:rsidTr="00F45D24">
        <w:trPr>
          <w:trHeight w:val="301"/>
        </w:trPr>
        <w:tc>
          <w:tcPr>
            <w:tcW w:w="1590" w:type="dxa"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  <w:proofErr w:type="spellStart"/>
            <w:r>
              <w:t>Unconsented</w:t>
            </w:r>
            <w:proofErr w:type="spellEnd"/>
            <w:r>
              <w:t xml:space="preserve"> </w:t>
            </w:r>
            <w:proofErr w:type="spellStart"/>
            <w:r>
              <w:t>trading</w:t>
            </w:r>
            <w:proofErr w:type="spellEnd"/>
          </w:p>
        </w:tc>
        <w:tc>
          <w:tcPr>
            <w:tcW w:w="2204" w:type="dxa"/>
            <w:vMerge w:val="restart"/>
            <w:vAlign w:val="center"/>
          </w:tcPr>
          <w:p w:rsidR="00DE06B6" w:rsidRPr="00364A6C" w:rsidRDefault="00DE06B6" w:rsidP="00303AF4">
            <w:pPr>
              <w:pStyle w:val="af6"/>
              <w:ind w:firstLine="0"/>
            </w:pPr>
            <w:r>
              <w:t>На одном план-коде может быть одновременно выбран только один признак со значением «Да»</w:t>
            </w:r>
          </w:p>
        </w:tc>
        <w:tc>
          <w:tcPr>
            <w:tcW w:w="1984" w:type="dxa"/>
            <w:vAlign w:val="center"/>
          </w:tcPr>
          <w:p w:rsidR="00DE06B6" w:rsidRPr="0055428F" w:rsidRDefault="00DE06B6" w:rsidP="0055428F">
            <w:pPr>
              <w:pStyle w:val="af6"/>
              <w:ind w:firstLine="0"/>
            </w:pPr>
            <w:r>
              <w:t xml:space="preserve">Пришел код от автопроизводителя </w:t>
            </w:r>
            <w:r>
              <w:rPr>
                <w:lang w:val="en-US"/>
              </w:rPr>
              <w:t>TU</w:t>
            </w:r>
          </w:p>
        </w:tc>
        <w:tc>
          <w:tcPr>
            <w:tcW w:w="2127" w:type="dxa"/>
            <w:vAlign w:val="center"/>
          </w:tcPr>
          <w:p w:rsidR="00DE06B6" w:rsidRPr="00364A6C" w:rsidRDefault="00DE06B6" w:rsidP="00F45D24">
            <w:pPr>
              <w:pStyle w:val="af6"/>
              <w:ind w:right="-102" w:firstLine="0"/>
            </w:pPr>
            <w:r>
              <w:t xml:space="preserve">Код от автопроизводителя не равен </w:t>
            </w:r>
            <w:r>
              <w:rPr>
                <w:lang w:val="en-US"/>
              </w:rPr>
              <w:t>TU</w:t>
            </w:r>
          </w:p>
        </w:tc>
        <w:tc>
          <w:tcPr>
            <w:tcW w:w="2409" w:type="dxa"/>
            <w:vMerge w:val="restart"/>
            <w:vAlign w:val="center"/>
          </w:tcPr>
          <w:p w:rsidR="00DE06B6" w:rsidRPr="00364A6C" w:rsidRDefault="00DE06B6" w:rsidP="00303AF4">
            <w:pPr>
              <w:pStyle w:val="af6"/>
              <w:ind w:firstLine="0"/>
            </w:pPr>
            <w:r>
              <w:t>Не анализировать внутренний план-код, полученный от автопроизводителя</w:t>
            </w:r>
          </w:p>
        </w:tc>
      </w:tr>
      <w:tr w:rsidR="00DE06B6" w:rsidRPr="00416E8E" w:rsidTr="00F45D24">
        <w:trPr>
          <w:trHeight w:val="396"/>
        </w:trPr>
        <w:tc>
          <w:tcPr>
            <w:tcW w:w="1590" w:type="dxa"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  <w:proofErr w:type="spellStart"/>
            <w:r>
              <w:t>Demo</w:t>
            </w:r>
            <w:proofErr w:type="spellEnd"/>
          </w:p>
        </w:tc>
        <w:tc>
          <w:tcPr>
            <w:tcW w:w="2204" w:type="dxa"/>
            <w:vMerge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</w:p>
        </w:tc>
        <w:tc>
          <w:tcPr>
            <w:tcW w:w="1984" w:type="dxa"/>
            <w:vAlign w:val="center"/>
          </w:tcPr>
          <w:p w:rsidR="00DE06B6" w:rsidRDefault="00DE06B6" w:rsidP="00F45D24">
            <w:pPr>
              <w:pStyle w:val="af6"/>
              <w:ind w:firstLine="0"/>
            </w:pPr>
            <w:r>
              <w:t xml:space="preserve">Пришел код от автопроизводителя </w:t>
            </w:r>
            <w:r>
              <w:rPr>
                <w:lang w:val="en-US"/>
              </w:rPr>
              <w:t>DE</w:t>
            </w:r>
          </w:p>
        </w:tc>
        <w:tc>
          <w:tcPr>
            <w:tcW w:w="2127" w:type="dxa"/>
            <w:vAlign w:val="center"/>
          </w:tcPr>
          <w:p w:rsidR="00DE06B6" w:rsidRDefault="00DE06B6" w:rsidP="00F45D24">
            <w:pPr>
              <w:pStyle w:val="af6"/>
              <w:ind w:firstLine="0"/>
            </w:pPr>
            <w:r>
              <w:t xml:space="preserve">Код от автопроизводителя не равен </w:t>
            </w:r>
            <w:r>
              <w:rPr>
                <w:lang w:val="en-US"/>
              </w:rPr>
              <w:t>DE</w:t>
            </w:r>
          </w:p>
        </w:tc>
        <w:tc>
          <w:tcPr>
            <w:tcW w:w="2409" w:type="dxa"/>
            <w:vMerge/>
            <w:vAlign w:val="center"/>
          </w:tcPr>
          <w:p w:rsidR="00DE06B6" w:rsidRDefault="00DE06B6" w:rsidP="0055428F">
            <w:pPr>
              <w:pStyle w:val="af6"/>
              <w:ind w:firstLine="0"/>
            </w:pPr>
          </w:p>
        </w:tc>
      </w:tr>
      <w:tr w:rsidR="00DE06B6" w:rsidRPr="00416E8E" w:rsidTr="00F45D24">
        <w:trPr>
          <w:trHeight w:val="417"/>
        </w:trPr>
        <w:tc>
          <w:tcPr>
            <w:tcW w:w="1590" w:type="dxa"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  <w:proofErr w:type="spellStart"/>
            <w:r>
              <w:lastRenderedPageBreak/>
              <w:t>Courtesy</w:t>
            </w:r>
            <w:proofErr w:type="spellEnd"/>
          </w:p>
        </w:tc>
        <w:tc>
          <w:tcPr>
            <w:tcW w:w="2204" w:type="dxa"/>
            <w:vMerge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</w:p>
        </w:tc>
        <w:tc>
          <w:tcPr>
            <w:tcW w:w="1984" w:type="dxa"/>
            <w:vAlign w:val="center"/>
          </w:tcPr>
          <w:p w:rsidR="00DE06B6" w:rsidRPr="00364A6C" w:rsidRDefault="00DE06B6" w:rsidP="00F45D24">
            <w:pPr>
              <w:pStyle w:val="af6"/>
              <w:ind w:firstLine="0"/>
            </w:pPr>
            <w:r>
              <w:t xml:space="preserve">Пришел код от автопроизводителя </w:t>
            </w:r>
            <w:r>
              <w:rPr>
                <w:lang w:val="en-US"/>
              </w:rPr>
              <w:t>CC</w:t>
            </w:r>
          </w:p>
        </w:tc>
        <w:tc>
          <w:tcPr>
            <w:tcW w:w="2127" w:type="dxa"/>
            <w:vAlign w:val="center"/>
          </w:tcPr>
          <w:p w:rsidR="00DE06B6" w:rsidRPr="00364A6C" w:rsidRDefault="00DE06B6" w:rsidP="00F45D24">
            <w:pPr>
              <w:pStyle w:val="af6"/>
              <w:ind w:firstLine="0"/>
            </w:pPr>
            <w:r>
              <w:t xml:space="preserve">Код от автопроизводителя не равен </w:t>
            </w:r>
            <w:r>
              <w:rPr>
                <w:lang w:val="en-US"/>
              </w:rPr>
              <w:t>CC</w:t>
            </w:r>
          </w:p>
        </w:tc>
        <w:tc>
          <w:tcPr>
            <w:tcW w:w="2409" w:type="dxa"/>
            <w:vMerge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</w:p>
        </w:tc>
      </w:tr>
      <w:tr w:rsidR="00DE06B6" w:rsidRPr="00416E8E" w:rsidTr="00F45D24">
        <w:trPr>
          <w:trHeight w:val="213"/>
        </w:trPr>
        <w:tc>
          <w:tcPr>
            <w:tcW w:w="1590" w:type="dxa"/>
            <w:vAlign w:val="center"/>
          </w:tcPr>
          <w:p w:rsidR="00DE06B6" w:rsidRDefault="00DE06B6" w:rsidP="0055428F">
            <w:pPr>
              <w:pStyle w:val="af6"/>
              <w:ind w:firstLine="0"/>
            </w:pPr>
            <w:r>
              <w:rPr>
                <w:lang w:val="en-US"/>
              </w:rPr>
              <w:t>Fleet</w:t>
            </w:r>
          </w:p>
        </w:tc>
        <w:tc>
          <w:tcPr>
            <w:tcW w:w="2204" w:type="dxa"/>
            <w:vMerge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</w:p>
        </w:tc>
        <w:tc>
          <w:tcPr>
            <w:tcW w:w="1984" w:type="dxa"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  <w:r>
              <w:t xml:space="preserve">Пришел код от автопроизводителя </w:t>
            </w:r>
            <w:r>
              <w:rPr>
                <w:lang w:val="en-US"/>
              </w:rPr>
              <w:t>FL</w:t>
            </w:r>
          </w:p>
        </w:tc>
        <w:tc>
          <w:tcPr>
            <w:tcW w:w="2127" w:type="dxa"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  <w:r>
              <w:t xml:space="preserve">Код от автопроизводителя не равен </w:t>
            </w:r>
            <w:r>
              <w:rPr>
                <w:lang w:val="en-US"/>
              </w:rPr>
              <w:t>FL</w:t>
            </w:r>
          </w:p>
        </w:tc>
        <w:tc>
          <w:tcPr>
            <w:tcW w:w="2409" w:type="dxa"/>
            <w:vMerge/>
            <w:vAlign w:val="center"/>
          </w:tcPr>
          <w:p w:rsidR="00DE06B6" w:rsidRPr="00364A6C" w:rsidRDefault="00DE06B6" w:rsidP="0055428F">
            <w:pPr>
              <w:pStyle w:val="af6"/>
              <w:ind w:firstLine="0"/>
            </w:pPr>
          </w:p>
        </w:tc>
      </w:tr>
    </w:tbl>
    <w:p w:rsidR="004318DD" w:rsidRDefault="004318DD" w:rsidP="00356F45">
      <w:pPr>
        <w:pStyle w:val="af6"/>
        <w:jc w:val="both"/>
      </w:pPr>
    </w:p>
    <w:p w:rsidR="00392023" w:rsidRDefault="00392023" w:rsidP="00356F45">
      <w:pPr>
        <w:pStyle w:val="af6"/>
        <w:jc w:val="both"/>
      </w:pPr>
      <w:r>
        <w:t>Для флит автомобилей должны использоваться такие же план-коды, как и для стандартных автомобиле</w:t>
      </w:r>
      <w:r w:rsidR="00B642E6">
        <w:t>й</w:t>
      </w:r>
      <w:r>
        <w:t xml:space="preserve"> – необходимо установить значение «неважно» для всех план-кодов по стандартным автомоб</w:t>
      </w:r>
      <w:r w:rsidR="00B642E6">
        <w:t>и</w:t>
      </w:r>
      <w:r w:rsidR="003B7110">
        <w:t>л</w:t>
      </w:r>
      <w:r>
        <w:t>ям для признака «</w:t>
      </w:r>
      <w:r>
        <w:rPr>
          <w:lang w:val="en-US"/>
        </w:rPr>
        <w:t>Fleet</w:t>
      </w:r>
      <w:r>
        <w:t>».</w:t>
      </w:r>
      <w:r w:rsidR="00E951A5">
        <w:t xml:space="preserve"> в дату релиза</w:t>
      </w:r>
    </w:p>
    <w:p w:rsidR="00E951A5" w:rsidRDefault="00E951A5" w:rsidP="00356F45">
      <w:pPr>
        <w:pStyle w:val="af6"/>
        <w:jc w:val="both"/>
      </w:pPr>
      <w:r>
        <w:t>В дату релиза необходимо обновить значения признаков для существующих план-кодов в системе в соответствии с приложенной таблицей:</w:t>
      </w:r>
    </w:p>
    <w:bookmarkStart w:id="61" w:name="_MON_1580645898"/>
    <w:bookmarkEnd w:id="61"/>
    <w:p w:rsidR="005E0D35" w:rsidRPr="0052156A" w:rsidRDefault="00DE06B6" w:rsidP="00356F45">
      <w:pPr>
        <w:pStyle w:val="af6"/>
        <w:jc w:val="both"/>
        <w:rPr>
          <w:lang w:val="en-US"/>
        </w:rPr>
      </w:pPr>
      <w:r>
        <w:object w:dxaOrig="1530" w:dyaOrig="1002">
          <v:shape id="_x0000_i1028" type="#_x0000_t75" style="width:77.2pt;height:51.25pt" o:ole="">
            <v:imagedata r:id="rId22" o:title=""/>
          </v:shape>
          <o:OLEObject Type="Embed" ProgID="Excel.Sheet.12" ShapeID="_x0000_i1028" DrawAspect="Icon" ObjectID="_1585406939" r:id="rId23"/>
        </w:object>
      </w:r>
    </w:p>
    <w:p w:rsidR="00D621A4" w:rsidRPr="00D621A4" w:rsidRDefault="00D621A4" w:rsidP="00D621A4">
      <w:pPr>
        <w:pStyle w:val="af6"/>
        <w:jc w:val="both"/>
      </w:pPr>
      <w:r w:rsidRPr="00D621A4">
        <w:rPr>
          <w:color w:val="FF0000"/>
        </w:rPr>
        <w:t>/</w:t>
      </w:r>
      <w:r w:rsidR="00C834DD" w:rsidRPr="00D621A4">
        <w:rPr>
          <w:color w:val="FF0000"/>
        </w:rPr>
        <w:t xml:space="preserve">Should Have/ </w:t>
      </w:r>
      <w:r w:rsidR="002057C6">
        <w:t xml:space="preserve">Для изменения параметров план-кода в экране </w:t>
      </w:r>
      <w:r w:rsidR="002057C6" w:rsidRPr="00D621A4">
        <w:t>Plan</w:t>
      </w:r>
      <w:r w:rsidR="002057C6" w:rsidRPr="002057C6">
        <w:t xml:space="preserve"> </w:t>
      </w:r>
      <w:r w:rsidR="002057C6" w:rsidRPr="00D621A4">
        <w:t>Codes</w:t>
      </w:r>
      <w:r w:rsidR="002057C6" w:rsidRPr="002057C6">
        <w:t xml:space="preserve"> </w:t>
      </w:r>
      <w:r w:rsidR="002057C6">
        <w:t xml:space="preserve">необходимо убрать необходимость развалидирования связей, созданных в </w:t>
      </w:r>
      <w:r w:rsidR="002057C6" w:rsidRPr="00D621A4">
        <w:t>Invoice</w:t>
      </w:r>
      <w:r w:rsidR="002057C6" w:rsidRPr="002057C6">
        <w:t xml:space="preserve"> </w:t>
      </w:r>
      <w:r w:rsidR="002057C6" w:rsidRPr="00D621A4">
        <w:t>Type</w:t>
      </w:r>
      <w:r w:rsidR="002057C6" w:rsidRPr="002057C6">
        <w:t xml:space="preserve"> </w:t>
      </w:r>
      <w:r w:rsidR="002057C6" w:rsidRPr="00D621A4">
        <w:t>Definitions</w:t>
      </w:r>
      <w:r w:rsidR="002057C6" w:rsidRPr="002057C6">
        <w:t>.</w:t>
      </w:r>
      <w:bookmarkStart w:id="62" w:name="_Toc504144767"/>
    </w:p>
    <w:p w:rsidR="003A1704" w:rsidRPr="00D21960" w:rsidRDefault="003A1704" w:rsidP="00D37837">
      <w:pPr>
        <w:pStyle w:val="L3"/>
      </w:pPr>
      <w:bookmarkStart w:id="63" w:name="_Toc504667678"/>
      <w:r>
        <w:t xml:space="preserve">Отправка запроса на </w:t>
      </w:r>
      <w:r w:rsidR="001A4DFC">
        <w:t>подтверждение</w:t>
      </w:r>
      <w:r>
        <w:t xml:space="preserve"> залога</w:t>
      </w:r>
      <w:bookmarkEnd w:id="62"/>
      <w:bookmarkEnd w:id="63"/>
    </w:p>
    <w:p w:rsidR="003A1704" w:rsidRDefault="003A1704" w:rsidP="00D37837">
      <w:pPr>
        <w:pStyle w:val="L20"/>
      </w:pPr>
      <w:r>
        <w:t>Действие AS IS:</w:t>
      </w:r>
    </w:p>
    <w:p w:rsidR="009D60BF" w:rsidRPr="00924BE1" w:rsidRDefault="009D60BF" w:rsidP="009D60BF">
      <w:pPr>
        <w:pStyle w:val="af6"/>
        <w:jc w:val="both"/>
      </w:pPr>
      <w:r w:rsidRPr="00924BE1">
        <w:t xml:space="preserve">Сотрудники Направления контроля залогов </w:t>
      </w:r>
      <w:r>
        <w:t xml:space="preserve">Отдела сопровождения </w:t>
      </w:r>
      <w:r w:rsidRPr="009956B3">
        <w:t xml:space="preserve">операций корпоративных продаж </w:t>
      </w:r>
      <w:r>
        <w:t xml:space="preserve">Операционной дирекции </w:t>
      </w:r>
      <w:r w:rsidRPr="00924BE1">
        <w:t xml:space="preserve">на основании полученного файла с залогами формируют пакет документов для подтверждения залога по каждому дилеру и направляют через систему Клиент-Банк. 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 BE</w:t>
      </w:r>
      <w:r>
        <w:t>:</w:t>
      </w:r>
    </w:p>
    <w:p w:rsidR="003A1704" w:rsidRPr="00252F2F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3A1704" w:rsidRPr="00356F45" w:rsidRDefault="00396198" w:rsidP="003A1704">
      <w:pPr>
        <w:pStyle w:val="af6"/>
      </w:pPr>
      <w:r>
        <w:t>Не меняется</w:t>
      </w:r>
    </w:p>
    <w:p w:rsidR="009D60BF" w:rsidRPr="00252F2F" w:rsidRDefault="009D60BF" w:rsidP="003A1704">
      <w:pPr>
        <w:pStyle w:val="af6"/>
        <w:rPr>
          <w:u w:val="single"/>
        </w:rPr>
      </w:pPr>
    </w:p>
    <w:p w:rsidR="003A1704" w:rsidRPr="009D60BF" w:rsidRDefault="003A1704" w:rsidP="003A1704">
      <w:pPr>
        <w:pStyle w:val="af6"/>
        <w:rPr>
          <w:u w:val="single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3A1704" w:rsidRPr="007C3193" w:rsidRDefault="003A1704" w:rsidP="000F33B7">
      <w:pPr>
        <w:pStyle w:val="Req1-title"/>
      </w:pPr>
      <w:r w:rsidRPr="00A41407">
        <w:t>Требование</w:t>
      </w:r>
      <w:r w:rsidR="00396198">
        <w:t xml:space="preserve"> 7. Изменение файла </w:t>
      </w:r>
      <w:r w:rsidR="00396198">
        <w:rPr>
          <w:lang w:val="en-US"/>
        </w:rPr>
        <w:t>PA</w:t>
      </w:r>
      <w:r w:rsidR="00396198" w:rsidRPr="007C3193">
        <w:t>003</w:t>
      </w:r>
      <w:r w:rsidR="007C3193">
        <w:t xml:space="preserve"> </w:t>
      </w:r>
      <w:r w:rsidR="007C3193">
        <w:rPr>
          <w:lang w:val="en-US"/>
        </w:rPr>
        <w:t>Pledge</w:t>
      </w:r>
      <w:r w:rsidR="007C3193" w:rsidRPr="007C3193">
        <w:t xml:space="preserve"> </w:t>
      </w:r>
      <w:r w:rsidR="007C3193">
        <w:rPr>
          <w:lang w:val="en-US"/>
        </w:rPr>
        <w:t>request</w:t>
      </w:r>
    </w:p>
    <w:p w:rsidR="00396198" w:rsidRDefault="00396198" w:rsidP="00396198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396198">
        <w:rPr>
          <w:rFonts w:ascii="Arial" w:hAnsi="Arial" w:cs="Arial"/>
          <w:sz w:val="20"/>
          <w:lang w:val="ru-RU"/>
        </w:rPr>
        <w:t>В отчет на подтверждение залога (</w:t>
      </w:r>
      <w:r w:rsidRPr="00214CD4">
        <w:rPr>
          <w:rFonts w:ascii="Arial" w:hAnsi="Arial" w:cs="Arial"/>
          <w:sz w:val="20"/>
        </w:rPr>
        <w:t>Pledge</w:t>
      </w:r>
      <w:r w:rsidRPr="00396198">
        <w:rPr>
          <w:rFonts w:ascii="Arial" w:hAnsi="Arial" w:cs="Arial"/>
          <w:sz w:val="20"/>
          <w:lang w:val="ru-RU"/>
        </w:rPr>
        <w:t xml:space="preserve"> </w:t>
      </w:r>
      <w:r w:rsidRPr="00214CD4">
        <w:rPr>
          <w:rFonts w:ascii="Arial" w:hAnsi="Arial" w:cs="Arial"/>
          <w:sz w:val="20"/>
        </w:rPr>
        <w:t>addendum</w:t>
      </w:r>
      <w:r w:rsidRPr="00396198">
        <w:rPr>
          <w:rFonts w:ascii="Arial" w:hAnsi="Arial" w:cs="Arial"/>
          <w:sz w:val="20"/>
          <w:lang w:val="ru-RU"/>
        </w:rPr>
        <w:t xml:space="preserve">), который автоматически формируется из </w:t>
      </w:r>
      <w:r>
        <w:rPr>
          <w:rFonts w:ascii="Arial" w:hAnsi="Arial" w:cs="Arial"/>
          <w:sz w:val="20"/>
        </w:rPr>
        <w:t>X</w:t>
      </w:r>
      <w:r w:rsidRPr="00396198">
        <w:rPr>
          <w:rFonts w:ascii="Arial" w:hAnsi="Arial" w:cs="Arial"/>
          <w:sz w:val="20"/>
          <w:lang w:val="ru-RU"/>
        </w:rPr>
        <w:t>-</w:t>
      </w:r>
      <w:r>
        <w:rPr>
          <w:rFonts w:ascii="Arial" w:hAnsi="Arial" w:cs="Arial"/>
          <w:sz w:val="20"/>
        </w:rPr>
        <w:t>Factor</w:t>
      </w:r>
      <w:r w:rsidRPr="00396198">
        <w:rPr>
          <w:rFonts w:ascii="Arial" w:hAnsi="Arial" w:cs="Arial"/>
          <w:sz w:val="20"/>
          <w:lang w:val="ru-RU"/>
        </w:rPr>
        <w:t xml:space="preserve"> для дилеров, требуется добавить колонку с указанием </w:t>
      </w:r>
      <w:r>
        <w:rPr>
          <w:rFonts w:ascii="Arial" w:hAnsi="Arial" w:cs="Arial"/>
          <w:sz w:val="20"/>
          <w:lang w:val="ru-RU"/>
        </w:rPr>
        <w:t xml:space="preserve">нового </w:t>
      </w:r>
      <w:r w:rsidRPr="00396198">
        <w:rPr>
          <w:rFonts w:ascii="Arial" w:hAnsi="Arial" w:cs="Arial"/>
          <w:sz w:val="20"/>
          <w:lang w:val="ru-RU"/>
        </w:rPr>
        <w:t xml:space="preserve">признака </w:t>
      </w:r>
      <w:r>
        <w:rPr>
          <w:rFonts w:ascii="Arial" w:hAnsi="Arial" w:cs="Arial"/>
          <w:sz w:val="20"/>
          <w:lang w:val="ru-RU"/>
        </w:rPr>
        <w:t>флит</w:t>
      </w:r>
      <w:r w:rsidRPr="00396198">
        <w:rPr>
          <w:rFonts w:ascii="Arial" w:hAnsi="Arial" w:cs="Arial"/>
          <w:sz w:val="20"/>
          <w:lang w:val="ru-RU"/>
        </w:rPr>
        <w:t xml:space="preserve"> а/м (</w:t>
      </w:r>
      <w:r>
        <w:rPr>
          <w:rFonts w:ascii="Arial" w:hAnsi="Arial" w:cs="Arial"/>
          <w:sz w:val="20"/>
        </w:rPr>
        <w:t>FL</w:t>
      </w:r>
      <w:r w:rsidRPr="00396198">
        <w:rPr>
          <w:rFonts w:ascii="Arial" w:hAnsi="Arial" w:cs="Arial"/>
          <w:sz w:val="20"/>
          <w:lang w:val="ru-RU"/>
        </w:rPr>
        <w:t>).</w:t>
      </w:r>
    </w:p>
    <w:p w:rsidR="00396198" w:rsidRPr="00396198" w:rsidRDefault="00396198" w:rsidP="00396198">
      <w:pPr>
        <w:ind w:firstLine="567"/>
        <w:jc w:val="both"/>
        <w:rPr>
          <w:rFonts w:ascii="Arial" w:hAnsi="Arial" w:cs="Arial"/>
          <w:sz w:val="20"/>
          <w:lang w:val="ru-RU"/>
        </w:rPr>
      </w:pPr>
      <w:r>
        <w:rPr>
          <w:rFonts w:ascii="Arial" w:hAnsi="Arial" w:cs="Arial"/>
          <w:sz w:val="20"/>
          <w:lang w:val="ru-RU"/>
        </w:rPr>
        <w:t>Для автомобилей с признаком флит, требуется отображать информацию о признаке в соответствующей колонке.</w:t>
      </w:r>
    </w:p>
    <w:p w:rsidR="00396198" w:rsidRDefault="00396198" w:rsidP="003A1704">
      <w:pPr>
        <w:pStyle w:val="af6"/>
      </w:pPr>
    </w:p>
    <w:p w:rsidR="00396198" w:rsidRPr="00396198" w:rsidRDefault="00396198" w:rsidP="003A1704">
      <w:pPr>
        <w:pStyle w:val="af6"/>
      </w:pPr>
      <w:r>
        <w:t>Формат отчёта представлен ниже:</w:t>
      </w:r>
    </w:p>
    <w:bookmarkStart w:id="64" w:name="_MON_1577530740"/>
    <w:bookmarkEnd w:id="64"/>
    <w:p w:rsidR="003A1704" w:rsidRDefault="00355B6A" w:rsidP="003A1704">
      <w:pPr>
        <w:pStyle w:val="af6"/>
        <w:rPr>
          <w:b/>
          <w:u w:val="single"/>
        </w:rPr>
      </w:pPr>
      <w:r>
        <w:object w:dxaOrig="1530" w:dyaOrig="1002">
          <v:shape id="_x0000_i1029" type="#_x0000_t75" style="width:77.2pt;height:51.25pt" o:ole="">
            <v:imagedata r:id="rId24" o:title=""/>
          </v:shape>
          <o:OLEObject Type="Embed" ProgID="Excel.Sheet.8" ShapeID="_x0000_i1029" DrawAspect="Icon" ObjectID="_1585406940" r:id="rId25"/>
        </w:object>
      </w:r>
    </w:p>
    <w:p w:rsidR="003A1704" w:rsidRPr="00D21960" w:rsidRDefault="003A1704" w:rsidP="00D37837">
      <w:pPr>
        <w:pStyle w:val="L3"/>
      </w:pPr>
      <w:bookmarkStart w:id="65" w:name="_Toc504144768"/>
      <w:bookmarkStart w:id="66" w:name="_Toc504667679"/>
      <w:r>
        <w:t>Отправка подтверждения залога</w:t>
      </w:r>
      <w:bookmarkEnd w:id="65"/>
      <w:bookmarkEnd w:id="66"/>
    </w:p>
    <w:p w:rsidR="003A1704" w:rsidRDefault="003A1704" w:rsidP="00D37837">
      <w:pPr>
        <w:pStyle w:val="L20"/>
      </w:pPr>
      <w:r>
        <w:t>Действие AS IS:</w:t>
      </w:r>
    </w:p>
    <w:p w:rsidR="003A1704" w:rsidRPr="009D60BF" w:rsidRDefault="009D60BF" w:rsidP="003A1704">
      <w:pPr>
        <w:pStyle w:val="af6"/>
        <w:jc w:val="both"/>
      </w:pPr>
      <w:r>
        <w:t>Дилеры на своей стороне производят подтверждение залога</w:t>
      </w:r>
      <w:r w:rsidR="00355B6A">
        <w:t>.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 BE</w:t>
      </w:r>
      <w:r>
        <w:t>:</w:t>
      </w:r>
    </w:p>
    <w:p w:rsidR="003A1704" w:rsidRPr="00252F2F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3A1704" w:rsidRDefault="009D60BF" w:rsidP="009D60BF">
      <w:pPr>
        <w:pStyle w:val="af6"/>
      </w:pPr>
      <w:r w:rsidRPr="009D60BF">
        <w:t>Не меняется</w:t>
      </w:r>
    </w:p>
    <w:p w:rsidR="009D60BF" w:rsidRPr="009D60BF" w:rsidRDefault="009D60BF" w:rsidP="009D60BF">
      <w:pPr>
        <w:pStyle w:val="af6"/>
      </w:pPr>
    </w:p>
    <w:p w:rsidR="003A1704" w:rsidRDefault="003A1704" w:rsidP="003A1704">
      <w:pPr>
        <w:pStyle w:val="af6"/>
        <w:rPr>
          <w:u w:val="single"/>
          <w:lang w:val="en-US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3A1704" w:rsidRPr="009D60BF" w:rsidRDefault="009D60BF" w:rsidP="009D60BF">
      <w:pPr>
        <w:pStyle w:val="af6"/>
      </w:pPr>
      <w:r w:rsidRPr="009D60BF">
        <w:t>Не требуется</w:t>
      </w:r>
    </w:p>
    <w:p w:rsidR="003A1704" w:rsidRPr="00D21960" w:rsidRDefault="003A1704" w:rsidP="00D37837">
      <w:pPr>
        <w:pStyle w:val="L3"/>
      </w:pPr>
      <w:bookmarkStart w:id="67" w:name="_Toc504144769"/>
      <w:bookmarkStart w:id="68" w:name="_Toc504667680"/>
      <w:r>
        <w:lastRenderedPageBreak/>
        <w:t>Загрузка информации о залоге</w:t>
      </w:r>
      <w:bookmarkEnd w:id="67"/>
      <w:bookmarkEnd w:id="68"/>
    </w:p>
    <w:p w:rsidR="003A1704" w:rsidRDefault="003A1704" w:rsidP="00D37837">
      <w:pPr>
        <w:pStyle w:val="L20"/>
      </w:pPr>
      <w:r>
        <w:t>Действие AS IS:</w:t>
      </w:r>
    </w:p>
    <w:p w:rsidR="003A1704" w:rsidRPr="00E036E5" w:rsidRDefault="009D60BF" w:rsidP="003A1704">
      <w:pPr>
        <w:pStyle w:val="af6"/>
        <w:jc w:val="both"/>
      </w:pPr>
      <w:r w:rsidRPr="00924BE1">
        <w:t xml:space="preserve">После получения и проверки полученных в ответ сообщений от дилера, в </w:t>
      </w:r>
      <w:r w:rsidRPr="00AE5130">
        <w:t>X</w:t>
      </w:r>
      <w:r w:rsidRPr="00924BE1">
        <w:t>-</w:t>
      </w:r>
      <w:r w:rsidRPr="00AE5130">
        <w:t>Factor</w:t>
      </w:r>
      <w:r w:rsidRPr="00924BE1">
        <w:t xml:space="preserve"> производится загрузк</w:t>
      </w:r>
      <w:r w:rsidR="00EE674C">
        <w:t>а залоговых файлов типа РА003-. П</w:t>
      </w:r>
      <w:r w:rsidRPr="00924BE1">
        <w:t xml:space="preserve">о </w:t>
      </w:r>
      <w:r>
        <w:t>автомобилям</w:t>
      </w:r>
      <w:r w:rsidRPr="00924BE1">
        <w:t>, по которым получено подтверждение залога, присваивается атрибут «</w:t>
      </w:r>
      <w:r w:rsidRPr="00AE5130">
        <w:t>Pledge</w:t>
      </w:r>
      <w:r w:rsidRPr="00924BE1">
        <w:t xml:space="preserve"> </w:t>
      </w:r>
      <w:r w:rsidRPr="00AE5130">
        <w:t>of</w:t>
      </w:r>
      <w:r w:rsidRPr="00924BE1">
        <w:t xml:space="preserve"> </w:t>
      </w:r>
      <w:r w:rsidRPr="00AE5130">
        <w:t>the</w:t>
      </w:r>
      <w:r w:rsidRPr="00924BE1">
        <w:t xml:space="preserve"> </w:t>
      </w:r>
      <w:r w:rsidRPr="00AE5130">
        <w:t>car</w:t>
      </w:r>
      <w:r w:rsidRPr="00924BE1">
        <w:t>».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</w:t>
      </w:r>
      <w:r w:rsidRPr="00EE674C">
        <w:t xml:space="preserve"> </w:t>
      </w:r>
      <w:r>
        <w:rPr>
          <w:lang w:val="en-US"/>
        </w:rPr>
        <w:t>BE</w:t>
      </w:r>
      <w:r>
        <w:t>:</w:t>
      </w:r>
    </w:p>
    <w:p w:rsidR="003A1704" w:rsidRPr="00252F2F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3A1704" w:rsidRPr="009D60BF" w:rsidRDefault="009D60BF" w:rsidP="003A1704">
      <w:pPr>
        <w:pStyle w:val="af6"/>
      </w:pPr>
      <w:r w:rsidRPr="009D60BF">
        <w:t>Не меняется</w:t>
      </w:r>
    </w:p>
    <w:p w:rsidR="009D60BF" w:rsidRPr="00252F2F" w:rsidRDefault="009D60BF" w:rsidP="003A1704">
      <w:pPr>
        <w:pStyle w:val="af6"/>
        <w:rPr>
          <w:u w:val="single"/>
        </w:rPr>
      </w:pPr>
    </w:p>
    <w:p w:rsidR="003A1704" w:rsidRPr="00DA610D" w:rsidRDefault="003A1704" w:rsidP="00DA610D">
      <w:pPr>
        <w:pStyle w:val="af6"/>
        <w:rPr>
          <w:u w:val="single"/>
        </w:rPr>
      </w:pPr>
      <w:r w:rsidRPr="00DA610D">
        <w:rPr>
          <w:u w:val="single"/>
        </w:rPr>
        <w:t>Автоматизация:</w:t>
      </w:r>
    </w:p>
    <w:p w:rsidR="003A1704" w:rsidRPr="00494332" w:rsidRDefault="003A1704" w:rsidP="000F33B7">
      <w:pPr>
        <w:pStyle w:val="Req1-title"/>
      </w:pPr>
      <w:r w:rsidRPr="00A41407">
        <w:t xml:space="preserve">Требование </w:t>
      </w:r>
      <w:r w:rsidR="00EE674C">
        <w:t>8.</w:t>
      </w:r>
      <w:r w:rsidRPr="00A41407">
        <w:t xml:space="preserve"> </w:t>
      </w:r>
      <w:r w:rsidR="00EE674C">
        <w:t xml:space="preserve">Проверки при загрузке </w:t>
      </w:r>
      <w:r w:rsidR="00EE674C">
        <w:rPr>
          <w:lang w:val="en-US"/>
        </w:rPr>
        <w:t>PA</w:t>
      </w:r>
      <w:r w:rsidR="00EE674C" w:rsidRPr="00494332">
        <w:t>003</w:t>
      </w:r>
    </w:p>
    <w:p w:rsidR="009D60BF" w:rsidRDefault="009D60BF" w:rsidP="00EE674C">
      <w:pPr>
        <w:pStyle w:val="af6"/>
        <w:jc w:val="both"/>
        <w:rPr>
          <w:b/>
        </w:rPr>
      </w:pPr>
      <w:r>
        <w:t xml:space="preserve">При загрузке залогового файла необходимо добавить к существующим алгоритмам проверки дополнительную проверку наличия признака </w:t>
      </w:r>
      <w:r w:rsidR="00EE674C">
        <w:t>флит</w:t>
      </w:r>
      <w:r>
        <w:t xml:space="preserve"> а/м (</w:t>
      </w:r>
      <w:r w:rsidR="00EE674C">
        <w:rPr>
          <w:lang w:val="en-US"/>
        </w:rPr>
        <w:t>FL</w:t>
      </w:r>
      <w:r w:rsidRPr="008D4E84">
        <w:t xml:space="preserve">) </w:t>
      </w:r>
      <w:r>
        <w:t xml:space="preserve">на соответствие </w:t>
      </w:r>
      <w:r w:rsidR="00EE674C">
        <w:t>признаку</w:t>
      </w:r>
      <w:r>
        <w:t xml:space="preserve"> а/м, существующего в системе:</w:t>
      </w:r>
    </w:p>
    <w:p w:rsidR="009D60BF" w:rsidRDefault="009D60BF" w:rsidP="00EE674C">
      <w:pPr>
        <w:pStyle w:val="af6"/>
        <w:jc w:val="both"/>
        <w:rPr>
          <w:b/>
        </w:rPr>
      </w:pPr>
      <w:r>
        <w:t xml:space="preserve">Если в файле указан признак </w:t>
      </w:r>
      <w:r w:rsidR="00EE674C">
        <w:rPr>
          <w:lang w:val="en-US"/>
        </w:rPr>
        <w:t>FL</w:t>
      </w:r>
      <w:r>
        <w:t xml:space="preserve">, то </w:t>
      </w:r>
      <w:r w:rsidR="00EE674C">
        <w:t>признак</w:t>
      </w:r>
      <w:r>
        <w:t xml:space="preserve"> </w:t>
      </w:r>
      <w:r w:rsidR="00B05109">
        <w:t xml:space="preserve">= Тип автомобиля </w:t>
      </w:r>
      <w:r>
        <w:t>в X</w:t>
      </w:r>
      <w:r w:rsidRPr="000610FE">
        <w:t>-</w:t>
      </w:r>
      <w:r>
        <w:t>Factor</w:t>
      </w:r>
      <w:r w:rsidR="008E1B92">
        <w:t xml:space="preserve">= </w:t>
      </w:r>
      <w:r w:rsidR="00EE674C">
        <w:rPr>
          <w:lang w:val="en-US"/>
        </w:rPr>
        <w:t>Fleet</w:t>
      </w:r>
      <w:r>
        <w:t xml:space="preserve">, иначе - </w:t>
      </w:r>
      <w:r w:rsidRPr="000610FE">
        <w:t>&gt;</w:t>
      </w:r>
      <w:r>
        <w:t xml:space="preserve"> отклонение загрузки всего файла</w:t>
      </w:r>
      <w:r w:rsidRPr="00561541">
        <w:t xml:space="preserve"> </w:t>
      </w:r>
      <w:r>
        <w:t>«Проверка не пройдена»;</w:t>
      </w:r>
    </w:p>
    <w:p w:rsidR="009D60BF" w:rsidRPr="000610FE" w:rsidRDefault="009D60BF" w:rsidP="00EE674C">
      <w:pPr>
        <w:pStyle w:val="af6"/>
        <w:jc w:val="both"/>
        <w:rPr>
          <w:b/>
        </w:rPr>
      </w:pPr>
      <w:r>
        <w:t xml:space="preserve">Если в файле признак отсутствует «0», то </w:t>
      </w:r>
      <w:r w:rsidR="00C274B0">
        <w:t>признак = Тип</w:t>
      </w:r>
      <w:r w:rsidR="00355B6A">
        <w:t xml:space="preserve"> </w:t>
      </w:r>
      <w:r w:rsidR="00C274B0">
        <w:t>автомобиля</w:t>
      </w:r>
      <w:r>
        <w:t xml:space="preserve"> в</w:t>
      </w:r>
      <w:r w:rsidRPr="000610FE">
        <w:t xml:space="preserve"> </w:t>
      </w:r>
      <w:r>
        <w:t>X</w:t>
      </w:r>
      <w:r w:rsidRPr="000610FE">
        <w:t>-</w:t>
      </w:r>
      <w:r>
        <w:t>Factor стандартный</w:t>
      </w:r>
      <w:r w:rsidRPr="000610FE">
        <w:t xml:space="preserve"> </w:t>
      </w:r>
      <w:r>
        <w:t xml:space="preserve">(не </w:t>
      </w:r>
      <w:r w:rsidR="00CE6820" w:rsidRPr="00CE6820">
        <w:rPr>
          <w:rFonts w:hint="eastAsia"/>
        </w:rPr>
        <w:t>≠</w:t>
      </w:r>
      <w:r w:rsidR="00CE6820">
        <w:t xml:space="preserve"> </w:t>
      </w:r>
      <w:r w:rsidR="009F7435">
        <w:rPr>
          <w:lang w:val="en-US"/>
        </w:rPr>
        <w:t>Fleet</w:t>
      </w:r>
      <w:r w:rsidR="009F7435" w:rsidRPr="009F7435">
        <w:t xml:space="preserve">, </w:t>
      </w:r>
      <w:r w:rsidR="009F7435">
        <w:rPr>
          <w:lang w:val="en-US"/>
        </w:rPr>
        <w:t>Demo</w:t>
      </w:r>
      <w:r w:rsidR="009F7435" w:rsidRPr="009F7435">
        <w:t xml:space="preserve">, </w:t>
      </w:r>
      <w:r w:rsidR="009F7435">
        <w:t>Courtesy</w:t>
      </w:r>
      <w:r>
        <w:t>), иначе -</w:t>
      </w:r>
      <w:r w:rsidRPr="000610FE">
        <w:t xml:space="preserve">&gt; </w:t>
      </w:r>
      <w:r>
        <w:t>отклонение загрузки всего файла «Проверка не пройдена».</w:t>
      </w:r>
    </w:p>
    <w:p w:rsidR="003A1704" w:rsidRPr="00EE674C" w:rsidRDefault="00EE674C" w:rsidP="00EE674C">
      <w:pPr>
        <w:pStyle w:val="af6"/>
        <w:jc w:val="both"/>
      </w:pPr>
      <w:r w:rsidRPr="00EE674C">
        <w:t xml:space="preserve">Требования по проверке признаков для демо и подменных автомобилей описаны в рамках </w:t>
      </w:r>
      <w:r w:rsidRPr="00EE674C">
        <w:rPr>
          <w:lang w:val="en-US"/>
        </w:rPr>
        <w:t>CHR</w:t>
      </w:r>
      <w:r w:rsidRPr="00EE674C">
        <w:t>-3464.</w:t>
      </w:r>
    </w:p>
    <w:p w:rsidR="003A1704" w:rsidRPr="00D21960" w:rsidRDefault="003A1704" w:rsidP="00D37837">
      <w:pPr>
        <w:pStyle w:val="L3"/>
      </w:pPr>
      <w:bookmarkStart w:id="69" w:name="_Toc504144770"/>
      <w:bookmarkStart w:id="70" w:name="_Toc504667681"/>
      <w:r>
        <w:t>Отправка информации о переданных провайдеру ПТС</w:t>
      </w:r>
      <w:bookmarkEnd w:id="69"/>
      <w:bookmarkEnd w:id="70"/>
    </w:p>
    <w:p w:rsidR="003A1704" w:rsidRDefault="003A1704" w:rsidP="00D37837">
      <w:pPr>
        <w:pStyle w:val="L20"/>
      </w:pPr>
      <w:r>
        <w:t>Действие AS IS:</w:t>
      </w:r>
    </w:p>
    <w:p w:rsidR="009D60BF" w:rsidRPr="00924BE1" w:rsidRDefault="009D60BF" w:rsidP="009D60BF">
      <w:pPr>
        <w:pStyle w:val="af6"/>
        <w:jc w:val="both"/>
      </w:pPr>
      <w:r>
        <w:t>Ежедневно в 16.00 а</w:t>
      </w:r>
      <w:r w:rsidRPr="00924BE1">
        <w:t>втопроизводитель на своей стороне формирует и направляет в Банк через технический интерфейс систем</w:t>
      </w:r>
      <w:r>
        <w:t>ы</w:t>
      </w:r>
      <w:r w:rsidRPr="00924BE1">
        <w:t xml:space="preserve"> </w:t>
      </w:r>
      <w:r w:rsidRPr="00AE5130">
        <w:t>X</w:t>
      </w:r>
      <w:r w:rsidRPr="00924BE1">
        <w:t>-</w:t>
      </w:r>
      <w:r w:rsidRPr="00AE5130">
        <w:t>Factor</w:t>
      </w:r>
      <w:r w:rsidRPr="00924BE1">
        <w:t xml:space="preserve"> файл </w:t>
      </w:r>
      <w:r w:rsidRPr="00AE5130">
        <w:t>F</w:t>
      </w:r>
      <w:r w:rsidRPr="00924BE1">
        <w:t>150</w:t>
      </w:r>
      <w:r w:rsidR="00EE674C">
        <w:rPr>
          <w:lang w:val="en-US"/>
        </w:rPr>
        <w:t>A</w:t>
      </w:r>
      <w:r w:rsidRPr="00924BE1">
        <w:t xml:space="preserve">, содержащий информацию о </w:t>
      </w:r>
      <w:r w:rsidRPr="00AE5130">
        <w:t>VIN</w:t>
      </w:r>
      <w:r w:rsidRPr="00924BE1">
        <w:t xml:space="preserve"> номерах, для которых были выпущены </w:t>
      </w:r>
      <w:r>
        <w:t xml:space="preserve">бумажные </w:t>
      </w:r>
      <w:r w:rsidRPr="00924BE1">
        <w:t xml:space="preserve">ПТС и переданы в </w:t>
      </w:r>
      <w:r w:rsidR="00CE6820">
        <w:rPr>
          <w:lang w:val="en-US"/>
        </w:rPr>
        <w:t>DHL</w:t>
      </w:r>
      <w:r w:rsidR="00CE6820">
        <w:t xml:space="preserve"> </w:t>
      </w:r>
      <w:r>
        <w:t>на хранение</w:t>
      </w:r>
      <w:r w:rsidR="00041BFA" w:rsidRPr="00041BFA">
        <w:t xml:space="preserve"> </w:t>
      </w:r>
      <w:r w:rsidR="00041BFA">
        <w:t xml:space="preserve">или были выпущены электронные ПТС, требования по передаче данных об электронных ПТС описаны в рамках </w:t>
      </w:r>
      <w:r w:rsidR="00041BFA" w:rsidRPr="00041BFA">
        <w:t>CHR-3882</w:t>
      </w:r>
      <w:r w:rsidR="00041BFA">
        <w:t>.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</w:t>
      </w:r>
      <w:r w:rsidRPr="00041BFA">
        <w:t xml:space="preserve"> </w:t>
      </w:r>
      <w:r>
        <w:rPr>
          <w:lang w:val="en-US"/>
        </w:rPr>
        <w:t>BE</w:t>
      </w:r>
      <w:r>
        <w:t>:</w:t>
      </w:r>
    </w:p>
    <w:p w:rsidR="003A1704" w:rsidRPr="00252F2F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3A1704" w:rsidRPr="00E10D6E" w:rsidRDefault="00E10D6E" w:rsidP="003A1704">
      <w:pPr>
        <w:pStyle w:val="af6"/>
      </w:pPr>
      <w:r w:rsidRPr="00E10D6E">
        <w:t>Не меняется</w:t>
      </w:r>
    </w:p>
    <w:p w:rsidR="00E10D6E" w:rsidRPr="00252F2F" w:rsidRDefault="00E10D6E" w:rsidP="003A1704">
      <w:pPr>
        <w:pStyle w:val="af6"/>
        <w:rPr>
          <w:u w:val="single"/>
        </w:rPr>
      </w:pPr>
    </w:p>
    <w:p w:rsidR="003A1704" w:rsidRPr="00E10D6E" w:rsidRDefault="003A1704" w:rsidP="003A1704">
      <w:pPr>
        <w:pStyle w:val="af6"/>
        <w:rPr>
          <w:u w:val="single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E10D6E" w:rsidRPr="00E10D6E" w:rsidRDefault="00E10D6E" w:rsidP="00E10D6E">
      <w:pPr>
        <w:pStyle w:val="af6"/>
      </w:pPr>
      <w:r w:rsidRPr="00E10D6E">
        <w:t>Не требуется</w:t>
      </w:r>
    </w:p>
    <w:p w:rsidR="003A1704" w:rsidRPr="00D21960" w:rsidRDefault="003A1704" w:rsidP="00D37837">
      <w:pPr>
        <w:pStyle w:val="L3"/>
      </w:pPr>
      <w:bookmarkStart w:id="71" w:name="_Toc504144771"/>
      <w:bookmarkStart w:id="72" w:name="_Toc504667682"/>
      <w:r>
        <w:t>Проставление отметки о получении ПТС</w:t>
      </w:r>
      <w:bookmarkEnd w:id="71"/>
      <w:bookmarkEnd w:id="72"/>
    </w:p>
    <w:p w:rsidR="003A1704" w:rsidRDefault="003A1704" w:rsidP="00D37837">
      <w:pPr>
        <w:pStyle w:val="L20"/>
      </w:pPr>
      <w:r>
        <w:t>Действие AS IS:</w:t>
      </w:r>
    </w:p>
    <w:p w:rsidR="009D60BF" w:rsidRPr="00CE5CF9" w:rsidRDefault="009D60BF" w:rsidP="00EE674C">
      <w:pPr>
        <w:pStyle w:val="af6"/>
        <w:jc w:val="both"/>
      </w:pPr>
      <w:r w:rsidRPr="00AE5130">
        <w:t>X</w:t>
      </w:r>
      <w:r w:rsidRPr="00CE5CF9">
        <w:t>-</w:t>
      </w:r>
      <w:r w:rsidRPr="00AE5130">
        <w:t>Factor</w:t>
      </w:r>
      <w:r w:rsidRPr="00CE5CF9">
        <w:t xml:space="preserve"> производит реконсиляцию полученного списка готовых ПТС и в автоматическом режиме прикрепляет соответствующие коды дилеров, производится присвоение атрибута «</w:t>
      </w:r>
      <w:r w:rsidRPr="00AE5130">
        <w:t>PTS</w:t>
      </w:r>
      <w:r w:rsidRPr="00CE5CF9">
        <w:t xml:space="preserve"> </w:t>
      </w:r>
      <w:r w:rsidRPr="00AE5130">
        <w:t>received</w:t>
      </w:r>
      <w:r w:rsidRPr="00CE5CF9">
        <w:t>» для инвойсов, содержащихся в файле.</w:t>
      </w:r>
    </w:p>
    <w:p w:rsidR="003A1704" w:rsidRPr="00106625" w:rsidRDefault="003A1704" w:rsidP="00D37837">
      <w:pPr>
        <w:pStyle w:val="L20"/>
      </w:pPr>
      <w:r>
        <w:t xml:space="preserve">Действие </w:t>
      </w:r>
      <w:r>
        <w:rPr>
          <w:lang w:val="en-US"/>
        </w:rPr>
        <w:t>TO BE</w:t>
      </w:r>
      <w:r>
        <w:t>:</w:t>
      </w:r>
    </w:p>
    <w:p w:rsidR="003A1704" w:rsidRDefault="003A1704" w:rsidP="003A1704">
      <w:pPr>
        <w:pStyle w:val="af6"/>
        <w:rPr>
          <w:u w:val="single"/>
        </w:rPr>
      </w:pPr>
      <w:r w:rsidRPr="00233B35">
        <w:rPr>
          <w:u w:val="single"/>
        </w:rPr>
        <w:t>Бизнес-процесс:</w:t>
      </w:r>
    </w:p>
    <w:p w:rsidR="00E10D6E" w:rsidRPr="00E10D6E" w:rsidRDefault="00E10D6E" w:rsidP="00E10D6E">
      <w:pPr>
        <w:pStyle w:val="af6"/>
      </w:pPr>
      <w:r w:rsidRPr="00E10D6E">
        <w:t>Не меняется</w:t>
      </w:r>
    </w:p>
    <w:p w:rsidR="003A1704" w:rsidRPr="00252F2F" w:rsidRDefault="003A1704" w:rsidP="003A1704">
      <w:pPr>
        <w:pStyle w:val="af6"/>
        <w:rPr>
          <w:u w:val="single"/>
        </w:rPr>
      </w:pPr>
    </w:p>
    <w:p w:rsidR="003A1704" w:rsidRPr="00E10D6E" w:rsidRDefault="003A1704" w:rsidP="003A1704">
      <w:pPr>
        <w:pStyle w:val="af6"/>
        <w:rPr>
          <w:u w:val="single"/>
        </w:rPr>
      </w:pPr>
      <w:r>
        <w:rPr>
          <w:u w:val="single"/>
        </w:rPr>
        <w:t>Автоматизация</w:t>
      </w:r>
      <w:r w:rsidRPr="00233B35">
        <w:rPr>
          <w:u w:val="single"/>
        </w:rPr>
        <w:t>:</w:t>
      </w:r>
    </w:p>
    <w:p w:rsidR="003A1704" w:rsidRDefault="00E10D6E" w:rsidP="003A1704">
      <w:pPr>
        <w:pStyle w:val="af6"/>
        <w:rPr>
          <w:lang w:val="en-US"/>
        </w:rPr>
      </w:pPr>
      <w:r w:rsidRPr="00E10D6E">
        <w:t>Не требуется</w:t>
      </w:r>
    </w:p>
    <w:p w:rsidR="00EE674C" w:rsidRDefault="00EE674C" w:rsidP="003A1704">
      <w:pPr>
        <w:pStyle w:val="af6"/>
        <w:rPr>
          <w:lang w:val="en-US"/>
        </w:rPr>
      </w:pPr>
    </w:p>
    <w:p w:rsidR="00415D76" w:rsidRDefault="005C79D8" w:rsidP="00B73A90">
      <w:pPr>
        <w:pStyle w:val="L10"/>
      </w:pPr>
      <w:bookmarkStart w:id="73" w:name="_Toc504144772"/>
      <w:bookmarkStart w:id="74" w:name="_Toc504667683"/>
      <w:r>
        <w:rPr>
          <w:lang w:eastAsia="en-US"/>
        </w:rPr>
        <w:lastRenderedPageBreak/>
        <w:t>Процесс финансирования и определения условий сотрудничества</w:t>
      </w:r>
      <w:bookmarkEnd w:id="73"/>
      <w:bookmarkEnd w:id="74"/>
    </w:p>
    <w:p w:rsidR="003858D9" w:rsidRPr="000C2688" w:rsidRDefault="003858D9" w:rsidP="00415D76">
      <w:pPr>
        <w:pStyle w:val="L2"/>
      </w:pPr>
      <w:bookmarkStart w:id="75" w:name="_Toc504144773"/>
      <w:bookmarkStart w:id="76" w:name="_Toc504667684"/>
      <w:r w:rsidRPr="00E709ED">
        <w:t>Верхнеуровневый анализ бизнес-требований</w:t>
      </w:r>
      <w:bookmarkEnd w:id="75"/>
      <w:bookmarkEnd w:id="76"/>
    </w:p>
    <w:p w:rsidR="003858D9" w:rsidRPr="000C2688" w:rsidRDefault="003858D9" w:rsidP="00D37837">
      <w:pPr>
        <w:pStyle w:val="L3"/>
      </w:pPr>
      <w:bookmarkStart w:id="77" w:name="_Toc504144774"/>
      <w:bookmarkStart w:id="78" w:name="_Toc504667685"/>
      <w:r>
        <w:t>Описание существующего процесса:</w:t>
      </w:r>
      <w:bookmarkEnd w:id="77"/>
      <w:bookmarkEnd w:id="78"/>
    </w:p>
    <w:p w:rsidR="003858D9" w:rsidRDefault="005C79D8" w:rsidP="003858D9">
      <w:pPr>
        <w:pStyle w:val="af6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CAFD2C4" wp14:editId="0035B134">
            <wp:extent cx="6479540" cy="2970641"/>
            <wp:effectExtent l="0" t="0" r="0" b="1270"/>
            <wp:docPr id="19" name="Рисунок 1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it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9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8D9" w:rsidRDefault="003858D9" w:rsidP="00D37837">
      <w:pPr>
        <w:pStyle w:val="L3"/>
      </w:pPr>
      <w:bookmarkStart w:id="79" w:name="_Toc504144775"/>
      <w:bookmarkStart w:id="80" w:name="_Toc504667686"/>
      <w:r>
        <w:t>Описание нового (/модифицируемого) процесса:</w:t>
      </w:r>
      <w:bookmarkEnd w:id="79"/>
      <w:bookmarkEnd w:id="80"/>
    </w:p>
    <w:p w:rsidR="003858D9" w:rsidRPr="0027554C" w:rsidRDefault="005C79D8" w:rsidP="005C79D8">
      <w:pPr>
        <w:ind w:left="360" w:hanging="360"/>
        <w:rPr>
          <w:rFonts w:ascii="Arial" w:hAnsi="Arial" w:cs="Arial"/>
          <w:lang w:val="ru-RU"/>
        </w:rPr>
      </w:pPr>
      <w:r>
        <w:rPr>
          <w:noProof/>
          <w:lang w:eastAsia="en-US"/>
        </w:rPr>
        <w:drawing>
          <wp:inline distT="0" distB="0" distL="0" distR="0" wp14:anchorId="26DBBF14" wp14:editId="573E3C08">
            <wp:extent cx="6479540" cy="2970641"/>
            <wp:effectExtent l="0" t="0" r="0" b="1270"/>
            <wp:docPr id="17" name="Рисунок 17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itl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9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8D9" w:rsidRDefault="003858D9" w:rsidP="00D37837">
      <w:pPr>
        <w:pStyle w:val="L3"/>
      </w:pPr>
      <w:bookmarkStart w:id="81" w:name="_Toc504144776"/>
      <w:bookmarkStart w:id="82" w:name="_Toc504667687"/>
      <w:r w:rsidRPr="000C2688">
        <w:t>GAP-анализ бизнес-процесса</w:t>
      </w:r>
      <w:bookmarkEnd w:id="81"/>
      <w:bookmarkEnd w:id="82"/>
    </w:p>
    <w:tbl>
      <w:tblPr>
        <w:tblW w:w="101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394"/>
        <w:gridCol w:w="1451"/>
        <w:gridCol w:w="2093"/>
        <w:gridCol w:w="1418"/>
      </w:tblGrid>
      <w:tr w:rsidR="003858D9" w:rsidRPr="003115F5" w:rsidTr="0050399A">
        <w:trPr>
          <w:trHeight w:val="700"/>
        </w:trPr>
        <w:tc>
          <w:tcPr>
            <w:tcW w:w="817" w:type="dxa"/>
            <w:shd w:val="clear" w:color="auto" w:fill="7030A0"/>
            <w:vAlign w:val="center"/>
          </w:tcPr>
          <w:p w:rsidR="003858D9" w:rsidRPr="003115F5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№ эл-та БП</w:t>
            </w:r>
          </w:p>
        </w:tc>
        <w:tc>
          <w:tcPr>
            <w:tcW w:w="4394" w:type="dxa"/>
            <w:shd w:val="clear" w:color="auto" w:fill="7030A0"/>
            <w:vAlign w:val="center"/>
          </w:tcPr>
          <w:p w:rsidR="003858D9" w:rsidRPr="003115F5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Элемент бизнес-процесса</w:t>
            </w:r>
          </w:p>
        </w:tc>
        <w:tc>
          <w:tcPr>
            <w:tcW w:w="1451" w:type="dxa"/>
            <w:shd w:val="clear" w:color="auto" w:fill="7030A0"/>
            <w:vAlign w:val="center"/>
          </w:tcPr>
          <w:p w:rsidR="003858D9" w:rsidRPr="003115F5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Роль</w:t>
            </w:r>
          </w:p>
        </w:tc>
        <w:tc>
          <w:tcPr>
            <w:tcW w:w="2093" w:type="dxa"/>
            <w:shd w:val="clear" w:color="auto" w:fill="7030A0"/>
            <w:vAlign w:val="center"/>
          </w:tcPr>
          <w:p w:rsidR="003858D9" w:rsidRPr="003115F5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ИТ система</w:t>
            </w:r>
          </w:p>
        </w:tc>
        <w:tc>
          <w:tcPr>
            <w:tcW w:w="1418" w:type="dxa"/>
            <w:shd w:val="clear" w:color="auto" w:fill="7030A0"/>
            <w:vAlign w:val="center"/>
          </w:tcPr>
          <w:p w:rsidR="003858D9" w:rsidRPr="003115F5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3115F5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Действие меняется?</w:t>
            </w:r>
          </w:p>
        </w:tc>
      </w:tr>
      <w:tr w:rsidR="003858D9" w:rsidRPr="003115F5" w:rsidTr="00797AB3">
        <w:trPr>
          <w:trHeight w:val="128"/>
        </w:trPr>
        <w:tc>
          <w:tcPr>
            <w:tcW w:w="817" w:type="dxa"/>
            <w:vAlign w:val="center"/>
          </w:tcPr>
          <w:p w:rsidR="003858D9" w:rsidRPr="003115F5" w:rsidRDefault="003858D9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1Т</w:t>
            </w:r>
          </w:p>
        </w:tc>
        <w:tc>
          <w:tcPr>
            <w:tcW w:w="4394" w:type="dxa"/>
            <w:vMerge w:val="restart"/>
            <w:vAlign w:val="center"/>
          </w:tcPr>
          <w:p w:rsidR="003858D9" w:rsidRPr="003115F5" w:rsidRDefault="00797AB3" w:rsidP="00F15D55">
            <w:pPr>
              <w:rPr>
                <w:rFonts w:ascii="Arial" w:hAnsi="Arial" w:cs="Arial"/>
                <w:sz w:val="20"/>
                <w:lang w:val="ru-RU"/>
              </w:rPr>
            </w:pPr>
            <w:r w:rsidRPr="00797AB3">
              <w:rPr>
                <w:rFonts w:ascii="Arial" w:hAnsi="Arial" w:cs="Arial"/>
                <w:sz w:val="20"/>
                <w:lang w:val="ru-RU"/>
              </w:rPr>
              <w:t>Формирование файла с VIN, готовыми к финансированию</w:t>
            </w:r>
          </w:p>
        </w:tc>
        <w:tc>
          <w:tcPr>
            <w:tcW w:w="1451" w:type="dxa"/>
            <w:vMerge w:val="restart"/>
            <w:vAlign w:val="center"/>
          </w:tcPr>
          <w:p w:rsidR="003858D9" w:rsidRPr="003115F5" w:rsidRDefault="00797AB3" w:rsidP="00797AB3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3858D9" w:rsidRPr="00797AB3" w:rsidRDefault="00797AB3" w:rsidP="00797AB3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3858D9" w:rsidRPr="003115F5" w:rsidRDefault="0089203E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978758189"/>
                <w:placeholder>
                  <w:docPart w:val="27C91A289A764B40B7B75D9FE6A99469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3858D9" w:rsidRPr="003115F5" w:rsidTr="00797AB3">
        <w:trPr>
          <w:trHeight w:val="127"/>
        </w:trPr>
        <w:tc>
          <w:tcPr>
            <w:tcW w:w="817" w:type="dxa"/>
            <w:vAlign w:val="center"/>
          </w:tcPr>
          <w:p w:rsidR="003858D9" w:rsidRPr="003115F5" w:rsidRDefault="003858D9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1Н</w:t>
            </w:r>
          </w:p>
        </w:tc>
        <w:tc>
          <w:tcPr>
            <w:tcW w:w="4394" w:type="dxa"/>
            <w:vMerge/>
            <w:vAlign w:val="center"/>
          </w:tcPr>
          <w:p w:rsidR="003858D9" w:rsidRPr="003115F5" w:rsidRDefault="003858D9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3858D9" w:rsidRPr="003115F5" w:rsidRDefault="003858D9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3858D9" w:rsidRPr="003115F5" w:rsidRDefault="003858D9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3858D9" w:rsidRPr="003115F5" w:rsidRDefault="003858D9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797AB3" w:rsidRPr="003115F5" w:rsidTr="00797AB3">
        <w:trPr>
          <w:trHeight w:val="128"/>
        </w:trPr>
        <w:tc>
          <w:tcPr>
            <w:tcW w:w="817" w:type="dxa"/>
            <w:vAlign w:val="center"/>
          </w:tcPr>
          <w:p w:rsidR="00797AB3" w:rsidRPr="003115F5" w:rsidRDefault="00797AB3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2Т</w:t>
            </w:r>
          </w:p>
        </w:tc>
        <w:tc>
          <w:tcPr>
            <w:tcW w:w="4394" w:type="dxa"/>
            <w:vMerge w:val="restart"/>
            <w:vAlign w:val="center"/>
          </w:tcPr>
          <w:p w:rsidR="00797AB3" w:rsidRPr="00797AB3" w:rsidRDefault="00797AB3" w:rsidP="00F15D55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 xml:space="preserve">Формирование файла с доступными </w:t>
            </w:r>
            <w:r>
              <w:rPr>
                <w:rFonts w:ascii="Arial" w:hAnsi="Arial" w:cs="Arial"/>
                <w:sz w:val="20"/>
                <w:lang w:val="ru-RU"/>
              </w:rPr>
              <w:lastRenderedPageBreak/>
              <w:t>лимитами</w:t>
            </w:r>
          </w:p>
        </w:tc>
        <w:tc>
          <w:tcPr>
            <w:tcW w:w="1451" w:type="dxa"/>
            <w:vMerge w:val="restart"/>
            <w:vAlign w:val="center"/>
          </w:tcPr>
          <w:p w:rsidR="00797AB3" w:rsidRPr="003115F5" w:rsidRDefault="00797AB3" w:rsidP="0050399A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lastRenderedPageBreak/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797AB3" w:rsidRPr="00797AB3" w:rsidRDefault="00797AB3" w:rsidP="0050399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797AB3" w:rsidRPr="003115F5" w:rsidRDefault="0089203E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59381418"/>
                <w:placeholder>
                  <w:docPart w:val="4015958AF9E04DF199EE6F641D1E86D6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3858D9" w:rsidRPr="003115F5" w:rsidTr="00797AB3">
        <w:trPr>
          <w:trHeight w:val="127"/>
        </w:trPr>
        <w:tc>
          <w:tcPr>
            <w:tcW w:w="817" w:type="dxa"/>
            <w:vAlign w:val="center"/>
          </w:tcPr>
          <w:p w:rsidR="003858D9" w:rsidRPr="003115F5" w:rsidRDefault="00797AB3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lastRenderedPageBreak/>
              <w:t>2</w:t>
            </w:r>
            <w:r w:rsidR="003858D9"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3858D9" w:rsidRPr="003115F5" w:rsidRDefault="003858D9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3858D9" w:rsidRPr="003115F5" w:rsidRDefault="003858D9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3858D9" w:rsidRPr="003115F5" w:rsidRDefault="003858D9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3858D9" w:rsidRPr="003115F5" w:rsidRDefault="003858D9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50399A" w:rsidRPr="00CD7208" w:rsidTr="00797AB3">
        <w:trPr>
          <w:trHeight w:val="127"/>
        </w:trPr>
        <w:tc>
          <w:tcPr>
            <w:tcW w:w="817" w:type="dxa"/>
            <w:vAlign w:val="center"/>
          </w:tcPr>
          <w:p w:rsidR="0050399A" w:rsidRPr="00CD7208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lastRenderedPageBreak/>
              <w:t>3Т</w:t>
            </w:r>
          </w:p>
        </w:tc>
        <w:tc>
          <w:tcPr>
            <w:tcW w:w="4394" w:type="dxa"/>
            <w:vMerge w:val="restart"/>
            <w:vAlign w:val="center"/>
          </w:tcPr>
          <w:p w:rsidR="0050399A" w:rsidRPr="003115F5" w:rsidRDefault="0050399A" w:rsidP="0050399A">
            <w:pPr>
              <w:rPr>
                <w:rFonts w:ascii="Arial" w:hAnsi="Arial" w:cs="Arial"/>
                <w:sz w:val="20"/>
                <w:lang w:val="ru-RU"/>
              </w:rPr>
            </w:pPr>
            <w:r w:rsidRPr="00CD7208">
              <w:rPr>
                <w:rFonts w:ascii="Arial" w:hAnsi="Arial" w:cs="Arial"/>
                <w:sz w:val="20"/>
                <w:lang w:val="ru-RU"/>
              </w:rPr>
              <w:t>Формирование файлов для финансирования</w:t>
            </w:r>
          </w:p>
        </w:tc>
        <w:tc>
          <w:tcPr>
            <w:tcW w:w="1451" w:type="dxa"/>
            <w:vMerge w:val="restart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Автопроизводитель</w:t>
            </w:r>
          </w:p>
        </w:tc>
        <w:tc>
          <w:tcPr>
            <w:tcW w:w="2093" w:type="dxa"/>
            <w:vMerge w:val="restart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1С</w:t>
            </w:r>
          </w:p>
        </w:tc>
        <w:tc>
          <w:tcPr>
            <w:tcW w:w="1418" w:type="dxa"/>
            <w:vMerge w:val="restart"/>
            <w:vAlign w:val="center"/>
          </w:tcPr>
          <w:p w:rsidR="0050399A" w:rsidRPr="003115F5" w:rsidRDefault="0089203E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147975407"/>
                <w:placeholder>
                  <w:docPart w:val="06B5C8288C6741B987A0B0CF95C3DB91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Без изменений</w:t>
                </w:r>
              </w:sdtContent>
            </w:sdt>
          </w:p>
        </w:tc>
      </w:tr>
      <w:tr w:rsidR="0050399A" w:rsidRPr="00CD7208" w:rsidTr="00797AB3">
        <w:trPr>
          <w:trHeight w:val="127"/>
        </w:trPr>
        <w:tc>
          <w:tcPr>
            <w:tcW w:w="817" w:type="dxa"/>
            <w:vAlign w:val="center"/>
          </w:tcPr>
          <w:p w:rsidR="0050399A" w:rsidRPr="00CD7208" w:rsidRDefault="0050399A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3Н</w:t>
            </w:r>
          </w:p>
        </w:tc>
        <w:tc>
          <w:tcPr>
            <w:tcW w:w="4394" w:type="dxa"/>
            <w:vMerge/>
            <w:vAlign w:val="center"/>
          </w:tcPr>
          <w:p w:rsidR="0050399A" w:rsidRPr="003115F5" w:rsidRDefault="0050399A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50399A" w:rsidRPr="003115F5" w:rsidRDefault="0050399A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50399A" w:rsidRPr="003115F5" w:rsidRDefault="0050399A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50399A" w:rsidRPr="003115F5" w:rsidRDefault="0050399A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50399A" w:rsidRPr="003115F5" w:rsidTr="00797AB3">
        <w:trPr>
          <w:trHeight w:val="128"/>
        </w:trPr>
        <w:tc>
          <w:tcPr>
            <w:tcW w:w="817" w:type="dxa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4Т</w:t>
            </w:r>
          </w:p>
        </w:tc>
        <w:tc>
          <w:tcPr>
            <w:tcW w:w="4394" w:type="dxa"/>
            <w:vMerge w:val="restart"/>
            <w:vAlign w:val="center"/>
          </w:tcPr>
          <w:p w:rsidR="0050399A" w:rsidRPr="003115F5" w:rsidRDefault="0050399A" w:rsidP="0050399A">
            <w:pPr>
              <w:rPr>
                <w:rFonts w:ascii="Arial" w:hAnsi="Arial" w:cs="Arial"/>
                <w:b/>
                <w:sz w:val="20"/>
                <w:lang w:val="ru-RU"/>
              </w:rPr>
            </w:pPr>
            <w:r w:rsidRPr="0050399A">
              <w:rPr>
                <w:rFonts w:ascii="Arial" w:hAnsi="Arial" w:cs="Arial"/>
                <w:sz w:val="20"/>
                <w:lang w:val="ru-RU"/>
              </w:rPr>
              <w:t>Загрузка файла F120 в систему и формирование Financing report</w:t>
            </w:r>
          </w:p>
        </w:tc>
        <w:tc>
          <w:tcPr>
            <w:tcW w:w="1451" w:type="dxa"/>
            <w:vMerge w:val="restart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50399A" w:rsidRPr="003115F5" w:rsidRDefault="0089203E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1727144672"/>
                <w:placeholder>
                  <w:docPart w:val="965F73A2758B4C4CB0137F61C20D6C0E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50399A" w:rsidRPr="003115F5" w:rsidTr="00797AB3">
        <w:trPr>
          <w:trHeight w:val="127"/>
        </w:trPr>
        <w:tc>
          <w:tcPr>
            <w:tcW w:w="817" w:type="dxa"/>
            <w:vAlign w:val="center"/>
          </w:tcPr>
          <w:p w:rsidR="0050399A" w:rsidRPr="003115F5" w:rsidRDefault="0050399A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4Н</w:t>
            </w:r>
          </w:p>
        </w:tc>
        <w:tc>
          <w:tcPr>
            <w:tcW w:w="4394" w:type="dxa"/>
            <w:vMerge/>
            <w:vAlign w:val="center"/>
          </w:tcPr>
          <w:p w:rsidR="0050399A" w:rsidRPr="003115F5" w:rsidRDefault="0050399A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50399A" w:rsidRPr="003115F5" w:rsidRDefault="0050399A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50399A" w:rsidRPr="003115F5" w:rsidRDefault="0050399A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50399A" w:rsidRPr="003115F5" w:rsidRDefault="0050399A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50399A" w:rsidRPr="003115F5" w:rsidTr="00797AB3">
        <w:trPr>
          <w:trHeight w:val="128"/>
        </w:trPr>
        <w:tc>
          <w:tcPr>
            <w:tcW w:w="817" w:type="dxa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3115F5">
              <w:rPr>
                <w:rFonts w:ascii="Arial" w:hAnsi="Arial" w:cs="Arial"/>
                <w:sz w:val="20"/>
                <w:lang w:val="ru-RU"/>
              </w:rPr>
              <w:t>5Т</w:t>
            </w:r>
          </w:p>
        </w:tc>
        <w:tc>
          <w:tcPr>
            <w:tcW w:w="4394" w:type="dxa"/>
            <w:vMerge w:val="restart"/>
            <w:vAlign w:val="center"/>
          </w:tcPr>
          <w:p w:rsidR="0050399A" w:rsidRPr="003115F5" w:rsidRDefault="009D4F53" w:rsidP="0050399A">
            <w:pPr>
              <w:rPr>
                <w:rFonts w:ascii="Arial" w:hAnsi="Arial" w:cs="Arial"/>
                <w:b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Валидация финансирования в системе</w:t>
            </w:r>
          </w:p>
        </w:tc>
        <w:tc>
          <w:tcPr>
            <w:tcW w:w="1451" w:type="dxa"/>
            <w:vMerge w:val="restart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50399A" w:rsidRPr="003115F5" w:rsidRDefault="0089203E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1892840229"/>
                <w:placeholder>
                  <w:docPart w:val="E9C260D9F48E49A8B7408DE9BCDDC50F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CD7208" w:rsidRPr="003115F5" w:rsidTr="00797AB3">
        <w:trPr>
          <w:trHeight w:val="127"/>
        </w:trPr>
        <w:tc>
          <w:tcPr>
            <w:tcW w:w="817" w:type="dxa"/>
            <w:vAlign w:val="center"/>
          </w:tcPr>
          <w:p w:rsidR="00CD7208" w:rsidRPr="003115F5" w:rsidRDefault="0050399A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5</w:t>
            </w:r>
            <w:r w:rsidR="00CD7208"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CD7208" w:rsidRPr="003115F5" w:rsidRDefault="00CD7208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CD7208" w:rsidRPr="003115F5" w:rsidRDefault="00CD7208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CD7208" w:rsidRPr="003115F5" w:rsidRDefault="00CD7208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CD7208" w:rsidRPr="003115F5" w:rsidRDefault="00CD7208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9C34D8" w:rsidRPr="003115F5" w:rsidTr="00797AB3">
        <w:trPr>
          <w:trHeight w:val="128"/>
        </w:trPr>
        <w:tc>
          <w:tcPr>
            <w:tcW w:w="817" w:type="dxa"/>
            <w:vAlign w:val="center"/>
          </w:tcPr>
          <w:p w:rsidR="009C34D8" w:rsidRPr="003115F5" w:rsidRDefault="009C34D8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6</w:t>
            </w:r>
            <w:r w:rsidRPr="003115F5">
              <w:rPr>
                <w:rFonts w:ascii="Arial" w:hAnsi="Arial" w:cs="Arial"/>
                <w:sz w:val="20"/>
                <w:lang w:val="ru-RU"/>
              </w:rPr>
              <w:t>Т</w:t>
            </w:r>
          </w:p>
        </w:tc>
        <w:tc>
          <w:tcPr>
            <w:tcW w:w="4394" w:type="dxa"/>
            <w:vMerge w:val="restart"/>
            <w:vAlign w:val="center"/>
          </w:tcPr>
          <w:p w:rsidR="009C34D8" w:rsidRPr="003115F5" w:rsidRDefault="009C34D8" w:rsidP="00D96A49">
            <w:pPr>
              <w:rPr>
                <w:rFonts w:ascii="Arial" w:hAnsi="Arial" w:cs="Arial"/>
                <w:b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Фиксация периодов отсрочки, ставок для расчёта комиссии</w:t>
            </w:r>
          </w:p>
        </w:tc>
        <w:tc>
          <w:tcPr>
            <w:tcW w:w="1451" w:type="dxa"/>
            <w:vMerge w:val="restart"/>
            <w:vAlign w:val="center"/>
          </w:tcPr>
          <w:p w:rsidR="009C34D8" w:rsidRPr="003115F5" w:rsidRDefault="009C34D8" w:rsidP="00D96A49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9C34D8" w:rsidRPr="003115F5" w:rsidRDefault="009C34D8" w:rsidP="00D96A49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9C34D8" w:rsidRPr="003115F5" w:rsidRDefault="0089203E" w:rsidP="00D96A49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1319655352"/>
                <w:placeholder>
                  <w:docPart w:val="F4F442BC1226487B9B9CFE6C5DA1EADF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Без изменений</w:t>
                </w:r>
              </w:sdtContent>
            </w:sdt>
          </w:p>
        </w:tc>
      </w:tr>
      <w:tr w:rsidR="009C34D8" w:rsidRPr="003115F5" w:rsidTr="00797AB3">
        <w:trPr>
          <w:trHeight w:val="127"/>
        </w:trPr>
        <w:tc>
          <w:tcPr>
            <w:tcW w:w="817" w:type="dxa"/>
            <w:vAlign w:val="center"/>
          </w:tcPr>
          <w:p w:rsidR="009C34D8" w:rsidRPr="003115F5" w:rsidRDefault="009C34D8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6</w:t>
            </w:r>
            <w:r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9C34D8" w:rsidRPr="003115F5" w:rsidRDefault="009C34D8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9C34D8" w:rsidRPr="003115F5" w:rsidRDefault="009C34D8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9C34D8" w:rsidRPr="003115F5" w:rsidRDefault="009C34D8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9C34D8" w:rsidRPr="003115F5" w:rsidRDefault="009C34D8" w:rsidP="00797AB3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9C34D8" w:rsidRPr="003115F5" w:rsidTr="00797AB3">
        <w:trPr>
          <w:trHeight w:val="128"/>
        </w:trPr>
        <w:tc>
          <w:tcPr>
            <w:tcW w:w="817" w:type="dxa"/>
            <w:vAlign w:val="center"/>
          </w:tcPr>
          <w:p w:rsidR="009C34D8" w:rsidRPr="003115F5" w:rsidRDefault="009C34D8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7</w:t>
            </w:r>
            <w:r w:rsidRPr="003115F5">
              <w:rPr>
                <w:rFonts w:ascii="Arial" w:hAnsi="Arial" w:cs="Arial"/>
                <w:sz w:val="20"/>
                <w:lang w:val="ru-RU"/>
              </w:rPr>
              <w:t>Т</w:t>
            </w:r>
          </w:p>
        </w:tc>
        <w:tc>
          <w:tcPr>
            <w:tcW w:w="4394" w:type="dxa"/>
            <w:vMerge w:val="restart"/>
            <w:vAlign w:val="center"/>
          </w:tcPr>
          <w:p w:rsidR="009C34D8" w:rsidRPr="003115F5" w:rsidRDefault="009C34D8" w:rsidP="00D96A49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Уменьшение доступного лимита на сумму финансирования</w:t>
            </w:r>
          </w:p>
        </w:tc>
        <w:tc>
          <w:tcPr>
            <w:tcW w:w="1451" w:type="dxa"/>
            <w:vMerge w:val="restart"/>
            <w:vAlign w:val="center"/>
          </w:tcPr>
          <w:p w:rsidR="009C34D8" w:rsidRPr="003115F5" w:rsidRDefault="009C34D8" w:rsidP="00D96A49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9C34D8" w:rsidRPr="00797AB3" w:rsidRDefault="009C34D8" w:rsidP="00D96A4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9C34D8" w:rsidRPr="003115F5" w:rsidRDefault="0089203E" w:rsidP="00D96A49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906069649"/>
                <w:placeholder>
                  <w:docPart w:val="1EE9CC47B64F4DA2A8A8989A792347EF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9C34D8" w:rsidRPr="003115F5" w:rsidTr="00797AB3">
        <w:trPr>
          <w:trHeight w:val="127"/>
        </w:trPr>
        <w:tc>
          <w:tcPr>
            <w:tcW w:w="817" w:type="dxa"/>
            <w:vAlign w:val="center"/>
          </w:tcPr>
          <w:p w:rsidR="009C34D8" w:rsidRPr="003115F5" w:rsidRDefault="009C34D8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7Н</w:t>
            </w:r>
          </w:p>
        </w:tc>
        <w:tc>
          <w:tcPr>
            <w:tcW w:w="4394" w:type="dxa"/>
            <w:vMerge/>
            <w:vAlign w:val="center"/>
          </w:tcPr>
          <w:p w:rsidR="009C34D8" w:rsidRPr="003115F5" w:rsidRDefault="009C34D8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9C34D8" w:rsidRPr="003115F5" w:rsidRDefault="009C34D8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9C34D8" w:rsidRPr="003115F5" w:rsidRDefault="009C34D8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9C34D8" w:rsidRPr="003115F5" w:rsidRDefault="009C34D8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9C34D8" w:rsidRPr="003115F5" w:rsidTr="00797AB3">
        <w:trPr>
          <w:trHeight w:val="127"/>
        </w:trPr>
        <w:tc>
          <w:tcPr>
            <w:tcW w:w="817" w:type="dxa"/>
            <w:vAlign w:val="center"/>
          </w:tcPr>
          <w:p w:rsidR="009C34D8" w:rsidRPr="003115F5" w:rsidRDefault="009C34D8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8</w:t>
            </w:r>
            <w:r w:rsidRPr="003115F5">
              <w:rPr>
                <w:rFonts w:ascii="Arial" w:hAnsi="Arial" w:cs="Arial"/>
                <w:sz w:val="20"/>
                <w:lang w:val="ru-RU"/>
              </w:rPr>
              <w:t>Т</w:t>
            </w:r>
          </w:p>
        </w:tc>
        <w:tc>
          <w:tcPr>
            <w:tcW w:w="4394" w:type="dxa"/>
            <w:vMerge w:val="restart"/>
            <w:vAlign w:val="center"/>
          </w:tcPr>
          <w:p w:rsidR="009C34D8" w:rsidRPr="00797AB3" w:rsidRDefault="009C34D8" w:rsidP="00D96A49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Отправка информационных отчётов</w:t>
            </w:r>
          </w:p>
        </w:tc>
        <w:tc>
          <w:tcPr>
            <w:tcW w:w="1451" w:type="dxa"/>
            <w:vMerge w:val="restart"/>
            <w:vAlign w:val="center"/>
          </w:tcPr>
          <w:p w:rsidR="009C34D8" w:rsidRPr="003115F5" w:rsidRDefault="009C34D8" w:rsidP="00D96A49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9C34D8" w:rsidRPr="00797AB3" w:rsidRDefault="009C34D8" w:rsidP="00D96A4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9C34D8" w:rsidRPr="003115F5" w:rsidRDefault="009C34D8" w:rsidP="00D96A49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Меняется</w:t>
            </w:r>
          </w:p>
        </w:tc>
      </w:tr>
      <w:tr w:rsidR="009C34D8" w:rsidRPr="003115F5" w:rsidTr="00797AB3">
        <w:trPr>
          <w:trHeight w:val="127"/>
        </w:trPr>
        <w:tc>
          <w:tcPr>
            <w:tcW w:w="817" w:type="dxa"/>
            <w:vAlign w:val="center"/>
          </w:tcPr>
          <w:p w:rsidR="009C34D8" w:rsidRPr="003115F5" w:rsidRDefault="009C34D8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8</w:t>
            </w:r>
            <w:r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9C34D8" w:rsidRPr="003115F5" w:rsidRDefault="009C34D8" w:rsidP="0050399A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9C34D8" w:rsidRPr="003115F5" w:rsidRDefault="009C34D8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9C34D8" w:rsidRPr="003115F5" w:rsidRDefault="009C34D8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9C34D8" w:rsidRPr="003115F5" w:rsidRDefault="009C34D8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9C34D8" w:rsidRPr="003115F5" w:rsidTr="00797AB3">
        <w:trPr>
          <w:trHeight w:val="127"/>
        </w:trPr>
        <w:tc>
          <w:tcPr>
            <w:tcW w:w="817" w:type="dxa"/>
            <w:vAlign w:val="center"/>
          </w:tcPr>
          <w:p w:rsidR="009C34D8" w:rsidRPr="003115F5" w:rsidRDefault="00A4112F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-</w:t>
            </w:r>
          </w:p>
        </w:tc>
        <w:tc>
          <w:tcPr>
            <w:tcW w:w="4394" w:type="dxa"/>
            <w:vMerge w:val="restart"/>
            <w:vAlign w:val="center"/>
          </w:tcPr>
          <w:p w:rsidR="009C34D8" w:rsidRPr="003115F5" w:rsidRDefault="009C34D8" w:rsidP="00D96A49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Изменение периодов отсрочки</w:t>
            </w:r>
          </w:p>
        </w:tc>
        <w:tc>
          <w:tcPr>
            <w:tcW w:w="1451" w:type="dxa"/>
            <w:vMerge w:val="restart"/>
            <w:vAlign w:val="center"/>
          </w:tcPr>
          <w:p w:rsidR="009C34D8" w:rsidRPr="003115F5" w:rsidRDefault="009C34D8" w:rsidP="00D96A49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2093" w:type="dxa"/>
            <w:vMerge w:val="restart"/>
            <w:vAlign w:val="center"/>
          </w:tcPr>
          <w:p w:rsidR="009C34D8" w:rsidRPr="00797AB3" w:rsidRDefault="009C34D8" w:rsidP="00D96A4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418" w:type="dxa"/>
            <w:vMerge w:val="restart"/>
            <w:vAlign w:val="center"/>
          </w:tcPr>
          <w:p w:rsidR="009C34D8" w:rsidRPr="003115F5" w:rsidRDefault="0089203E" w:rsidP="00D96A49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9065543"/>
                <w:placeholder>
                  <w:docPart w:val="BDA85D40A559472F9A522262ABC5D4F6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Создание</w:t>
                </w:r>
              </w:sdtContent>
            </w:sdt>
          </w:p>
        </w:tc>
      </w:tr>
      <w:tr w:rsidR="0050399A" w:rsidRPr="003115F5" w:rsidTr="00797AB3">
        <w:trPr>
          <w:trHeight w:val="127"/>
        </w:trPr>
        <w:tc>
          <w:tcPr>
            <w:tcW w:w="817" w:type="dxa"/>
            <w:vAlign w:val="center"/>
          </w:tcPr>
          <w:p w:rsidR="0050399A" w:rsidRPr="003115F5" w:rsidRDefault="0097045B" w:rsidP="0097045B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9</w:t>
            </w:r>
            <w:r w:rsidR="0050399A" w:rsidRPr="003115F5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4394" w:type="dxa"/>
            <w:vMerge/>
            <w:vAlign w:val="center"/>
          </w:tcPr>
          <w:p w:rsidR="0050399A" w:rsidRPr="003115F5" w:rsidRDefault="0050399A" w:rsidP="0050399A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51" w:type="dxa"/>
            <w:vMerge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2093" w:type="dxa"/>
            <w:vMerge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50399A" w:rsidRPr="003115F5" w:rsidRDefault="0050399A" w:rsidP="0050399A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</w:tbl>
    <w:p w:rsidR="003858D9" w:rsidRDefault="003858D9" w:rsidP="006F4336">
      <w:pPr>
        <w:pStyle w:val="L2"/>
      </w:pPr>
      <w:bookmarkStart w:id="83" w:name="_Toc504144777"/>
      <w:bookmarkStart w:id="84" w:name="_Toc504667688"/>
      <w:r w:rsidRPr="00233B35">
        <w:t>Детальный анализ пользовательских требований</w:t>
      </w:r>
      <w:bookmarkEnd w:id="83"/>
      <w:bookmarkEnd w:id="84"/>
    </w:p>
    <w:p w:rsidR="003858D9" w:rsidRPr="0050399A" w:rsidRDefault="00112A5F" w:rsidP="00D37837">
      <w:pPr>
        <w:pStyle w:val="L3"/>
      </w:pPr>
      <w:bookmarkStart w:id="85" w:name="_Toc504144778"/>
      <w:bookmarkStart w:id="86" w:name="_Toc504667689"/>
      <w:r w:rsidRPr="0050399A">
        <w:t xml:space="preserve">Формирование файла с </w:t>
      </w:r>
      <w:r w:rsidRPr="0050399A">
        <w:rPr>
          <w:lang w:val="en-US"/>
        </w:rPr>
        <w:t>VIN</w:t>
      </w:r>
      <w:r w:rsidRPr="0050399A">
        <w:t>, готовыми к финансированию</w:t>
      </w:r>
      <w:bookmarkEnd w:id="85"/>
      <w:bookmarkEnd w:id="86"/>
    </w:p>
    <w:p w:rsidR="003858D9" w:rsidRPr="0050399A" w:rsidRDefault="003858D9" w:rsidP="00D37837">
      <w:pPr>
        <w:pStyle w:val="L20"/>
      </w:pPr>
      <w:r w:rsidRPr="0050399A">
        <w:t>Действие AS IS:</w:t>
      </w:r>
    </w:p>
    <w:p w:rsidR="003115F5" w:rsidRPr="0050399A" w:rsidRDefault="003115F5" w:rsidP="003115F5">
      <w:pPr>
        <w:pStyle w:val="af6"/>
        <w:rPr>
          <w:u w:val="single"/>
        </w:rPr>
      </w:pPr>
      <w:r w:rsidRPr="0050399A">
        <w:rPr>
          <w:u w:val="single"/>
        </w:rPr>
        <w:t>Начало выполнения:</w:t>
      </w:r>
    </w:p>
    <w:p w:rsidR="003115F5" w:rsidRPr="0050399A" w:rsidRDefault="003115F5" w:rsidP="00797AB3">
      <w:pPr>
        <w:pStyle w:val="af6"/>
        <w:jc w:val="both"/>
      </w:pPr>
      <w:r w:rsidRPr="0050399A">
        <w:t>Автомобиль готов к финансированию</w:t>
      </w:r>
    </w:p>
    <w:p w:rsidR="003115F5" w:rsidRPr="0050399A" w:rsidRDefault="003115F5" w:rsidP="00797AB3">
      <w:pPr>
        <w:pStyle w:val="af6"/>
        <w:jc w:val="both"/>
      </w:pPr>
    </w:p>
    <w:p w:rsidR="004D001B" w:rsidRPr="0050399A" w:rsidRDefault="004D001B" w:rsidP="004D001B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317ED7" w:rsidRDefault="00797AB3" w:rsidP="00317ED7">
      <w:pPr>
        <w:pStyle w:val="af6"/>
        <w:jc w:val="both"/>
      </w:pPr>
      <w:r w:rsidRPr="0050399A">
        <w:t xml:space="preserve">На ежедневной основе в </w:t>
      </w:r>
      <w:r w:rsidRPr="0050399A">
        <w:rPr>
          <w:lang w:val="en-US"/>
        </w:rPr>
        <w:t>EOD</w:t>
      </w:r>
      <w:r w:rsidRPr="0050399A">
        <w:t xml:space="preserve"> из </w:t>
      </w:r>
      <w:r w:rsidRPr="0050399A">
        <w:rPr>
          <w:lang w:val="en-US"/>
        </w:rPr>
        <w:t>X</w:t>
      </w:r>
      <w:r w:rsidRPr="0050399A">
        <w:t>-</w:t>
      </w:r>
      <w:r w:rsidRPr="0050399A">
        <w:rPr>
          <w:lang w:val="en-US"/>
        </w:rPr>
        <w:t>Factor</w:t>
      </w:r>
      <w:r w:rsidRPr="0050399A">
        <w:t xml:space="preserve"> отправляется информация о списке автомобилей, которые готовы к финансированию – файл </w:t>
      </w:r>
      <w:r w:rsidRPr="0050399A">
        <w:rPr>
          <w:lang w:val="en-US"/>
        </w:rPr>
        <w:t>F</w:t>
      </w:r>
      <w:r w:rsidRPr="0050399A">
        <w:t xml:space="preserve">950. </w:t>
      </w:r>
    </w:p>
    <w:p w:rsidR="003858D9" w:rsidRPr="0050399A" w:rsidRDefault="003858D9" w:rsidP="00D37837">
      <w:pPr>
        <w:pStyle w:val="L20"/>
      </w:pPr>
      <w:r w:rsidRPr="0050399A">
        <w:t xml:space="preserve">Действие </w:t>
      </w:r>
      <w:r w:rsidRPr="00317ED7">
        <w:t>TO BE</w:t>
      </w:r>
      <w:r w:rsidRPr="0050399A">
        <w:t>:</w:t>
      </w:r>
    </w:p>
    <w:p w:rsidR="003858D9" w:rsidRPr="0050399A" w:rsidRDefault="003858D9" w:rsidP="007077A3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797AB3" w:rsidRPr="0050399A" w:rsidRDefault="007077A3" w:rsidP="007077A3">
      <w:pPr>
        <w:pStyle w:val="af6"/>
      </w:pPr>
      <w:r w:rsidRPr="0050399A">
        <w:t>Не меняется</w:t>
      </w:r>
    </w:p>
    <w:p w:rsidR="003858D9" w:rsidRPr="0050399A" w:rsidRDefault="003858D9" w:rsidP="007077A3">
      <w:pPr>
        <w:pStyle w:val="af6"/>
        <w:rPr>
          <w:u w:val="single"/>
        </w:rPr>
      </w:pPr>
    </w:p>
    <w:p w:rsidR="003858D9" w:rsidRDefault="003858D9" w:rsidP="007077A3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317ED7" w:rsidRPr="00317ED7" w:rsidRDefault="00317ED7" w:rsidP="000F33B7">
      <w:pPr>
        <w:pStyle w:val="Req1-title"/>
      </w:pPr>
      <w:r w:rsidRPr="00317ED7">
        <w:t xml:space="preserve">Требование </w:t>
      </w:r>
      <w:r w:rsidR="00EE674C">
        <w:t>9</w:t>
      </w:r>
      <w:r w:rsidRPr="00317ED7">
        <w:t xml:space="preserve">. Изменение алгоритма формирования </w:t>
      </w:r>
      <w:r w:rsidRPr="00317ED7">
        <w:rPr>
          <w:lang w:val="en-US"/>
        </w:rPr>
        <w:t>F</w:t>
      </w:r>
      <w:r w:rsidRPr="00317ED7">
        <w:t>950 для флит-автомобилей</w:t>
      </w:r>
    </w:p>
    <w:p w:rsidR="00317ED7" w:rsidRDefault="00317ED7" w:rsidP="00317ED7">
      <w:pPr>
        <w:pStyle w:val="af6"/>
      </w:pPr>
      <w:r>
        <w:t xml:space="preserve">Требуется разделить алгоритм попадания в файл </w:t>
      </w:r>
      <w:r>
        <w:rPr>
          <w:lang w:val="en-US"/>
        </w:rPr>
        <w:t>F</w:t>
      </w:r>
      <w:r w:rsidR="004D001B">
        <w:t>9</w:t>
      </w:r>
      <w:r w:rsidRPr="00317ED7">
        <w:t>50</w:t>
      </w:r>
      <w:r>
        <w:t xml:space="preserve"> для </w:t>
      </w:r>
      <w:r>
        <w:rPr>
          <w:lang w:val="en-US"/>
        </w:rPr>
        <w:t>VIN</w:t>
      </w:r>
      <w:r w:rsidRPr="00317ED7">
        <w:t xml:space="preserve"> </w:t>
      </w:r>
      <w:r>
        <w:t>с разными признаками:</w:t>
      </w:r>
    </w:p>
    <w:p w:rsidR="00317ED7" w:rsidRPr="00317ED7" w:rsidRDefault="00317ED7" w:rsidP="00317ED7">
      <w:pPr>
        <w:pStyle w:val="af6"/>
      </w:pPr>
    </w:p>
    <w:p w:rsidR="00317ED7" w:rsidRPr="0050399A" w:rsidRDefault="00317ED7" w:rsidP="00CB346E">
      <w:pPr>
        <w:pStyle w:val="af6"/>
        <w:numPr>
          <w:ilvl w:val="0"/>
          <w:numId w:val="15"/>
        </w:numPr>
        <w:jc w:val="both"/>
      </w:pPr>
      <w:r>
        <w:t xml:space="preserve">По стандартным и демо/подменным алгоритм отбора </w:t>
      </w:r>
      <w:r w:rsidRPr="0050399A">
        <w:rPr>
          <w:lang w:val="en-US"/>
        </w:rPr>
        <w:t>VIN</w:t>
      </w:r>
      <w:r>
        <w:t xml:space="preserve"> должен остаться прежним и включать те </w:t>
      </w:r>
      <w:r>
        <w:rPr>
          <w:lang w:val="en-US"/>
        </w:rPr>
        <w:t>VIN</w:t>
      </w:r>
      <w:r>
        <w:t>,</w:t>
      </w:r>
      <w:r w:rsidRPr="0050399A">
        <w:t xml:space="preserve"> по которым выполнены условия:</w:t>
      </w:r>
    </w:p>
    <w:p w:rsidR="00317ED7" w:rsidRPr="0050399A" w:rsidRDefault="00317ED7" w:rsidP="00CB346E">
      <w:pPr>
        <w:pStyle w:val="af6"/>
        <w:numPr>
          <w:ilvl w:val="0"/>
          <w:numId w:val="12"/>
        </w:numPr>
        <w:jc w:val="both"/>
      </w:pPr>
      <w:r w:rsidRPr="0050399A">
        <w:t xml:space="preserve">ПТС передан в </w:t>
      </w:r>
      <w:r w:rsidRPr="0050399A">
        <w:rPr>
          <w:lang w:val="en-US"/>
        </w:rPr>
        <w:t>DHL</w:t>
      </w:r>
      <w:r w:rsidRPr="0050399A">
        <w:t xml:space="preserve"> </w:t>
      </w:r>
      <w:r w:rsidR="00B37E8F" w:rsidRPr="00B37E8F">
        <w:t xml:space="preserve">/ </w:t>
      </w:r>
      <w:r w:rsidR="00B37E8F">
        <w:t xml:space="preserve">выпущен электронный ПТС </w:t>
      </w:r>
      <w:r w:rsidRPr="0050399A">
        <w:t xml:space="preserve">(передаётся в файле </w:t>
      </w:r>
      <w:r w:rsidRPr="0050399A">
        <w:rPr>
          <w:lang w:val="en-US"/>
        </w:rPr>
        <w:t>F</w:t>
      </w:r>
      <w:r w:rsidRPr="0050399A">
        <w:t>150А</w:t>
      </w:r>
      <w:r w:rsidR="00E67A7A">
        <w:t xml:space="preserve"> – присвоен атрибут </w:t>
      </w:r>
      <w:r w:rsidR="00E67A7A" w:rsidRPr="00924BE1">
        <w:t>«</w:t>
      </w:r>
      <w:r w:rsidR="00E67A7A" w:rsidRPr="00AE5130">
        <w:t>PTS</w:t>
      </w:r>
      <w:r w:rsidR="00E67A7A" w:rsidRPr="00924BE1">
        <w:t xml:space="preserve"> </w:t>
      </w:r>
      <w:r w:rsidR="00E67A7A" w:rsidRPr="00AE5130">
        <w:t>received</w:t>
      </w:r>
      <w:r w:rsidR="00E67A7A">
        <w:t>»</w:t>
      </w:r>
      <w:r w:rsidR="00E67A7A" w:rsidRPr="0050399A">
        <w:t>)</w:t>
      </w:r>
    </w:p>
    <w:p w:rsidR="00317ED7" w:rsidRPr="0050399A" w:rsidRDefault="00317ED7" w:rsidP="00CB346E">
      <w:pPr>
        <w:pStyle w:val="af6"/>
        <w:numPr>
          <w:ilvl w:val="0"/>
          <w:numId w:val="12"/>
        </w:numPr>
        <w:jc w:val="both"/>
      </w:pPr>
      <w:r w:rsidRPr="0050399A">
        <w:t xml:space="preserve">Залог подтверждён дилером (получено подтверждение залога через Клиент-Банк и загружен файл </w:t>
      </w:r>
      <w:r w:rsidRPr="0050399A">
        <w:rPr>
          <w:lang w:val="en-US"/>
        </w:rPr>
        <w:t>PA</w:t>
      </w:r>
      <w:r w:rsidRPr="0050399A">
        <w:t>003</w:t>
      </w:r>
      <w:r w:rsidR="00E67A7A">
        <w:t xml:space="preserve"> – присвоен атрибут «Pledge of the car»</w:t>
      </w:r>
      <w:r w:rsidR="00E67A7A" w:rsidRPr="0050399A">
        <w:t>)</w:t>
      </w:r>
    </w:p>
    <w:p w:rsidR="00317ED7" w:rsidRPr="0050399A" w:rsidRDefault="00317ED7" w:rsidP="00CB346E">
      <w:pPr>
        <w:pStyle w:val="af6"/>
        <w:numPr>
          <w:ilvl w:val="0"/>
          <w:numId w:val="12"/>
        </w:numPr>
        <w:jc w:val="both"/>
      </w:pPr>
      <w:r w:rsidRPr="0050399A">
        <w:t xml:space="preserve">Дилер не заблокирован в системе (в экране </w:t>
      </w:r>
      <w:r w:rsidRPr="0050399A">
        <w:rPr>
          <w:lang w:val="en-US"/>
        </w:rPr>
        <w:t>Deals</w:t>
      </w:r>
      <w:r w:rsidRPr="0050399A">
        <w:t xml:space="preserve"> не нажата кнопка </w:t>
      </w:r>
      <w:bookmarkStart w:id="87" w:name="buyers2Form:listTable:0:_id113"/>
      <w:r w:rsidRPr="0050399A">
        <w:t>&lt;</w:t>
      </w:r>
      <w:hyperlink r:id="rId28" w:history="1">
        <w:r w:rsidRPr="0050399A">
          <w:t>Block</w:t>
        </w:r>
      </w:hyperlink>
      <w:bookmarkEnd w:id="87"/>
      <w:r w:rsidRPr="0050399A">
        <w:t>&gt;</w:t>
      </w:r>
      <w:r w:rsidR="004D001B">
        <w:t xml:space="preserve"> или </w:t>
      </w:r>
      <w:r w:rsidR="004D001B" w:rsidRPr="004D001B">
        <w:t>&lt;</w:t>
      </w:r>
      <w:r w:rsidR="004D001B">
        <w:rPr>
          <w:lang w:val="en-US"/>
        </w:rPr>
        <w:t>Block</w:t>
      </w:r>
      <w:r w:rsidR="004D001B" w:rsidRPr="004D001B">
        <w:t xml:space="preserve"> </w:t>
      </w:r>
      <w:r w:rsidR="004D001B">
        <w:rPr>
          <w:lang w:val="en-US"/>
        </w:rPr>
        <w:t>sublim</w:t>
      </w:r>
      <w:r w:rsidR="004D001B" w:rsidRPr="004D001B">
        <w:t>&gt;</w:t>
      </w:r>
      <w:r w:rsidRPr="0050399A">
        <w:t>)</w:t>
      </w:r>
    </w:p>
    <w:p w:rsidR="00317ED7" w:rsidRDefault="00317ED7" w:rsidP="00EE674C">
      <w:pPr>
        <w:pStyle w:val="af6"/>
        <w:jc w:val="both"/>
      </w:pPr>
    </w:p>
    <w:p w:rsidR="00317ED7" w:rsidRPr="0050399A" w:rsidRDefault="00317ED7" w:rsidP="00CB346E">
      <w:pPr>
        <w:pStyle w:val="af6"/>
        <w:numPr>
          <w:ilvl w:val="0"/>
          <w:numId w:val="15"/>
        </w:numPr>
        <w:jc w:val="both"/>
      </w:pPr>
      <w:r>
        <w:t xml:space="preserve">По флит-автомобилям, алгоритм отбора </w:t>
      </w:r>
      <w:r w:rsidRPr="0050399A">
        <w:rPr>
          <w:lang w:val="en-US"/>
        </w:rPr>
        <w:t>VIN</w:t>
      </w:r>
      <w:r>
        <w:t xml:space="preserve"> должен быть включать </w:t>
      </w:r>
      <w:r>
        <w:rPr>
          <w:lang w:val="en-US"/>
        </w:rPr>
        <w:t>VIN</w:t>
      </w:r>
      <w:r>
        <w:t>, по которым выполнены условия</w:t>
      </w:r>
      <w:r w:rsidRPr="0050399A">
        <w:t>:</w:t>
      </w:r>
    </w:p>
    <w:p w:rsidR="00317ED7" w:rsidRPr="0050399A" w:rsidRDefault="00317ED7" w:rsidP="00CB346E">
      <w:pPr>
        <w:pStyle w:val="af6"/>
        <w:numPr>
          <w:ilvl w:val="0"/>
          <w:numId w:val="12"/>
        </w:numPr>
        <w:jc w:val="both"/>
      </w:pPr>
      <w:r w:rsidRPr="0050399A">
        <w:t xml:space="preserve">ПТС передан в </w:t>
      </w:r>
      <w:r w:rsidRPr="0050399A">
        <w:rPr>
          <w:lang w:val="en-US"/>
        </w:rPr>
        <w:t>DHL</w:t>
      </w:r>
      <w:r w:rsidRPr="0050399A">
        <w:t xml:space="preserve"> </w:t>
      </w:r>
      <w:r w:rsidR="00B37E8F">
        <w:t xml:space="preserve">/ выпущен электронный ПТС </w:t>
      </w:r>
      <w:r w:rsidRPr="0050399A">
        <w:t xml:space="preserve">(передаётся в файле </w:t>
      </w:r>
      <w:r w:rsidRPr="0050399A">
        <w:rPr>
          <w:lang w:val="en-US"/>
        </w:rPr>
        <w:t>F</w:t>
      </w:r>
      <w:r w:rsidRPr="0050399A">
        <w:t>150А</w:t>
      </w:r>
      <w:r w:rsidR="00E67A7A">
        <w:t xml:space="preserve"> – присвоен атрибут </w:t>
      </w:r>
      <w:r w:rsidR="00E67A7A" w:rsidRPr="00924BE1">
        <w:t>«</w:t>
      </w:r>
      <w:r w:rsidR="00E67A7A" w:rsidRPr="00AE5130">
        <w:t>PTS</w:t>
      </w:r>
      <w:r w:rsidR="00E67A7A" w:rsidRPr="00924BE1">
        <w:t xml:space="preserve"> </w:t>
      </w:r>
      <w:r w:rsidR="00E67A7A" w:rsidRPr="00AE5130">
        <w:t>received</w:t>
      </w:r>
      <w:r w:rsidR="00E67A7A">
        <w:t>»</w:t>
      </w:r>
      <w:r w:rsidRPr="0050399A">
        <w:t>)</w:t>
      </w:r>
    </w:p>
    <w:p w:rsidR="00317ED7" w:rsidRPr="0050399A" w:rsidRDefault="00317ED7" w:rsidP="00CB346E">
      <w:pPr>
        <w:pStyle w:val="af6"/>
        <w:numPr>
          <w:ilvl w:val="0"/>
          <w:numId w:val="12"/>
        </w:numPr>
        <w:jc w:val="both"/>
      </w:pPr>
      <w:r w:rsidRPr="0050399A">
        <w:t xml:space="preserve">Залог подтверждён дилером (получено подтверждение залога через Клиент-Банк и загружен файл </w:t>
      </w:r>
      <w:r w:rsidRPr="0050399A">
        <w:rPr>
          <w:lang w:val="en-US"/>
        </w:rPr>
        <w:t>PA</w:t>
      </w:r>
      <w:r w:rsidRPr="0050399A">
        <w:t>003</w:t>
      </w:r>
      <w:r w:rsidR="00E67A7A">
        <w:t xml:space="preserve"> – присвоен атрибут «Pledge of the car»</w:t>
      </w:r>
      <w:r w:rsidRPr="0050399A">
        <w:t>)</w:t>
      </w:r>
    </w:p>
    <w:p w:rsidR="00317ED7" w:rsidRDefault="00317ED7" w:rsidP="00CB346E">
      <w:pPr>
        <w:pStyle w:val="af6"/>
        <w:numPr>
          <w:ilvl w:val="0"/>
          <w:numId w:val="12"/>
        </w:numPr>
        <w:jc w:val="both"/>
      </w:pPr>
      <w:r w:rsidRPr="0050399A">
        <w:t xml:space="preserve">Дилер не заблокирован в системе (в экране </w:t>
      </w:r>
      <w:r w:rsidRPr="0050399A">
        <w:rPr>
          <w:lang w:val="en-US"/>
        </w:rPr>
        <w:t>Deals</w:t>
      </w:r>
      <w:r w:rsidRPr="0050399A">
        <w:t xml:space="preserve"> не нажата кнопка &lt;</w:t>
      </w:r>
      <w:hyperlink r:id="rId29" w:history="1">
        <w:r w:rsidRPr="0050399A">
          <w:t>Block</w:t>
        </w:r>
      </w:hyperlink>
      <w:r w:rsidRPr="0050399A">
        <w:t>&gt;)</w:t>
      </w:r>
    </w:p>
    <w:p w:rsidR="00317ED7" w:rsidRPr="0050399A" w:rsidRDefault="00317ED7" w:rsidP="00CB346E">
      <w:pPr>
        <w:pStyle w:val="af6"/>
        <w:numPr>
          <w:ilvl w:val="0"/>
          <w:numId w:val="12"/>
        </w:numPr>
        <w:jc w:val="both"/>
      </w:pPr>
      <w:r>
        <w:rPr>
          <w:lang w:val="en-US"/>
        </w:rPr>
        <w:t>VIN</w:t>
      </w:r>
      <w:r w:rsidRPr="00317ED7">
        <w:t xml:space="preserve"> </w:t>
      </w:r>
      <w:r w:rsidR="00594981">
        <w:t xml:space="preserve">должен быть </w:t>
      </w:r>
      <w:r>
        <w:t>привязан к флит-лимиту в статусе действующий</w:t>
      </w:r>
      <w:r w:rsidR="00EE674C" w:rsidRPr="00EE674C">
        <w:t xml:space="preserve"> = </w:t>
      </w:r>
      <w:r w:rsidR="00EE674C">
        <w:rPr>
          <w:lang w:val="en-US"/>
        </w:rPr>
        <w:t>Active</w:t>
      </w:r>
      <w:r>
        <w:t>.</w:t>
      </w:r>
    </w:p>
    <w:p w:rsidR="007077A3" w:rsidRPr="0050399A" w:rsidRDefault="007077A3" w:rsidP="00D37837">
      <w:pPr>
        <w:pStyle w:val="L3"/>
      </w:pPr>
      <w:bookmarkStart w:id="88" w:name="_Toc504144779"/>
      <w:bookmarkStart w:id="89" w:name="_Toc504667690"/>
      <w:r w:rsidRPr="0050399A">
        <w:t>Формирование файла с доступными лимитами</w:t>
      </w:r>
      <w:bookmarkEnd w:id="88"/>
      <w:bookmarkEnd w:id="89"/>
    </w:p>
    <w:p w:rsidR="007077A3" w:rsidRPr="0050399A" w:rsidRDefault="007077A3" w:rsidP="00D37837">
      <w:pPr>
        <w:pStyle w:val="L20"/>
      </w:pPr>
      <w:r w:rsidRPr="0050399A">
        <w:t>Действие AS IS:</w:t>
      </w:r>
    </w:p>
    <w:p w:rsidR="007077A3" w:rsidRPr="0050399A" w:rsidRDefault="007077A3" w:rsidP="007077A3">
      <w:pPr>
        <w:pStyle w:val="af6"/>
        <w:rPr>
          <w:u w:val="single"/>
        </w:rPr>
      </w:pPr>
      <w:r w:rsidRPr="0050399A">
        <w:rPr>
          <w:u w:val="single"/>
        </w:rPr>
        <w:lastRenderedPageBreak/>
        <w:t>Начало выполнения:</w:t>
      </w:r>
    </w:p>
    <w:p w:rsidR="007077A3" w:rsidRPr="0050399A" w:rsidRDefault="007077A3" w:rsidP="007077A3">
      <w:pPr>
        <w:pStyle w:val="af6"/>
        <w:jc w:val="both"/>
      </w:pPr>
      <w:r w:rsidRPr="0050399A">
        <w:t>Автомобиль готов к финансированию</w:t>
      </w:r>
    </w:p>
    <w:p w:rsidR="007077A3" w:rsidRDefault="007077A3" w:rsidP="007077A3">
      <w:pPr>
        <w:pStyle w:val="af6"/>
        <w:jc w:val="both"/>
      </w:pPr>
    </w:p>
    <w:p w:rsidR="00594981" w:rsidRPr="0050399A" w:rsidRDefault="00594981" w:rsidP="00594981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B1070E" w:rsidRPr="0050399A" w:rsidRDefault="007077A3" w:rsidP="00B21C9A">
      <w:pPr>
        <w:pStyle w:val="af6"/>
        <w:jc w:val="both"/>
      </w:pPr>
      <w:r w:rsidRPr="0050399A">
        <w:t xml:space="preserve">На ежедневной основе в </w:t>
      </w:r>
      <w:r w:rsidRPr="0050399A">
        <w:rPr>
          <w:lang w:val="en-US"/>
        </w:rPr>
        <w:t>EOD</w:t>
      </w:r>
      <w:r w:rsidRPr="0050399A">
        <w:t xml:space="preserve"> из </w:t>
      </w:r>
      <w:r w:rsidRPr="0050399A">
        <w:rPr>
          <w:lang w:val="en-US"/>
        </w:rPr>
        <w:t>X</w:t>
      </w:r>
      <w:r w:rsidRPr="0050399A">
        <w:t>-</w:t>
      </w:r>
      <w:r w:rsidRPr="0050399A">
        <w:rPr>
          <w:lang w:val="en-US"/>
        </w:rPr>
        <w:t>Factor</w:t>
      </w:r>
      <w:r w:rsidRPr="0050399A">
        <w:t xml:space="preserve"> отправляется информация о </w:t>
      </w:r>
      <w:r w:rsidR="00B1070E" w:rsidRPr="0050399A">
        <w:t xml:space="preserve">доступных лимитах каждого дилера для </w:t>
      </w:r>
      <w:r w:rsidR="00B21C9A" w:rsidRPr="0050399A">
        <w:t xml:space="preserve">подготовки файла на </w:t>
      </w:r>
      <w:r w:rsidR="00B1070E" w:rsidRPr="0050399A">
        <w:t>финансировани</w:t>
      </w:r>
      <w:r w:rsidR="00B21C9A" w:rsidRPr="0050399A">
        <w:t xml:space="preserve">е. </w:t>
      </w:r>
      <w:r w:rsidR="00B1070E" w:rsidRPr="0050399A">
        <w:t>Файл F940 содержит:</w:t>
      </w:r>
    </w:p>
    <w:p w:rsidR="00B1070E" w:rsidRPr="0050399A" w:rsidRDefault="00B21C9A" w:rsidP="00CB346E">
      <w:pPr>
        <w:pStyle w:val="af2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К</w:t>
      </w:r>
      <w:r w:rsidR="00B1070E" w:rsidRPr="0050399A">
        <w:rPr>
          <w:rFonts w:ascii="Arial" w:hAnsi="Arial" w:cs="Arial"/>
          <w:sz w:val="20"/>
          <w:szCs w:val="20"/>
        </w:rPr>
        <w:t>од дилера;</w:t>
      </w:r>
    </w:p>
    <w:p w:rsidR="00B21C9A" w:rsidRPr="0050399A" w:rsidRDefault="00B21C9A" w:rsidP="00CB346E">
      <w:pPr>
        <w:pStyle w:val="af2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Для стандартных автомобилей:</w:t>
      </w:r>
    </w:p>
    <w:p w:rsidR="00B1070E" w:rsidRPr="0050399A" w:rsidRDefault="00B1070E" w:rsidP="00CB346E">
      <w:pPr>
        <w:pStyle w:val="af2"/>
        <w:numPr>
          <w:ilvl w:val="1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сумму Hard лимита</w:t>
      </w:r>
      <w:r w:rsidR="009B3652" w:rsidRPr="0050399A">
        <w:rPr>
          <w:rFonts w:ascii="Arial" w:hAnsi="Arial" w:cs="Arial"/>
          <w:sz w:val="20"/>
          <w:szCs w:val="20"/>
        </w:rPr>
        <w:t xml:space="preserve"> (если стандартный лимит заблокирован, то сумма лимита = 0)</w:t>
      </w:r>
      <w:r w:rsidRPr="0050399A">
        <w:rPr>
          <w:rFonts w:ascii="Arial" w:hAnsi="Arial" w:cs="Arial"/>
          <w:sz w:val="20"/>
          <w:szCs w:val="20"/>
        </w:rPr>
        <w:t>;</w:t>
      </w:r>
    </w:p>
    <w:p w:rsidR="00B1070E" w:rsidRPr="0050399A" w:rsidRDefault="00B1070E" w:rsidP="00CB346E">
      <w:pPr>
        <w:pStyle w:val="af2"/>
        <w:numPr>
          <w:ilvl w:val="1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сумму Soft лимита</w:t>
      </w:r>
      <w:r w:rsidR="009B3652" w:rsidRPr="0050399A">
        <w:rPr>
          <w:rFonts w:ascii="Arial" w:hAnsi="Arial" w:cs="Arial"/>
          <w:sz w:val="20"/>
          <w:szCs w:val="20"/>
        </w:rPr>
        <w:t xml:space="preserve"> (если стандартный лимит заблокирован, то сумма лимита = 0)</w:t>
      </w:r>
      <w:r w:rsidRPr="0050399A">
        <w:rPr>
          <w:rFonts w:ascii="Arial" w:hAnsi="Arial" w:cs="Arial"/>
          <w:sz w:val="20"/>
          <w:szCs w:val="20"/>
        </w:rPr>
        <w:t>;</w:t>
      </w:r>
    </w:p>
    <w:p w:rsidR="00B1070E" w:rsidRPr="0050399A" w:rsidRDefault="00B1070E" w:rsidP="00CB346E">
      <w:pPr>
        <w:pStyle w:val="af2"/>
        <w:numPr>
          <w:ilvl w:val="1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общую текущую сумму финансирования;</w:t>
      </w:r>
    </w:p>
    <w:p w:rsidR="00B1070E" w:rsidRPr="0050399A" w:rsidRDefault="00B1070E" w:rsidP="00CB346E">
      <w:pPr>
        <w:pStyle w:val="af2"/>
        <w:numPr>
          <w:ilvl w:val="1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доступный лимит</w:t>
      </w:r>
      <w:r w:rsidR="009B3652" w:rsidRPr="0050399A">
        <w:rPr>
          <w:rFonts w:ascii="Arial" w:hAnsi="Arial" w:cs="Arial"/>
          <w:sz w:val="20"/>
          <w:szCs w:val="20"/>
        </w:rPr>
        <w:t xml:space="preserve"> (если стандартный лимит заблокирован, то сумма лимита = 0)</w:t>
      </w:r>
      <w:r w:rsidRPr="0050399A">
        <w:rPr>
          <w:rFonts w:ascii="Arial" w:hAnsi="Arial" w:cs="Arial"/>
          <w:sz w:val="20"/>
          <w:szCs w:val="20"/>
        </w:rPr>
        <w:t>.</w:t>
      </w:r>
    </w:p>
    <w:p w:rsidR="00B21C9A" w:rsidRPr="0050399A" w:rsidRDefault="00B21C9A" w:rsidP="00CB346E">
      <w:pPr>
        <w:pStyle w:val="af2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Для демо / подменных автомобилей:</w:t>
      </w:r>
    </w:p>
    <w:p w:rsidR="00B21C9A" w:rsidRPr="0050399A" w:rsidRDefault="00B21C9A" w:rsidP="00CB346E">
      <w:pPr>
        <w:pStyle w:val="af2"/>
        <w:numPr>
          <w:ilvl w:val="1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сумму сублимита</w:t>
      </w:r>
      <w:r w:rsidR="009B3652" w:rsidRPr="0050399A">
        <w:rPr>
          <w:rFonts w:ascii="Arial" w:hAnsi="Arial" w:cs="Arial"/>
          <w:sz w:val="20"/>
          <w:szCs w:val="20"/>
        </w:rPr>
        <w:t xml:space="preserve"> (если сублимит заблокирован, то сумма лимита = 0)</w:t>
      </w:r>
      <w:r w:rsidRPr="0050399A">
        <w:rPr>
          <w:rFonts w:ascii="Arial" w:hAnsi="Arial" w:cs="Arial"/>
          <w:sz w:val="20"/>
          <w:szCs w:val="20"/>
        </w:rPr>
        <w:t>;</w:t>
      </w:r>
    </w:p>
    <w:p w:rsidR="00B21C9A" w:rsidRPr="0050399A" w:rsidRDefault="00B21C9A" w:rsidP="00CB346E">
      <w:pPr>
        <w:pStyle w:val="af2"/>
        <w:numPr>
          <w:ilvl w:val="1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общую текущую сумму финансирования по демо и подменным автомобилям;</w:t>
      </w:r>
    </w:p>
    <w:p w:rsidR="00B21C9A" w:rsidRPr="0050399A" w:rsidRDefault="00B21C9A" w:rsidP="00CB346E">
      <w:pPr>
        <w:pStyle w:val="af2"/>
        <w:numPr>
          <w:ilvl w:val="1"/>
          <w:numId w:val="12"/>
        </w:numPr>
        <w:jc w:val="both"/>
        <w:rPr>
          <w:rFonts w:ascii="Arial" w:hAnsi="Arial" w:cs="Arial"/>
          <w:sz w:val="20"/>
          <w:szCs w:val="20"/>
        </w:rPr>
      </w:pPr>
      <w:r w:rsidRPr="0050399A">
        <w:rPr>
          <w:rFonts w:ascii="Arial" w:hAnsi="Arial" w:cs="Arial"/>
          <w:sz w:val="20"/>
          <w:szCs w:val="20"/>
        </w:rPr>
        <w:t>доступный сублимит</w:t>
      </w:r>
      <w:r w:rsidR="009B3652" w:rsidRPr="0050399A">
        <w:rPr>
          <w:rFonts w:ascii="Arial" w:hAnsi="Arial" w:cs="Arial"/>
          <w:sz w:val="20"/>
          <w:szCs w:val="20"/>
        </w:rPr>
        <w:t xml:space="preserve"> (если сублимит заблокирован, то сумма лимита = 0)</w:t>
      </w:r>
      <w:r w:rsidRPr="0050399A">
        <w:rPr>
          <w:rFonts w:ascii="Arial" w:hAnsi="Arial" w:cs="Arial"/>
          <w:sz w:val="20"/>
          <w:szCs w:val="20"/>
        </w:rPr>
        <w:t>.</w:t>
      </w:r>
    </w:p>
    <w:p w:rsidR="007077A3" w:rsidRPr="0050399A" w:rsidRDefault="007077A3" w:rsidP="00D37837">
      <w:pPr>
        <w:pStyle w:val="L20"/>
      </w:pPr>
      <w:r w:rsidRPr="0050399A">
        <w:t xml:space="preserve">Действие </w:t>
      </w:r>
      <w:r w:rsidRPr="0050399A">
        <w:rPr>
          <w:lang w:val="en-US"/>
        </w:rPr>
        <w:t>TO BE</w:t>
      </w:r>
      <w:r w:rsidRPr="0050399A">
        <w:t>:</w:t>
      </w:r>
    </w:p>
    <w:p w:rsidR="007077A3" w:rsidRPr="0050399A" w:rsidRDefault="007077A3" w:rsidP="007077A3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B1070E" w:rsidRPr="0050399A" w:rsidRDefault="009B3652" w:rsidP="009B3652">
      <w:pPr>
        <w:pStyle w:val="af6"/>
        <w:jc w:val="both"/>
      </w:pPr>
      <w:r w:rsidRPr="0050399A">
        <w:t>В дополнение к существующей информаци</w:t>
      </w:r>
      <w:r w:rsidR="003C57A9" w:rsidRPr="0050399A">
        <w:t>и о лимитах</w:t>
      </w:r>
      <w:r w:rsidRPr="0050399A">
        <w:t xml:space="preserve"> передаются данные </w:t>
      </w:r>
      <w:r w:rsidR="003C57A9" w:rsidRPr="0050399A">
        <w:t>о флит-</w:t>
      </w:r>
      <w:r w:rsidRPr="0050399A">
        <w:t>лимите</w:t>
      </w:r>
      <w:r w:rsidR="00CB564C">
        <w:t xml:space="preserve"> для каждого дилера</w:t>
      </w:r>
      <w:r w:rsidRPr="0050399A">
        <w:t>.</w:t>
      </w:r>
    </w:p>
    <w:p w:rsidR="009B3652" w:rsidRPr="0050399A" w:rsidRDefault="009B3652" w:rsidP="007077A3">
      <w:pPr>
        <w:pStyle w:val="af6"/>
        <w:rPr>
          <w:u w:val="single"/>
        </w:rPr>
      </w:pPr>
    </w:p>
    <w:p w:rsidR="007077A3" w:rsidRPr="0050399A" w:rsidRDefault="007077A3" w:rsidP="007077A3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B1070E" w:rsidRPr="0050399A" w:rsidRDefault="00B1070E" w:rsidP="000F33B7">
      <w:pPr>
        <w:pStyle w:val="Req1-title"/>
      </w:pPr>
      <w:r w:rsidRPr="0050399A">
        <w:t xml:space="preserve">Требование </w:t>
      </w:r>
      <w:r w:rsidR="00EE674C" w:rsidRPr="00E01DBA">
        <w:t>10</w:t>
      </w:r>
      <w:r w:rsidRPr="0050399A">
        <w:t>. Изменение формата файла F940</w:t>
      </w:r>
    </w:p>
    <w:p w:rsidR="00B1070E" w:rsidRPr="0050399A" w:rsidRDefault="00B1070E" w:rsidP="003C57A9">
      <w:pPr>
        <w:ind w:firstLine="567"/>
        <w:jc w:val="both"/>
        <w:rPr>
          <w:rFonts w:ascii="Arial" w:hAnsi="Arial" w:cs="Arial"/>
          <w:noProof/>
          <w:sz w:val="20"/>
          <w:lang w:val="ru-RU"/>
        </w:rPr>
      </w:pPr>
      <w:r w:rsidRPr="0050399A">
        <w:rPr>
          <w:rFonts w:ascii="Arial" w:hAnsi="Arial" w:cs="Arial"/>
          <w:noProof/>
          <w:sz w:val="20"/>
          <w:lang w:val="ru-RU"/>
        </w:rPr>
        <w:t>Требуется</w:t>
      </w:r>
      <w:r w:rsidR="003C57A9" w:rsidRPr="0050399A">
        <w:rPr>
          <w:rFonts w:ascii="Arial" w:hAnsi="Arial" w:cs="Arial"/>
          <w:noProof/>
          <w:sz w:val="20"/>
          <w:lang w:val="ru-RU"/>
        </w:rPr>
        <w:t xml:space="preserve"> изменить формат файла с информацией о лимитах</w:t>
      </w:r>
      <w:r w:rsidR="00CD7208" w:rsidRPr="0050399A">
        <w:rPr>
          <w:rFonts w:ascii="Arial" w:hAnsi="Arial" w:cs="Arial"/>
          <w:noProof/>
          <w:sz w:val="20"/>
          <w:lang w:val="ru-RU"/>
        </w:rPr>
        <w:t>, направляемого Автопроизводетелю</w:t>
      </w:r>
      <w:r w:rsidR="003C57A9" w:rsidRPr="0050399A">
        <w:rPr>
          <w:rFonts w:ascii="Arial" w:hAnsi="Arial" w:cs="Arial"/>
          <w:noProof/>
          <w:sz w:val="20"/>
          <w:lang w:val="ru-RU"/>
        </w:rPr>
        <w:t>,</w:t>
      </w:r>
      <w:r w:rsidRPr="0050399A">
        <w:rPr>
          <w:rFonts w:ascii="Arial" w:hAnsi="Arial" w:cs="Arial"/>
          <w:noProof/>
          <w:sz w:val="20"/>
          <w:lang w:val="ru-RU"/>
        </w:rPr>
        <w:t xml:space="preserve"> </w:t>
      </w:r>
      <w:r w:rsidR="003C57A9" w:rsidRPr="0050399A">
        <w:rPr>
          <w:rFonts w:ascii="Arial" w:hAnsi="Arial" w:cs="Arial"/>
          <w:noProof/>
          <w:sz w:val="20"/>
          <w:lang w:val="ru-RU"/>
        </w:rPr>
        <w:t>добавив в него следующую информацию</w:t>
      </w:r>
      <w:r w:rsidR="00CB564C">
        <w:rPr>
          <w:rFonts w:ascii="Arial" w:hAnsi="Arial" w:cs="Arial"/>
          <w:noProof/>
          <w:sz w:val="20"/>
          <w:lang w:val="ru-RU"/>
        </w:rPr>
        <w:t xml:space="preserve"> в разрезе каждого дилера</w:t>
      </w:r>
      <w:r w:rsidR="003C57A9" w:rsidRPr="0050399A">
        <w:rPr>
          <w:rFonts w:ascii="Arial" w:hAnsi="Arial" w:cs="Arial"/>
          <w:noProof/>
          <w:sz w:val="20"/>
          <w:lang w:val="ru-RU"/>
        </w:rPr>
        <w:t>:</w:t>
      </w:r>
    </w:p>
    <w:p w:rsidR="00B125C2" w:rsidRPr="00B125C2" w:rsidRDefault="00B125C2" w:rsidP="00ED0050">
      <w:pPr>
        <w:pStyle w:val="af2"/>
        <w:ind w:left="1789"/>
        <w:contextualSpacing/>
        <w:jc w:val="both"/>
        <w:rPr>
          <w:rFonts w:ascii="Arial" w:hAnsi="Arial" w:cs="Arial"/>
          <w:noProof/>
          <w:sz w:val="20"/>
          <w:szCs w:val="20"/>
        </w:rPr>
      </w:pPr>
    </w:p>
    <w:p w:rsidR="00B1070E" w:rsidRPr="0050399A" w:rsidRDefault="00830BCF" w:rsidP="00CB346E">
      <w:pPr>
        <w:pStyle w:val="af2"/>
        <w:numPr>
          <w:ilvl w:val="1"/>
          <w:numId w:val="28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Общая сумма</w:t>
      </w:r>
      <w:r w:rsidR="00B1070E" w:rsidRPr="0050399A">
        <w:rPr>
          <w:rFonts w:ascii="Arial" w:hAnsi="Arial" w:cs="Arial"/>
          <w:noProof/>
          <w:sz w:val="20"/>
          <w:szCs w:val="20"/>
        </w:rPr>
        <w:t xml:space="preserve"> флит-лимитов, одобренных для дилера, находящихся в периоде доступности</w:t>
      </w:r>
      <w:r w:rsidR="00011FDC">
        <w:rPr>
          <w:rFonts w:ascii="Arial" w:hAnsi="Arial" w:cs="Arial"/>
          <w:noProof/>
          <w:sz w:val="20"/>
          <w:szCs w:val="20"/>
        </w:rPr>
        <w:t>, статус</w:t>
      </w:r>
      <w:r w:rsidR="00011FDC" w:rsidRPr="00011FDC">
        <w:rPr>
          <w:rFonts w:ascii="Arial" w:hAnsi="Arial" w:cs="Arial"/>
          <w:noProof/>
          <w:sz w:val="20"/>
          <w:szCs w:val="20"/>
        </w:rPr>
        <w:t xml:space="preserve"> = </w:t>
      </w:r>
      <w:r w:rsidR="00011FDC">
        <w:rPr>
          <w:rFonts w:ascii="Arial" w:hAnsi="Arial" w:cs="Arial"/>
          <w:noProof/>
          <w:sz w:val="20"/>
          <w:szCs w:val="20"/>
          <w:lang w:val="en-US"/>
        </w:rPr>
        <w:t>Ac</w:t>
      </w:r>
      <w:r w:rsidR="00B125C2">
        <w:rPr>
          <w:rFonts w:ascii="Arial" w:hAnsi="Arial" w:cs="Arial"/>
          <w:noProof/>
          <w:sz w:val="20"/>
          <w:szCs w:val="20"/>
          <w:lang w:val="en-US"/>
        </w:rPr>
        <w:t>t</w:t>
      </w:r>
      <w:r w:rsidR="00011FDC">
        <w:rPr>
          <w:rFonts w:ascii="Arial" w:hAnsi="Arial" w:cs="Arial"/>
          <w:noProof/>
          <w:sz w:val="20"/>
          <w:szCs w:val="20"/>
          <w:lang w:val="en-US"/>
        </w:rPr>
        <w:t>ive</w:t>
      </w:r>
      <w:r w:rsidR="00B1070E" w:rsidRPr="0050399A">
        <w:rPr>
          <w:rFonts w:ascii="Arial" w:hAnsi="Arial" w:cs="Arial"/>
          <w:noProof/>
          <w:sz w:val="20"/>
          <w:szCs w:val="20"/>
        </w:rPr>
        <w:t>;</w:t>
      </w:r>
    </w:p>
    <w:p w:rsidR="00B1070E" w:rsidRPr="0050399A" w:rsidRDefault="00B1070E" w:rsidP="00CB346E">
      <w:pPr>
        <w:pStyle w:val="af2"/>
        <w:numPr>
          <w:ilvl w:val="1"/>
          <w:numId w:val="28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 w:rsidRPr="0050399A">
        <w:rPr>
          <w:rFonts w:ascii="Arial" w:hAnsi="Arial" w:cs="Arial"/>
          <w:noProof/>
          <w:sz w:val="20"/>
          <w:szCs w:val="20"/>
        </w:rPr>
        <w:t>Объеме выбранных флит-лимитов (</w:t>
      </w:r>
      <w:r w:rsidR="00830BCF">
        <w:rPr>
          <w:rFonts w:ascii="Arial" w:hAnsi="Arial" w:cs="Arial"/>
          <w:noProof/>
          <w:sz w:val="20"/>
          <w:szCs w:val="20"/>
          <w:lang w:val="en-US"/>
        </w:rPr>
        <w:t>Total</w:t>
      </w:r>
      <w:r w:rsidR="00830BCF" w:rsidRPr="00830BCF">
        <w:rPr>
          <w:rFonts w:ascii="Arial" w:hAnsi="Arial" w:cs="Arial"/>
          <w:noProof/>
          <w:sz w:val="20"/>
          <w:szCs w:val="20"/>
        </w:rPr>
        <w:t xml:space="preserve"> </w:t>
      </w:r>
      <w:r w:rsidR="00830BCF">
        <w:rPr>
          <w:rFonts w:ascii="Arial" w:hAnsi="Arial" w:cs="Arial"/>
          <w:noProof/>
          <w:sz w:val="20"/>
          <w:szCs w:val="20"/>
          <w:lang w:val="en-US"/>
        </w:rPr>
        <w:t>financed</w:t>
      </w:r>
      <w:r w:rsidR="00830BCF">
        <w:rPr>
          <w:rFonts w:ascii="Arial" w:hAnsi="Arial" w:cs="Arial"/>
          <w:noProof/>
          <w:sz w:val="20"/>
          <w:szCs w:val="20"/>
        </w:rPr>
        <w:t xml:space="preserve"> </w:t>
      </w:r>
      <w:r w:rsidR="00B125C2">
        <w:rPr>
          <w:rFonts w:ascii="Arial" w:hAnsi="Arial" w:cs="Arial"/>
          <w:noProof/>
          <w:sz w:val="20"/>
          <w:szCs w:val="20"/>
        </w:rPr>
        <w:t>= сумма профинансированных автомобилей</w:t>
      </w:r>
      <w:r w:rsidRPr="0050399A">
        <w:rPr>
          <w:rFonts w:ascii="Arial" w:hAnsi="Arial" w:cs="Arial"/>
          <w:noProof/>
          <w:sz w:val="20"/>
          <w:szCs w:val="20"/>
        </w:rPr>
        <w:t>)</w:t>
      </w:r>
      <w:r w:rsidR="00011FDC" w:rsidRPr="00011FDC">
        <w:rPr>
          <w:rFonts w:ascii="Arial" w:hAnsi="Arial" w:cs="Arial"/>
          <w:noProof/>
          <w:sz w:val="20"/>
          <w:szCs w:val="20"/>
        </w:rPr>
        <w:t xml:space="preserve"> </w:t>
      </w:r>
      <w:r w:rsidR="00011FDC">
        <w:rPr>
          <w:rFonts w:ascii="Arial" w:hAnsi="Arial" w:cs="Arial"/>
          <w:noProof/>
          <w:sz w:val="20"/>
          <w:szCs w:val="20"/>
        </w:rPr>
        <w:t>для флит-лимитов в периоде доступности, статус</w:t>
      </w:r>
      <w:r w:rsidR="00011FDC" w:rsidRPr="00011FDC">
        <w:rPr>
          <w:rFonts w:ascii="Arial" w:hAnsi="Arial" w:cs="Arial"/>
          <w:noProof/>
          <w:sz w:val="20"/>
          <w:szCs w:val="20"/>
        </w:rPr>
        <w:t xml:space="preserve"> = </w:t>
      </w:r>
      <w:r w:rsidR="00011FDC">
        <w:rPr>
          <w:rFonts w:ascii="Arial" w:hAnsi="Arial" w:cs="Arial"/>
          <w:noProof/>
          <w:sz w:val="20"/>
          <w:szCs w:val="20"/>
          <w:lang w:val="en-US"/>
        </w:rPr>
        <w:t>Active</w:t>
      </w:r>
      <w:r w:rsidR="00011FDC">
        <w:rPr>
          <w:rFonts w:ascii="Arial" w:hAnsi="Arial" w:cs="Arial"/>
          <w:noProof/>
          <w:sz w:val="20"/>
          <w:szCs w:val="20"/>
        </w:rPr>
        <w:t>;</w:t>
      </w:r>
    </w:p>
    <w:p w:rsidR="00B1070E" w:rsidRDefault="007D0B12" w:rsidP="00CB346E">
      <w:pPr>
        <w:pStyle w:val="af2"/>
        <w:numPr>
          <w:ilvl w:val="1"/>
          <w:numId w:val="28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Свободный о</w:t>
      </w:r>
      <w:r w:rsidR="00B125C2">
        <w:rPr>
          <w:rFonts w:ascii="Arial" w:hAnsi="Arial" w:cs="Arial"/>
          <w:noProof/>
          <w:sz w:val="20"/>
          <w:szCs w:val="20"/>
        </w:rPr>
        <w:t>остат</w:t>
      </w:r>
      <w:r>
        <w:rPr>
          <w:rFonts w:ascii="Arial" w:hAnsi="Arial" w:cs="Arial"/>
          <w:noProof/>
          <w:sz w:val="20"/>
          <w:szCs w:val="20"/>
        </w:rPr>
        <w:t>о</w:t>
      </w:r>
      <w:r w:rsidR="00B125C2">
        <w:rPr>
          <w:rFonts w:ascii="Arial" w:hAnsi="Arial" w:cs="Arial"/>
          <w:noProof/>
          <w:sz w:val="20"/>
          <w:szCs w:val="20"/>
        </w:rPr>
        <w:t>к флит-лимито</w:t>
      </w:r>
      <w:r>
        <w:rPr>
          <w:rFonts w:ascii="Arial" w:hAnsi="Arial" w:cs="Arial"/>
          <w:noProof/>
          <w:sz w:val="20"/>
          <w:szCs w:val="20"/>
        </w:rPr>
        <w:t>в:</w:t>
      </w:r>
    </w:p>
    <w:p w:rsidR="00B125C2" w:rsidRPr="00B125C2" w:rsidRDefault="00B125C2" w:rsidP="00830BCF">
      <w:pPr>
        <w:pStyle w:val="af2"/>
        <w:ind w:left="1440"/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Одобренные флит-лимиты – выбранные флит лимиты в статусе </w:t>
      </w:r>
      <w:r w:rsidRPr="00011FDC">
        <w:rPr>
          <w:rFonts w:ascii="Arial" w:hAnsi="Arial" w:cs="Arial"/>
          <w:noProof/>
          <w:sz w:val="20"/>
          <w:szCs w:val="20"/>
        </w:rPr>
        <w:t xml:space="preserve">= </w:t>
      </w:r>
      <w:r>
        <w:rPr>
          <w:rFonts w:ascii="Arial" w:hAnsi="Arial" w:cs="Arial"/>
          <w:noProof/>
          <w:sz w:val="20"/>
          <w:szCs w:val="20"/>
          <w:lang w:val="en-US"/>
        </w:rPr>
        <w:t>Active</w:t>
      </w:r>
    </w:p>
    <w:p w:rsidR="00B125C2" w:rsidRDefault="00B125C2" w:rsidP="00B125C2">
      <w:pPr>
        <w:pStyle w:val="af2"/>
        <w:ind w:left="1069"/>
        <w:contextualSpacing/>
        <w:jc w:val="both"/>
        <w:rPr>
          <w:rFonts w:ascii="Arial" w:hAnsi="Arial" w:cs="Arial"/>
          <w:noProof/>
          <w:sz w:val="20"/>
          <w:szCs w:val="20"/>
        </w:rPr>
      </w:pPr>
    </w:p>
    <w:p w:rsidR="00B125C2" w:rsidRDefault="00B125C2" w:rsidP="00B125C2">
      <w:pPr>
        <w:pStyle w:val="af2"/>
        <w:ind w:left="1069"/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Флит лимит должен отображаться в файле аналогично </w:t>
      </w:r>
      <w:r>
        <w:rPr>
          <w:rFonts w:ascii="Arial" w:hAnsi="Arial" w:cs="Arial"/>
          <w:noProof/>
          <w:sz w:val="20"/>
          <w:szCs w:val="20"/>
          <w:lang w:val="en-US"/>
        </w:rPr>
        <w:t>Hard</w:t>
      </w:r>
      <w:r w:rsidRPr="00B125C2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лимиту:</w:t>
      </w:r>
    </w:p>
    <w:p w:rsidR="00B125C2" w:rsidRDefault="00B125C2" w:rsidP="00CB346E">
      <w:pPr>
        <w:pStyle w:val="af2"/>
        <w:numPr>
          <w:ilvl w:val="0"/>
          <w:numId w:val="29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если дилер не заблокирован</w:t>
      </w:r>
      <w:r w:rsidRPr="00B125C2">
        <w:rPr>
          <w:rFonts w:ascii="Arial" w:hAnsi="Arial" w:cs="Arial"/>
          <w:noProof/>
          <w:sz w:val="20"/>
          <w:szCs w:val="20"/>
        </w:rPr>
        <w:t xml:space="preserve"> (в экране Deals не нажата кнопка &lt;</w:t>
      </w:r>
      <w:hyperlink r:id="rId30" w:history="1">
        <w:r w:rsidRPr="00B125C2">
          <w:rPr>
            <w:rFonts w:ascii="Arial" w:hAnsi="Arial" w:cs="Arial"/>
            <w:noProof/>
            <w:sz w:val="20"/>
            <w:szCs w:val="20"/>
          </w:rPr>
          <w:t>Block</w:t>
        </w:r>
      </w:hyperlink>
      <w:r w:rsidRPr="00B125C2">
        <w:rPr>
          <w:rFonts w:ascii="Arial" w:hAnsi="Arial" w:cs="Arial"/>
          <w:noProof/>
          <w:sz w:val="20"/>
          <w:szCs w:val="20"/>
        </w:rPr>
        <w:t>&gt;)</w:t>
      </w:r>
      <w:r>
        <w:rPr>
          <w:rFonts w:ascii="Arial" w:hAnsi="Arial" w:cs="Arial"/>
          <w:noProof/>
          <w:sz w:val="20"/>
          <w:szCs w:val="20"/>
        </w:rPr>
        <w:t xml:space="preserve"> передаётся информация о лимите</w:t>
      </w:r>
    </w:p>
    <w:p w:rsidR="00B125C2" w:rsidRPr="00B125C2" w:rsidRDefault="00B125C2" w:rsidP="00CB346E">
      <w:pPr>
        <w:pStyle w:val="af2"/>
        <w:numPr>
          <w:ilvl w:val="0"/>
          <w:numId w:val="29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если дилер заблокирован</w:t>
      </w:r>
      <w:r w:rsidR="007D0B12" w:rsidRPr="007D0B12">
        <w:rPr>
          <w:rFonts w:ascii="Arial" w:hAnsi="Arial" w:cs="Arial"/>
          <w:noProof/>
          <w:sz w:val="20"/>
          <w:szCs w:val="20"/>
        </w:rPr>
        <w:t xml:space="preserve"> </w:t>
      </w:r>
      <w:r w:rsidRPr="00B125C2">
        <w:rPr>
          <w:rFonts w:ascii="Arial" w:hAnsi="Arial" w:cs="Arial"/>
          <w:noProof/>
          <w:sz w:val="20"/>
          <w:szCs w:val="20"/>
        </w:rPr>
        <w:t>(в экране Deals нажата кнопка &lt;</w:t>
      </w:r>
      <w:hyperlink r:id="rId31" w:history="1">
        <w:r w:rsidRPr="00B125C2">
          <w:rPr>
            <w:rFonts w:ascii="Arial" w:hAnsi="Arial" w:cs="Arial"/>
            <w:noProof/>
            <w:sz w:val="20"/>
            <w:szCs w:val="20"/>
          </w:rPr>
          <w:t>Block</w:t>
        </w:r>
      </w:hyperlink>
      <w:r w:rsidRPr="00B125C2">
        <w:rPr>
          <w:rFonts w:ascii="Arial" w:hAnsi="Arial" w:cs="Arial"/>
          <w:noProof/>
          <w:sz w:val="20"/>
          <w:szCs w:val="20"/>
        </w:rPr>
        <w:t>&gt;)</w:t>
      </w:r>
      <w:r>
        <w:rPr>
          <w:rFonts w:ascii="Arial" w:hAnsi="Arial" w:cs="Arial"/>
          <w:noProof/>
          <w:sz w:val="20"/>
          <w:szCs w:val="20"/>
        </w:rPr>
        <w:t xml:space="preserve"> – не передаётся</w:t>
      </w:r>
    </w:p>
    <w:p w:rsidR="00CD7208" w:rsidRPr="0050399A" w:rsidRDefault="00CD7208" w:rsidP="00D37837">
      <w:pPr>
        <w:pStyle w:val="L3"/>
      </w:pPr>
      <w:bookmarkStart w:id="90" w:name="_Toc504144780"/>
      <w:bookmarkStart w:id="91" w:name="_Toc504667691"/>
      <w:r w:rsidRPr="0050399A">
        <w:t>Формирование файлов для финансирования</w:t>
      </w:r>
      <w:bookmarkEnd w:id="90"/>
      <w:bookmarkEnd w:id="91"/>
    </w:p>
    <w:p w:rsidR="00CD7208" w:rsidRPr="0050399A" w:rsidRDefault="00CD7208" w:rsidP="00D37837">
      <w:pPr>
        <w:pStyle w:val="L20"/>
      </w:pPr>
      <w:r w:rsidRPr="0050399A">
        <w:t>Действие AS IS:</w:t>
      </w:r>
    </w:p>
    <w:p w:rsidR="00CD7208" w:rsidRPr="0050399A" w:rsidRDefault="00CD7208" w:rsidP="00CD7208">
      <w:pPr>
        <w:pStyle w:val="af6"/>
        <w:jc w:val="both"/>
      </w:pPr>
      <w:r w:rsidRPr="0050399A">
        <w:t xml:space="preserve">На следующий день Автопроизводитель на основе полученных файлов </w:t>
      </w:r>
      <w:r w:rsidRPr="0050399A">
        <w:rPr>
          <w:lang w:val="en-US"/>
        </w:rPr>
        <w:t>F</w:t>
      </w:r>
      <w:r w:rsidRPr="0050399A">
        <w:t xml:space="preserve">940 и </w:t>
      </w:r>
      <w:r w:rsidRPr="0050399A">
        <w:rPr>
          <w:lang w:val="en-US"/>
        </w:rPr>
        <w:t>F</w:t>
      </w:r>
      <w:r w:rsidRPr="0050399A">
        <w:t>950 формирует файл F120 со списком инвойсов на финансирование.</w:t>
      </w:r>
    </w:p>
    <w:p w:rsidR="00CD7208" w:rsidRPr="0050399A" w:rsidRDefault="00CD7208" w:rsidP="00CD7208">
      <w:pPr>
        <w:pStyle w:val="af6"/>
        <w:jc w:val="both"/>
      </w:pPr>
      <w:r w:rsidRPr="0050399A">
        <w:t xml:space="preserve">В дополнение к файлу </w:t>
      </w:r>
      <w:r w:rsidR="006F4336" w:rsidRPr="0050399A">
        <w:t>Автопроизводитель</w:t>
      </w:r>
      <w:r w:rsidRPr="0050399A">
        <w:t xml:space="preserve"> направляет запрос на финансиро</w:t>
      </w:r>
      <w:r w:rsidR="006F4336">
        <w:t>вание по Системе «Клиент-Банк», а также список счетов-фактур.</w:t>
      </w:r>
    </w:p>
    <w:p w:rsidR="00CD7208" w:rsidRPr="0050399A" w:rsidRDefault="00CD7208" w:rsidP="00D37837">
      <w:pPr>
        <w:pStyle w:val="L20"/>
      </w:pPr>
      <w:r w:rsidRPr="0050399A">
        <w:t xml:space="preserve">Действие </w:t>
      </w:r>
      <w:r w:rsidRPr="0050399A">
        <w:rPr>
          <w:lang w:val="en-US"/>
        </w:rPr>
        <w:t>TO BE</w:t>
      </w:r>
      <w:r w:rsidRPr="0050399A">
        <w:t>:</w:t>
      </w:r>
    </w:p>
    <w:p w:rsidR="00CD7208" w:rsidRPr="0050399A" w:rsidRDefault="00CD7208" w:rsidP="00CD7208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CD7208" w:rsidRPr="0050399A" w:rsidRDefault="00CD7208" w:rsidP="00CD7208">
      <w:pPr>
        <w:pStyle w:val="af6"/>
      </w:pPr>
      <w:r w:rsidRPr="0050399A">
        <w:t>Не меняется</w:t>
      </w:r>
    </w:p>
    <w:p w:rsidR="00CD7208" w:rsidRPr="0050399A" w:rsidRDefault="00CD7208" w:rsidP="00CD7208">
      <w:pPr>
        <w:pStyle w:val="af6"/>
        <w:rPr>
          <w:u w:val="single"/>
        </w:rPr>
      </w:pPr>
    </w:p>
    <w:p w:rsidR="00CD7208" w:rsidRPr="0050399A" w:rsidRDefault="00CD7208" w:rsidP="00CD7208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CD7208" w:rsidRPr="0050399A" w:rsidRDefault="00CD7208" w:rsidP="00CD7208">
      <w:pPr>
        <w:pStyle w:val="af6"/>
      </w:pPr>
      <w:r w:rsidRPr="0050399A">
        <w:t>Не требуется</w:t>
      </w:r>
    </w:p>
    <w:p w:rsidR="00CD7208" w:rsidRPr="0050399A" w:rsidRDefault="00CD7208" w:rsidP="00D37837">
      <w:pPr>
        <w:pStyle w:val="L3"/>
      </w:pPr>
      <w:bookmarkStart w:id="92" w:name="_Toc504144781"/>
      <w:bookmarkStart w:id="93" w:name="_Toc504667692"/>
      <w:r w:rsidRPr="0050399A">
        <w:t xml:space="preserve">Загрузка файла </w:t>
      </w:r>
      <w:r w:rsidRPr="0050399A">
        <w:rPr>
          <w:lang w:val="en-US"/>
        </w:rPr>
        <w:t>F</w:t>
      </w:r>
      <w:r w:rsidRPr="0050399A">
        <w:t>120 в систему</w:t>
      </w:r>
      <w:r w:rsidR="0050399A" w:rsidRPr="0050399A">
        <w:t xml:space="preserve"> </w:t>
      </w:r>
      <w:r w:rsidR="0050399A">
        <w:t xml:space="preserve">и формирование </w:t>
      </w:r>
      <w:r w:rsidR="0050399A">
        <w:rPr>
          <w:lang w:val="en-US"/>
        </w:rPr>
        <w:t>Financing</w:t>
      </w:r>
      <w:r w:rsidR="0050399A" w:rsidRPr="0050399A">
        <w:t xml:space="preserve"> </w:t>
      </w:r>
      <w:r w:rsidR="0050399A">
        <w:rPr>
          <w:lang w:val="en-US"/>
        </w:rPr>
        <w:t>report</w:t>
      </w:r>
      <w:bookmarkEnd w:id="92"/>
      <w:bookmarkEnd w:id="93"/>
    </w:p>
    <w:p w:rsidR="00CD7208" w:rsidRPr="0050399A" w:rsidRDefault="00CD7208" w:rsidP="00D37837">
      <w:pPr>
        <w:pStyle w:val="L20"/>
      </w:pPr>
      <w:r w:rsidRPr="0050399A">
        <w:t>Действие AS IS:</w:t>
      </w:r>
    </w:p>
    <w:p w:rsidR="006F4336" w:rsidRDefault="006F4336" w:rsidP="006F4336">
      <w:pPr>
        <w:pStyle w:val="af6"/>
        <w:jc w:val="both"/>
      </w:pPr>
      <w:r w:rsidRPr="006F4336">
        <w:lastRenderedPageBreak/>
        <w:t xml:space="preserve">Файл загружается в X-Factor. Результатом обработки файла являются созданные </w:t>
      </w:r>
      <w:r>
        <w:t xml:space="preserve">в экране </w:t>
      </w:r>
      <w:r w:rsidRPr="006F4336">
        <w:t>disbursement (финансировани</w:t>
      </w:r>
      <w:r w:rsidR="00B413DB">
        <w:t>е</w:t>
      </w:r>
      <w:r w:rsidRPr="006F4336">
        <w:t>), состоящие из инвойсов, предназначенных одному дилеру.</w:t>
      </w:r>
    </w:p>
    <w:p w:rsidR="00F902BB" w:rsidRPr="00F902BB" w:rsidRDefault="00F902BB" w:rsidP="006F4336">
      <w:pPr>
        <w:pStyle w:val="af6"/>
        <w:jc w:val="both"/>
      </w:pPr>
      <w:r>
        <w:t xml:space="preserve">Если файл </w:t>
      </w:r>
      <w:r>
        <w:rPr>
          <w:lang w:val="en-US"/>
        </w:rPr>
        <w:t>F</w:t>
      </w:r>
      <w:r w:rsidRPr="00F902BB">
        <w:t>120</w:t>
      </w:r>
      <w:r>
        <w:t xml:space="preserve"> содержит какую-либо некорректную информацию по </w:t>
      </w:r>
      <w:r>
        <w:rPr>
          <w:lang w:val="en-US"/>
        </w:rPr>
        <w:t>VIN</w:t>
      </w:r>
      <w:r>
        <w:t xml:space="preserve"> или один и</w:t>
      </w:r>
      <w:r w:rsidR="006E7B03">
        <w:t>з дилеров заблокирован, то об обнаруженных ошибках сообщается автопроизводителю и автопроизводитель присылает новый корректный файл.</w:t>
      </w:r>
    </w:p>
    <w:p w:rsidR="00CD7208" w:rsidRPr="0050399A" w:rsidRDefault="00CD7208" w:rsidP="00D37837">
      <w:pPr>
        <w:pStyle w:val="L20"/>
      </w:pPr>
      <w:r w:rsidRPr="0050399A">
        <w:t xml:space="preserve">Действие </w:t>
      </w:r>
      <w:r w:rsidRPr="0050399A">
        <w:rPr>
          <w:lang w:val="en-US"/>
        </w:rPr>
        <w:t>TO BE</w:t>
      </w:r>
      <w:r w:rsidRPr="0050399A">
        <w:t>:</w:t>
      </w:r>
    </w:p>
    <w:p w:rsidR="00CD7208" w:rsidRPr="0050399A" w:rsidRDefault="00CD7208" w:rsidP="00CD7208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CD7208" w:rsidRPr="0050399A" w:rsidRDefault="00CD7208" w:rsidP="00CD7208">
      <w:pPr>
        <w:pStyle w:val="af6"/>
      </w:pPr>
      <w:r w:rsidRPr="0050399A">
        <w:t>Не меняется</w:t>
      </w:r>
    </w:p>
    <w:p w:rsidR="00CD7208" w:rsidRPr="0050399A" w:rsidRDefault="00CD7208" w:rsidP="00CD7208">
      <w:pPr>
        <w:pStyle w:val="af6"/>
        <w:rPr>
          <w:u w:val="single"/>
        </w:rPr>
      </w:pPr>
    </w:p>
    <w:p w:rsidR="00CD7208" w:rsidRDefault="00CD7208" w:rsidP="00CD7208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9C34D8" w:rsidRDefault="009C34D8" w:rsidP="000F33B7">
      <w:pPr>
        <w:pStyle w:val="Req1-title"/>
      </w:pPr>
      <w:r w:rsidRPr="006F4336">
        <w:t xml:space="preserve">Требование </w:t>
      </w:r>
      <w:r w:rsidR="00B125C2">
        <w:t>11</w:t>
      </w:r>
      <w:r w:rsidRPr="006F4336">
        <w:t xml:space="preserve">. </w:t>
      </w:r>
      <w:r>
        <w:t xml:space="preserve">Проверки при загрузке </w:t>
      </w:r>
      <w:r>
        <w:rPr>
          <w:lang w:val="en-US"/>
        </w:rPr>
        <w:t>F</w:t>
      </w:r>
      <w:r w:rsidRPr="009C34D8">
        <w:t>120</w:t>
      </w:r>
    </w:p>
    <w:p w:rsidR="009C34D8" w:rsidRDefault="00E817A8" w:rsidP="009C34D8">
      <w:pPr>
        <w:pStyle w:val="af6"/>
        <w:jc w:val="both"/>
      </w:pPr>
      <w:r>
        <w:t>В дополнение к существующим проверкам т</w:t>
      </w:r>
      <w:r w:rsidR="009C34D8" w:rsidRPr="009C34D8">
        <w:t xml:space="preserve">ребуется производить </w:t>
      </w:r>
      <w:r w:rsidR="009C34D8">
        <w:t>дополнительную проверку для автомобилей с признаком флит</w:t>
      </w:r>
      <w:r w:rsidR="009C34D8" w:rsidRPr="009C34D8">
        <w:t xml:space="preserve"> при загрузке</w:t>
      </w:r>
      <w:r w:rsidR="009C34D8">
        <w:t xml:space="preserve"> файла на финансирование. Если </w:t>
      </w:r>
      <w:r w:rsidR="009C34D8">
        <w:rPr>
          <w:lang w:val="en-US"/>
        </w:rPr>
        <w:t>VIN</w:t>
      </w:r>
      <w:r w:rsidR="009C34D8">
        <w:t xml:space="preserve"> с признаком флит, не включён ни в какой из доступных созданных флит-лимитов</w:t>
      </w:r>
      <w:r w:rsidR="00B413DB" w:rsidRPr="00B413DB">
        <w:t xml:space="preserve"> </w:t>
      </w:r>
      <w:r w:rsidR="00B413DB">
        <w:t xml:space="preserve">в </w:t>
      </w:r>
      <w:r w:rsidR="00240C7A">
        <w:t>статус</w:t>
      </w:r>
      <w:r w:rsidR="00B413DB">
        <w:t>е</w:t>
      </w:r>
      <w:r w:rsidR="00240C7A">
        <w:t xml:space="preserve"> </w:t>
      </w:r>
      <w:r w:rsidR="00240C7A">
        <w:rPr>
          <w:lang w:val="en-US"/>
        </w:rPr>
        <w:t>Active</w:t>
      </w:r>
      <w:r w:rsidR="00B413DB">
        <w:t xml:space="preserve"> или включён во флит лимит в</w:t>
      </w:r>
      <w:r w:rsidR="006916B6">
        <w:t xml:space="preserve"> статусе </w:t>
      </w:r>
      <w:r w:rsidR="006916B6">
        <w:rPr>
          <w:lang w:val="en-US"/>
        </w:rPr>
        <w:t>Blocked</w:t>
      </w:r>
      <w:r w:rsidR="009C34D8">
        <w:t xml:space="preserve">, такая запись не должна загружаться и отображаться в экране </w:t>
      </w:r>
      <w:r w:rsidR="009C34D8" w:rsidRPr="009C34D8">
        <w:t>Disbursment</w:t>
      </w:r>
      <w:r w:rsidR="009C34D8">
        <w:t xml:space="preserve"> и </w:t>
      </w:r>
      <w:r w:rsidR="009C34D8">
        <w:rPr>
          <w:lang w:val="en-US"/>
        </w:rPr>
        <w:t>Transfer</w:t>
      </w:r>
      <w:r w:rsidR="009C34D8" w:rsidRPr="009C34D8">
        <w:t xml:space="preserve"> </w:t>
      </w:r>
      <w:r w:rsidR="009C34D8">
        <w:rPr>
          <w:lang w:val="en-US"/>
        </w:rPr>
        <w:t>log</w:t>
      </w:r>
      <w:r w:rsidR="009C34D8" w:rsidRPr="009C34D8">
        <w:t xml:space="preserve"> </w:t>
      </w:r>
      <w:r w:rsidR="009C34D8">
        <w:t xml:space="preserve">записи должен быть присвоен статус </w:t>
      </w:r>
      <w:r w:rsidR="009C34D8">
        <w:rPr>
          <w:lang w:val="en-US"/>
        </w:rPr>
        <w:t>Reject</w:t>
      </w:r>
      <w:r w:rsidR="009C34D8" w:rsidRPr="009C34D8">
        <w:t xml:space="preserve"> </w:t>
      </w:r>
      <w:r w:rsidR="009C34D8">
        <w:t xml:space="preserve">с сообщением о том, что </w:t>
      </w:r>
      <w:r w:rsidR="009C34D8">
        <w:rPr>
          <w:lang w:val="en-US"/>
        </w:rPr>
        <w:t>VIN</w:t>
      </w:r>
      <w:r w:rsidR="009C34D8" w:rsidRPr="009C34D8">
        <w:t xml:space="preserve"> </w:t>
      </w:r>
      <w:r w:rsidR="009C34D8">
        <w:t>не привязан н</w:t>
      </w:r>
      <w:r w:rsidR="006916B6">
        <w:t>и к одному из доступных лимитов / привязан к лимиту, срок действия которого кончился.</w:t>
      </w:r>
    </w:p>
    <w:p w:rsidR="00240C7A" w:rsidRDefault="00240C7A" w:rsidP="009C34D8">
      <w:pPr>
        <w:pStyle w:val="af6"/>
        <w:jc w:val="both"/>
      </w:pPr>
    </w:p>
    <w:p w:rsidR="00240C7A" w:rsidRDefault="00240C7A" w:rsidP="009C34D8">
      <w:pPr>
        <w:pStyle w:val="af6"/>
        <w:jc w:val="both"/>
      </w:pPr>
      <w:r>
        <w:t>Пример</w:t>
      </w:r>
      <w:r w:rsidR="00A53F8E">
        <w:t>ы</w:t>
      </w:r>
      <w:r w:rsidR="00C96D2A">
        <w:t>:</w:t>
      </w:r>
    </w:p>
    <w:p w:rsidR="00682EBA" w:rsidRDefault="00682EBA" w:rsidP="009C34D8">
      <w:pPr>
        <w:pStyle w:val="af6"/>
        <w:jc w:val="both"/>
      </w:pPr>
      <w:r>
        <w:t>Текущая дата: 18.01.2018</w:t>
      </w:r>
    </w:p>
    <w:p w:rsidR="00C0249D" w:rsidRDefault="00C0249D" w:rsidP="00AD568F">
      <w:pPr>
        <w:pStyle w:val="af6"/>
        <w:numPr>
          <w:ilvl w:val="0"/>
          <w:numId w:val="44"/>
        </w:numPr>
        <w:jc w:val="both"/>
      </w:pPr>
      <w:r>
        <w:rPr>
          <w:lang w:val="en-US"/>
        </w:rPr>
        <w:t>VIN</w:t>
      </w:r>
      <w:r>
        <w:t xml:space="preserve"> с признаком флит включён в флит-лимит, срок действия лимита 10.01.2018 – 20.02.2018.</w:t>
      </w:r>
    </w:p>
    <w:p w:rsidR="00C0249D" w:rsidRDefault="00C0249D" w:rsidP="00C0249D">
      <w:pPr>
        <w:pStyle w:val="af6"/>
        <w:ind w:left="1418" w:firstLine="0"/>
        <w:jc w:val="both"/>
      </w:pPr>
      <w:r>
        <w:t xml:space="preserve">Результат: запись загружается и отображается в экране </w:t>
      </w:r>
      <w:r w:rsidRPr="009C34D8">
        <w:t>Disbursment</w:t>
      </w:r>
    </w:p>
    <w:p w:rsidR="00C96D2A" w:rsidRDefault="00C96D2A" w:rsidP="00AD568F">
      <w:pPr>
        <w:pStyle w:val="af6"/>
        <w:numPr>
          <w:ilvl w:val="0"/>
          <w:numId w:val="44"/>
        </w:numPr>
        <w:jc w:val="both"/>
      </w:pPr>
      <w:r>
        <w:rPr>
          <w:lang w:val="en-US"/>
        </w:rPr>
        <w:t>VIN</w:t>
      </w:r>
      <w:r>
        <w:t xml:space="preserve"> с признаком флит включён в </w:t>
      </w:r>
      <w:r w:rsidR="00682EBA">
        <w:t>флит-лимит, срок действия лимита 20.01.2018 – 20.02.2018.</w:t>
      </w:r>
    </w:p>
    <w:p w:rsidR="00682EBA" w:rsidRDefault="00682EBA" w:rsidP="00C0249D">
      <w:pPr>
        <w:pStyle w:val="af6"/>
        <w:ind w:left="927"/>
        <w:jc w:val="both"/>
      </w:pPr>
      <w:r>
        <w:t xml:space="preserve">Результат: запись </w:t>
      </w:r>
      <w:r w:rsidR="00A53F8E">
        <w:t xml:space="preserve">не загружается и не отображается в экране </w:t>
      </w:r>
      <w:r w:rsidR="00A53F8E" w:rsidRPr="009C34D8">
        <w:t>Disbursment</w:t>
      </w:r>
    </w:p>
    <w:p w:rsidR="00A53F8E" w:rsidRDefault="00A53F8E" w:rsidP="00AD568F">
      <w:pPr>
        <w:pStyle w:val="af6"/>
        <w:numPr>
          <w:ilvl w:val="0"/>
          <w:numId w:val="44"/>
        </w:numPr>
        <w:jc w:val="both"/>
      </w:pPr>
      <w:r>
        <w:rPr>
          <w:lang w:val="en-US"/>
        </w:rPr>
        <w:t>VIN</w:t>
      </w:r>
      <w:r>
        <w:t xml:space="preserve"> с признаком флит включён в флит-лимит, срок действия лимита 01.01.2018 – 15.01.2018.</w:t>
      </w:r>
    </w:p>
    <w:p w:rsidR="00A53F8E" w:rsidRDefault="00A53F8E" w:rsidP="00C0249D">
      <w:pPr>
        <w:pStyle w:val="af6"/>
        <w:ind w:left="1418" w:firstLine="0"/>
        <w:jc w:val="both"/>
      </w:pPr>
      <w:r>
        <w:t xml:space="preserve">Результат: запись не загружается и не отображается в экране </w:t>
      </w:r>
      <w:r w:rsidRPr="009C34D8">
        <w:t>Disbursment</w:t>
      </w:r>
    </w:p>
    <w:p w:rsidR="00A53F8E" w:rsidRDefault="00A53F8E" w:rsidP="00AD568F">
      <w:pPr>
        <w:pStyle w:val="af6"/>
        <w:numPr>
          <w:ilvl w:val="0"/>
          <w:numId w:val="44"/>
        </w:numPr>
        <w:jc w:val="both"/>
      </w:pPr>
      <w:r>
        <w:rPr>
          <w:lang w:val="en-US"/>
        </w:rPr>
        <w:t>VIN</w:t>
      </w:r>
      <w:r>
        <w:t xml:space="preserve"> с признаком флит не включён в флит-лимит</w:t>
      </w:r>
    </w:p>
    <w:p w:rsidR="00A53F8E" w:rsidRPr="00C96D2A" w:rsidRDefault="00A53F8E" w:rsidP="00C0249D">
      <w:pPr>
        <w:pStyle w:val="af6"/>
        <w:ind w:left="1418" w:firstLine="0"/>
        <w:jc w:val="both"/>
      </w:pPr>
      <w:r>
        <w:t xml:space="preserve">Результат: запись не загружается и не отображается в экране </w:t>
      </w:r>
      <w:r w:rsidRPr="009C34D8">
        <w:t>Disbursment</w:t>
      </w:r>
    </w:p>
    <w:p w:rsidR="006F4336" w:rsidRDefault="006F4336" w:rsidP="000F33B7">
      <w:pPr>
        <w:pStyle w:val="Req1-title"/>
      </w:pPr>
      <w:r w:rsidRPr="006F4336">
        <w:t xml:space="preserve">Требование </w:t>
      </w:r>
      <w:r w:rsidR="00E817A8">
        <w:t>12</w:t>
      </w:r>
      <w:r w:rsidRPr="006F4336">
        <w:t xml:space="preserve">. Изменение </w:t>
      </w:r>
      <w:r>
        <w:t xml:space="preserve">экрана </w:t>
      </w:r>
      <w:r>
        <w:rPr>
          <w:lang w:val="en-US"/>
        </w:rPr>
        <w:t>Disbursment</w:t>
      </w:r>
    </w:p>
    <w:p w:rsidR="008F2163" w:rsidRDefault="006F4336" w:rsidP="00CB346E">
      <w:pPr>
        <w:pStyle w:val="af6"/>
        <w:numPr>
          <w:ilvl w:val="2"/>
          <w:numId w:val="11"/>
        </w:numPr>
        <w:ind w:left="0" w:firstLine="567"/>
        <w:jc w:val="both"/>
      </w:pPr>
      <w:r>
        <w:t xml:space="preserve">В экране </w:t>
      </w:r>
      <w:r w:rsidRPr="006F4336">
        <w:t xml:space="preserve">Disbursment </w:t>
      </w:r>
      <w:r>
        <w:t>т</w:t>
      </w:r>
      <w:r w:rsidRPr="006F4336">
        <w:t>ребуется</w:t>
      </w:r>
      <w:r w:rsidR="008F2163">
        <w:t xml:space="preserve"> отображать информацию по использованию флит-лимита. Для автомобилей с признаком «флит» при заполнении данных для финансирования в таблице </w:t>
      </w:r>
      <w:r w:rsidR="008F2163" w:rsidRPr="006F4336">
        <w:t>Disbursment</w:t>
      </w:r>
      <w:r w:rsidR="008F2163">
        <w:t xml:space="preserve"> должна создаваться отдельная строка (отдельно от </w:t>
      </w:r>
      <w:r w:rsidR="00ED422A">
        <w:t>стандартных и демо / подменных) в рамках каждого отдельного флит лимита.</w:t>
      </w:r>
    </w:p>
    <w:p w:rsidR="006F4336" w:rsidRPr="008F2163" w:rsidRDefault="008F2163" w:rsidP="00CB346E">
      <w:pPr>
        <w:pStyle w:val="af6"/>
        <w:numPr>
          <w:ilvl w:val="2"/>
          <w:numId w:val="11"/>
        </w:numPr>
        <w:ind w:left="0" w:firstLine="567"/>
        <w:jc w:val="both"/>
      </w:pPr>
      <w:r>
        <w:t>При этом столбцы в таблице должны заполняться аналогично стандартным и демо/подменным автомобилям за исключением следующих столбцов:</w:t>
      </w:r>
    </w:p>
    <w:p w:rsidR="00FA062A" w:rsidRPr="003A1704" w:rsidRDefault="00FA062A" w:rsidP="00ED422A">
      <w:pPr>
        <w:pStyle w:val="af6"/>
        <w:ind w:left="1287" w:firstLine="0"/>
        <w:jc w:val="both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8185"/>
      </w:tblGrid>
      <w:tr w:rsidR="00FA062A" w:rsidRPr="00ED422A" w:rsidTr="00ED422A">
        <w:tc>
          <w:tcPr>
            <w:tcW w:w="2235" w:type="dxa"/>
            <w:shd w:val="pct20" w:color="auto" w:fill="auto"/>
            <w:vAlign w:val="center"/>
          </w:tcPr>
          <w:p w:rsidR="00FA062A" w:rsidRPr="00ED422A" w:rsidRDefault="00ED422A" w:rsidP="00ED422A">
            <w:pPr>
              <w:pStyle w:val="af6"/>
              <w:ind w:firstLine="0"/>
              <w:rPr>
                <w:rStyle w:val="listtableheader"/>
                <w:b/>
              </w:rPr>
            </w:pPr>
            <w:r w:rsidRPr="00ED422A">
              <w:rPr>
                <w:rStyle w:val="listtableheader"/>
                <w:b/>
              </w:rPr>
              <w:t>Наименование столбца</w:t>
            </w:r>
          </w:p>
        </w:tc>
        <w:tc>
          <w:tcPr>
            <w:tcW w:w="8185" w:type="dxa"/>
            <w:shd w:val="pct20" w:color="auto" w:fill="auto"/>
            <w:vAlign w:val="center"/>
          </w:tcPr>
          <w:p w:rsidR="00FA062A" w:rsidRPr="00ED422A" w:rsidRDefault="00ED422A" w:rsidP="00ED422A">
            <w:pPr>
              <w:pStyle w:val="af6"/>
              <w:ind w:firstLine="0"/>
              <w:rPr>
                <w:rStyle w:val="listtableheader"/>
                <w:b/>
              </w:rPr>
            </w:pPr>
            <w:r w:rsidRPr="00ED422A">
              <w:rPr>
                <w:rStyle w:val="listtableheader"/>
                <w:b/>
              </w:rPr>
              <w:t>Содержание</w:t>
            </w:r>
          </w:p>
        </w:tc>
      </w:tr>
      <w:tr w:rsidR="00ED422A" w:rsidRPr="00416E8E" w:rsidTr="009C34D8">
        <w:tc>
          <w:tcPr>
            <w:tcW w:w="2235" w:type="dxa"/>
            <w:vAlign w:val="center"/>
          </w:tcPr>
          <w:p w:rsidR="00ED422A" w:rsidRDefault="00ED422A" w:rsidP="009C34D8">
            <w:pPr>
              <w:pStyle w:val="af6"/>
              <w:ind w:firstLine="0"/>
              <w:rPr>
                <w:rStyle w:val="listtableheader"/>
                <w:lang w:val="en-US"/>
              </w:rPr>
            </w:pPr>
            <w:r>
              <w:rPr>
                <w:lang w:val="en-US"/>
              </w:rPr>
              <w:t>Total</w:t>
            </w:r>
            <w:r w:rsidRPr="00FA062A">
              <w:t xml:space="preserve"> </w:t>
            </w:r>
            <w:r>
              <w:rPr>
                <w:lang w:val="en-US"/>
              </w:rPr>
              <w:t>amount</w:t>
            </w:r>
          </w:p>
        </w:tc>
        <w:tc>
          <w:tcPr>
            <w:tcW w:w="8185" w:type="dxa"/>
            <w:vAlign w:val="center"/>
          </w:tcPr>
          <w:p w:rsidR="00ED422A" w:rsidRPr="00ED422A" w:rsidRDefault="00ED422A" w:rsidP="008E31C5">
            <w:pPr>
              <w:pStyle w:val="af6"/>
              <w:ind w:firstLine="0"/>
              <w:jc w:val="both"/>
              <w:rPr>
                <w:rStyle w:val="listtableheader"/>
              </w:rPr>
            </w:pPr>
            <w:r>
              <w:t xml:space="preserve">Общая стоимость </w:t>
            </w:r>
            <w:r>
              <w:rPr>
                <w:lang w:val="en-US"/>
              </w:rPr>
              <w:t>VIN</w:t>
            </w:r>
            <w:r w:rsidRPr="00FA062A">
              <w:t xml:space="preserve"> </w:t>
            </w:r>
            <w:r>
              <w:t xml:space="preserve">с признаком флит из файла </w:t>
            </w:r>
            <w:r>
              <w:rPr>
                <w:lang w:val="en-US"/>
              </w:rPr>
              <w:t>F</w:t>
            </w:r>
            <w:r w:rsidRPr="00FA062A">
              <w:t>120</w:t>
            </w:r>
            <w:r>
              <w:t xml:space="preserve"> в рамках флит лимита, в которому подвязан </w:t>
            </w:r>
            <w:r>
              <w:rPr>
                <w:lang w:val="en-US"/>
              </w:rPr>
              <w:t>VIN</w:t>
            </w:r>
          </w:p>
        </w:tc>
      </w:tr>
      <w:tr w:rsidR="00ED422A" w:rsidRPr="00416E8E" w:rsidTr="009C34D8">
        <w:tc>
          <w:tcPr>
            <w:tcW w:w="2235" w:type="dxa"/>
            <w:vAlign w:val="center"/>
          </w:tcPr>
          <w:p w:rsidR="00ED422A" w:rsidRDefault="00ED422A" w:rsidP="009C34D8">
            <w:pPr>
              <w:pStyle w:val="af6"/>
              <w:ind w:firstLine="0"/>
              <w:rPr>
                <w:rStyle w:val="listtableheader"/>
                <w:lang w:val="en-US"/>
              </w:rPr>
            </w:pPr>
            <w:r>
              <w:rPr>
                <w:lang w:val="en-US"/>
              </w:rPr>
              <w:t>Outstanding</w:t>
            </w:r>
          </w:p>
        </w:tc>
        <w:tc>
          <w:tcPr>
            <w:tcW w:w="8185" w:type="dxa"/>
            <w:vAlign w:val="center"/>
          </w:tcPr>
          <w:p w:rsidR="00ED422A" w:rsidRPr="00ED422A" w:rsidRDefault="00ED422A" w:rsidP="008E31C5">
            <w:pPr>
              <w:pStyle w:val="af6"/>
              <w:ind w:firstLine="0"/>
              <w:jc w:val="both"/>
              <w:rPr>
                <w:rStyle w:val="listtableheader"/>
              </w:rPr>
            </w:pPr>
            <w:r>
              <w:t xml:space="preserve">Расчетная величина = фактический </w:t>
            </w:r>
            <w:r>
              <w:rPr>
                <w:lang w:val="en-US"/>
              </w:rPr>
              <w:t>Outstanding</w:t>
            </w:r>
            <w:r>
              <w:t xml:space="preserve"> по флит + </w:t>
            </w:r>
            <w:r>
              <w:rPr>
                <w:lang w:val="en-US"/>
              </w:rPr>
              <w:t>Total</w:t>
            </w:r>
            <w:r w:rsidRPr="00FA062A">
              <w:t xml:space="preserve"> </w:t>
            </w:r>
            <w:r>
              <w:rPr>
                <w:lang w:val="en-US"/>
              </w:rPr>
              <w:t>amount</w:t>
            </w:r>
            <w:r>
              <w:t xml:space="preserve"> по флит, который пришёл в файле </w:t>
            </w:r>
            <w:r>
              <w:rPr>
                <w:lang w:val="en-US"/>
              </w:rPr>
              <w:t>F</w:t>
            </w:r>
            <w:r w:rsidRPr="00FA062A">
              <w:t>120</w:t>
            </w:r>
            <w:r w:rsidRPr="00ED422A">
              <w:t xml:space="preserve"> </w:t>
            </w:r>
            <w:r>
              <w:t xml:space="preserve">в рамках флит лимита, в которому подвязан </w:t>
            </w:r>
            <w:r>
              <w:rPr>
                <w:lang w:val="en-US"/>
              </w:rPr>
              <w:t>VIN</w:t>
            </w:r>
          </w:p>
        </w:tc>
      </w:tr>
      <w:tr w:rsidR="00ED422A" w:rsidRPr="00416E8E" w:rsidTr="009C34D8">
        <w:tc>
          <w:tcPr>
            <w:tcW w:w="2235" w:type="dxa"/>
            <w:vAlign w:val="center"/>
          </w:tcPr>
          <w:p w:rsidR="00ED422A" w:rsidRDefault="00ED422A" w:rsidP="009C34D8">
            <w:pPr>
              <w:pStyle w:val="af6"/>
              <w:ind w:firstLine="0"/>
              <w:rPr>
                <w:rStyle w:val="listtableheader"/>
                <w:lang w:val="en-US"/>
              </w:rPr>
            </w:pPr>
            <w:commentRangeStart w:id="94"/>
            <w:r w:rsidRPr="008F2163">
              <w:rPr>
                <w:lang w:val="en-US"/>
              </w:rPr>
              <w:t>Total</w:t>
            </w:r>
            <w:r w:rsidRPr="00FA062A">
              <w:t xml:space="preserve"> </w:t>
            </w:r>
            <w:r w:rsidRPr="008F2163">
              <w:rPr>
                <w:lang w:val="en-US"/>
              </w:rPr>
              <w:t>fin</w:t>
            </w:r>
            <w:r w:rsidRPr="00FA062A">
              <w:t xml:space="preserve">. </w:t>
            </w:r>
            <w:r w:rsidRPr="008F2163">
              <w:rPr>
                <w:lang w:val="en-US"/>
              </w:rPr>
              <w:t>Amount</w:t>
            </w:r>
            <w:commentRangeEnd w:id="94"/>
            <w:r>
              <w:rPr>
                <w:rStyle w:val="aa"/>
                <w:rFonts w:ascii="Courier New" w:hAnsi="Courier New" w:cs="Times New Roman"/>
                <w:lang w:val="en-US"/>
              </w:rPr>
              <w:commentReference w:id="94"/>
            </w:r>
          </w:p>
        </w:tc>
        <w:tc>
          <w:tcPr>
            <w:tcW w:w="8185" w:type="dxa"/>
            <w:vAlign w:val="center"/>
          </w:tcPr>
          <w:p w:rsidR="00ED422A" w:rsidRPr="00ED422A" w:rsidRDefault="00ED422A" w:rsidP="008E31C5">
            <w:pPr>
              <w:pStyle w:val="af6"/>
              <w:ind w:firstLine="0"/>
              <w:jc w:val="both"/>
              <w:rPr>
                <w:rStyle w:val="listtableheader"/>
              </w:rPr>
            </w:pPr>
            <w:r>
              <w:t xml:space="preserve">После валидации финансирования = общая стоимость </w:t>
            </w:r>
            <w:r>
              <w:rPr>
                <w:lang w:val="en-US"/>
              </w:rPr>
              <w:t>VIN</w:t>
            </w:r>
            <w:r w:rsidRPr="00FA062A">
              <w:t xml:space="preserve"> </w:t>
            </w:r>
            <w:r>
              <w:t xml:space="preserve">с признаком флит из файла </w:t>
            </w:r>
            <w:r>
              <w:rPr>
                <w:lang w:val="en-US"/>
              </w:rPr>
              <w:t>F</w:t>
            </w:r>
            <w:r>
              <w:t>12</w:t>
            </w:r>
            <w:r w:rsidRPr="00ED422A">
              <w:t xml:space="preserve">0 </w:t>
            </w:r>
            <w:r>
              <w:t xml:space="preserve">в рамках флит лимита, в которому подвязан </w:t>
            </w:r>
            <w:r>
              <w:rPr>
                <w:lang w:val="en-US"/>
              </w:rPr>
              <w:t>VIN</w:t>
            </w:r>
            <w:r>
              <w:t>, которая была завалидирована</w:t>
            </w:r>
          </w:p>
        </w:tc>
      </w:tr>
      <w:tr w:rsidR="00ED422A" w:rsidRPr="00416E8E" w:rsidTr="009C34D8">
        <w:tc>
          <w:tcPr>
            <w:tcW w:w="2235" w:type="dxa"/>
            <w:vAlign w:val="center"/>
          </w:tcPr>
          <w:p w:rsidR="00ED422A" w:rsidRDefault="00ED422A" w:rsidP="009C34D8">
            <w:pPr>
              <w:pStyle w:val="af6"/>
              <w:ind w:firstLine="0"/>
              <w:rPr>
                <w:rStyle w:val="listtableheader"/>
                <w:lang w:val="en-US"/>
              </w:rPr>
            </w:pPr>
            <w:proofErr w:type="spellStart"/>
            <w:r>
              <w:t>Total</w:t>
            </w:r>
            <w:proofErr w:type="spellEnd"/>
            <w:r>
              <w:t xml:space="preserve"> </w:t>
            </w:r>
            <w:proofErr w:type="spellStart"/>
            <w:r>
              <w:t>invoices</w:t>
            </w:r>
            <w:proofErr w:type="spellEnd"/>
          </w:p>
        </w:tc>
        <w:tc>
          <w:tcPr>
            <w:tcW w:w="8185" w:type="dxa"/>
            <w:vAlign w:val="center"/>
          </w:tcPr>
          <w:p w:rsidR="00ED422A" w:rsidRPr="00ED422A" w:rsidRDefault="00ED422A" w:rsidP="008E31C5">
            <w:pPr>
              <w:pStyle w:val="af6"/>
              <w:ind w:firstLine="0"/>
              <w:jc w:val="both"/>
              <w:rPr>
                <w:rStyle w:val="listtableheader"/>
              </w:rPr>
            </w:pPr>
            <w:r>
              <w:rPr>
                <w:rStyle w:val="listtableheader"/>
              </w:rPr>
              <w:t xml:space="preserve">Количество </w:t>
            </w:r>
            <w:r>
              <w:rPr>
                <w:lang w:val="en-US"/>
              </w:rPr>
              <w:t>VIN</w:t>
            </w:r>
            <w:r w:rsidRPr="00FA062A">
              <w:t xml:space="preserve"> </w:t>
            </w:r>
            <w:r>
              <w:t xml:space="preserve">с признаком флит из файла </w:t>
            </w:r>
            <w:r>
              <w:rPr>
                <w:lang w:val="en-US"/>
              </w:rPr>
              <w:t>F</w:t>
            </w:r>
            <w:r w:rsidRPr="00FA062A">
              <w:t>120</w:t>
            </w:r>
            <w:r>
              <w:t xml:space="preserve"> в рамках флит лимита, в которому подвязан </w:t>
            </w:r>
            <w:r>
              <w:rPr>
                <w:lang w:val="en-US"/>
              </w:rPr>
              <w:t>VIN</w:t>
            </w:r>
          </w:p>
        </w:tc>
      </w:tr>
      <w:tr w:rsidR="00ED422A" w:rsidTr="009C34D8">
        <w:tc>
          <w:tcPr>
            <w:tcW w:w="2235" w:type="dxa"/>
            <w:vAlign w:val="center"/>
          </w:tcPr>
          <w:p w:rsidR="00ED422A" w:rsidRDefault="00ED422A" w:rsidP="009C34D8">
            <w:pPr>
              <w:pStyle w:val="af6"/>
              <w:ind w:firstLine="0"/>
              <w:rPr>
                <w:rStyle w:val="listtableheader"/>
                <w:lang w:val="en-US"/>
              </w:rPr>
            </w:pPr>
            <w:r>
              <w:rPr>
                <w:lang w:val="en-US"/>
              </w:rPr>
              <w:t>Soft lim.</w:t>
            </w:r>
            <w:r>
              <w:t xml:space="preserve"> </w:t>
            </w:r>
          </w:p>
        </w:tc>
        <w:tc>
          <w:tcPr>
            <w:tcW w:w="8185" w:type="dxa"/>
            <w:vAlign w:val="center"/>
          </w:tcPr>
          <w:p w:rsidR="00ED422A" w:rsidRPr="00ED422A" w:rsidRDefault="00ED422A" w:rsidP="009C34D8">
            <w:pPr>
              <w:pStyle w:val="af6"/>
              <w:ind w:firstLine="0"/>
              <w:rPr>
                <w:rStyle w:val="listtableheader"/>
              </w:rPr>
            </w:pPr>
            <w:r>
              <w:t>Не заполняется</w:t>
            </w:r>
            <w:r>
              <w:rPr>
                <w:lang w:val="en-US"/>
              </w:rPr>
              <w:t xml:space="preserve"> = </w:t>
            </w:r>
            <w:r>
              <w:t>«-»</w:t>
            </w:r>
          </w:p>
        </w:tc>
      </w:tr>
      <w:tr w:rsidR="00ED422A" w:rsidTr="009C34D8">
        <w:tc>
          <w:tcPr>
            <w:tcW w:w="2235" w:type="dxa"/>
            <w:vAlign w:val="center"/>
          </w:tcPr>
          <w:p w:rsidR="00ED422A" w:rsidRDefault="00ED422A" w:rsidP="009C34D8">
            <w:pPr>
              <w:pStyle w:val="af6"/>
              <w:ind w:firstLine="0"/>
              <w:rPr>
                <w:rStyle w:val="listtableheader"/>
                <w:lang w:val="en-US"/>
              </w:rPr>
            </w:pPr>
            <w:r w:rsidRPr="00FA062A">
              <w:rPr>
                <w:lang w:val="en-US"/>
              </w:rPr>
              <w:t>Hard lim.</w:t>
            </w:r>
          </w:p>
        </w:tc>
        <w:tc>
          <w:tcPr>
            <w:tcW w:w="8185" w:type="dxa"/>
            <w:vAlign w:val="center"/>
          </w:tcPr>
          <w:p w:rsidR="00ED422A" w:rsidRDefault="00ED422A" w:rsidP="009C34D8">
            <w:pPr>
              <w:pStyle w:val="af6"/>
              <w:ind w:firstLine="0"/>
            </w:pPr>
            <w:r w:rsidRPr="00225B92">
              <w:t>Не заполняется</w:t>
            </w:r>
            <w:r w:rsidRPr="00ED422A">
              <w:t xml:space="preserve"> = </w:t>
            </w:r>
            <w:r w:rsidRPr="00225B92">
              <w:t>«-»</w:t>
            </w:r>
          </w:p>
        </w:tc>
      </w:tr>
      <w:tr w:rsidR="00ED422A" w:rsidTr="009C34D8">
        <w:tc>
          <w:tcPr>
            <w:tcW w:w="2235" w:type="dxa"/>
            <w:vAlign w:val="center"/>
          </w:tcPr>
          <w:p w:rsidR="00ED422A" w:rsidRDefault="00ED422A" w:rsidP="009C34D8">
            <w:pPr>
              <w:pStyle w:val="af6"/>
              <w:ind w:firstLine="0"/>
              <w:rPr>
                <w:rStyle w:val="listtableheader"/>
                <w:lang w:val="en-US"/>
              </w:rPr>
            </w:pPr>
            <w:r w:rsidRPr="00FA062A">
              <w:rPr>
                <w:lang w:val="en-US"/>
              </w:rPr>
              <w:t>Sub lim.</w:t>
            </w:r>
          </w:p>
        </w:tc>
        <w:tc>
          <w:tcPr>
            <w:tcW w:w="8185" w:type="dxa"/>
            <w:vAlign w:val="center"/>
          </w:tcPr>
          <w:p w:rsidR="00ED422A" w:rsidRDefault="00ED422A" w:rsidP="009C34D8">
            <w:pPr>
              <w:pStyle w:val="af6"/>
              <w:ind w:firstLine="0"/>
            </w:pPr>
            <w:r w:rsidRPr="00225B92">
              <w:t>Не заполняется</w:t>
            </w:r>
            <w:r w:rsidRPr="00ED422A">
              <w:t xml:space="preserve"> = </w:t>
            </w:r>
            <w:r w:rsidRPr="00225B92">
              <w:t>«-»</w:t>
            </w:r>
          </w:p>
        </w:tc>
      </w:tr>
      <w:tr w:rsidR="008E31C5" w:rsidRPr="00416E8E" w:rsidTr="00E408A6">
        <w:trPr>
          <w:trHeight w:val="1644"/>
        </w:trPr>
        <w:tc>
          <w:tcPr>
            <w:tcW w:w="2235" w:type="dxa"/>
            <w:vAlign w:val="center"/>
          </w:tcPr>
          <w:p w:rsidR="008E31C5" w:rsidRPr="00FA062A" w:rsidRDefault="008E31C5" w:rsidP="009C34D8">
            <w:pPr>
              <w:pStyle w:val="af6"/>
              <w:ind w:firstLine="0"/>
              <w:rPr>
                <w:lang w:val="en-US"/>
              </w:rPr>
            </w:pPr>
            <w:r>
              <w:lastRenderedPageBreak/>
              <w:t>Blocked</w:t>
            </w:r>
          </w:p>
        </w:tc>
        <w:tc>
          <w:tcPr>
            <w:tcW w:w="8185" w:type="dxa"/>
            <w:vAlign w:val="center"/>
          </w:tcPr>
          <w:p w:rsidR="008E31C5" w:rsidRDefault="008E31C5" w:rsidP="00E817A8">
            <w:pPr>
              <w:pStyle w:val="af6"/>
              <w:ind w:firstLine="0"/>
              <w:jc w:val="both"/>
            </w:pPr>
            <w:r>
              <w:t>Столбец заполняется значением «</w:t>
            </w:r>
            <w:r>
              <w:rPr>
                <w:lang w:val="en-US"/>
              </w:rPr>
              <w:t>Yes</w:t>
            </w:r>
            <w:r>
              <w:t>», если у флит-лимита закончился период доступности, такая строка должна быть окрашена в красный и быть недоступной для валидирования</w:t>
            </w:r>
          </w:p>
          <w:p w:rsidR="008E31C5" w:rsidRPr="00550CAD" w:rsidRDefault="008E31C5" w:rsidP="00E817A8">
            <w:pPr>
              <w:pStyle w:val="af6"/>
              <w:ind w:firstLine="0"/>
              <w:jc w:val="both"/>
            </w:pPr>
            <w:r>
              <w:t>Столбец заполняется значением «</w:t>
            </w:r>
            <w:r>
              <w:rPr>
                <w:lang w:val="en-US"/>
              </w:rPr>
              <w:t>No</w:t>
            </w:r>
            <w:r>
              <w:t>», если флит-лимит находится в периоде доступности</w:t>
            </w:r>
          </w:p>
          <w:p w:rsidR="008E31C5" w:rsidRDefault="008E31C5" w:rsidP="009C34D8">
            <w:pPr>
              <w:pStyle w:val="af6"/>
              <w:ind w:firstLine="0"/>
              <w:rPr>
                <w:b/>
              </w:rPr>
            </w:pPr>
            <w:r>
              <w:rPr>
                <w:b/>
              </w:rPr>
              <w:t>ИЛИ</w:t>
            </w:r>
          </w:p>
          <w:p w:rsidR="008E31C5" w:rsidRPr="00550CAD" w:rsidRDefault="008E31C5" w:rsidP="008E31C5">
            <w:pPr>
              <w:pStyle w:val="af6"/>
              <w:ind w:firstLine="0"/>
              <w:jc w:val="both"/>
            </w:pPr>
            <w:r w:rsidRPr="008E31C5">
              <w:t>Столбец заполняется значениями «</w:t>
            </w:r>
            <w:r w:rsidRPr="008E31C5">
              <w:rPr>
                <w:lang w:val="en-US"/>
              </w:rPr>
              <w:t>Yes</w:t>
            </w:r>
            <w:r w:rsidRPr="008E31C5">
              <w:t>» или «</w:t>
            </w:r>
            <w:r w:rsidRPr="008E31C5">
              <w:rPr>
                <w:lang w:val="en-US"/>
              </w:rPr>
              <w:t>No</w:t>
            </w:r>
            <w:r w:rsidRPr="008E31C5">
              <w:t>», если дилер</w:t>
            </w:r>
            <w:r>
              <w:t xml:space="preserve"> заблокирован / не заблокирован в соответс</w:t>
            </w:r>
            <w:r w:rsidR="00E63BE7">
              <w:t>твии с существующим функционалом</w:t>
            </w:r>
            <w:r>
              <w:t>.</w:t>
            </w:r>
          </w:p>
        </w:tc>
      </w:tr>
    </w:tbl>
    <w:p w:rsidR="008F2163" w:rsidRPr="00550CAD" w:rsidRDefault="008F2163" w:rsidP="008F2163">
      <w:pPr>
        <w:pStyle w:val="af6"/>
        <w:jc w:val="both"/>
        <w:rPr>
          <w:rStyle w:val="listtableheader"/>
        </w:rPr>
      </w:pPr>
    </w:p>
    <w:p w:rsidR="00ED422A" w:rsidRPr="00ED422A" w:rsidRDefault="00FA062A" w:rsidP="00CB346E">
      <w:pPr>
        <w:pStyle w:val="af6"/>
        <w:numPr>
          <w:ilvl w:val="2"/>
          <w:numId w:val="11"/>
        </w:numPr>
        <w:ind w:left="0" w:firstLine="567"/>
        <w:jc w:val="both"/>
      </w:pPr>
      <w:r>
        <w:rPr>
          <w:rStyle w:val="listtableheader"/>
        </w:rPr>
        <w:t>В</w:t>
      </w:r>
      <w:r w:rsidRPr="00ED422A">
        <w:rPr>
          <w:rStyle w:val="listtableheader"/>
        </w:rPr>
        <w:t xml:space="preserve"> </w:t>
      </w:r>
      <w:r>
        <w:rPr>
          <w:rStyle w:val="listtableheader"/>
        </w:rPr>
        <w:t>таблицу</w:t>
      </w:r>
      <w:r w:rsidRPr="00ED422A">
        <w:rPr>
          <w:rStyle w:val="listtableheader"/>
        </w:rPr>
        <w:t xml:space="preserve"> </w:t>
      </w:r>
      <w:r w:rsidRPr="00FA062A">
        <w:rPr>
          <w:lang w:val="en-US"/>
        </w:rPr>
        <w:t>Disbursment</w:t>
      </w:r>
      <w:r w:rsidRPr="00ED422A">
        <w:t xml:space="preserve"> </w:t>
      </w:r>
      <w:r>
        <w:t>требуется</w:t>
      </w:r>
      <w:r w:rsidRPr="00ED422A">
        <w:t xml:space="preserve"> </w:t>
      </w:r>
      <w:r>
        <w:t>добавить</w:t>
      </w:r>
      <w:r w:rsidRPr="00ED422A">
        <w:t xml:space="preserve"> </w:t>
      </w:r>
      <w:r>
        <w:t>новый</w:t>
      </w:r>
      <w:r w:rsidRPr="00ED422A">
        <w:t xml:space="preserve"> </w:t>
      </w:r>
      <w:r>
        <w:t>столбец</w:t>
      </w:r>
      <w:r w:rsidRPr="00ED422A">
        <w:t xml:space="preserve"> «</w:t>
      </w:r>
      <w:r w:rsidRPr="00B1070E">
        <w:rPr>
          <w:rStyle w:val="listtableheader"/>
          <w:lang w:val="en-US"/>
        </w:rPr>
        <w:t>Fleet</w:t>
      </w:r>
      <w:r w:rsidRPr="00ED422A">
        <w:rPr>
          <w:rStyle w:val="listtableheader"/>
        </w:rPr>
        <w:t xml:space="preserve"> </w:t>
      </w:r>
      <w:r w:rsidRPr="00B1070E">
        <w:rPr>
          <w:rStyle w:val="listtableheader"/>
          <w:lang w:val="en-US"/>
        </w:rPr>
        <w:t>Limit</w:t>
      </w:r>
      <w:r w:rsidRPr="00ED422A">
        <w:rPr>
          <w:rStyle w:val="listtableheader"/>
        </w:rPr>
        <w:t xml:space="preserve">», </w:t>
      </w:r>
      <w:r>
        <w:rPr>
          <w:rStyle w:val="listtableheader"/>
        </w:rPr>
        <w:t>который</w:t>
      </w:r>
      <w:r w:rsidRPr="00ED422A">
        <w:rPr>
          <w:rStyle w:val="listtableheader"/>
        </w:rPr>
        <w:t xml:space="preserve"> </w:t>
      </w:r>
      <w:r>
        <w:rPr>
          <w:rStyle w:val="listtableheader"/>
        </w:rPr>
        <w:t>должен</w:t>
      </w:r>
      <w:r w:rsidRPr="00ED422A">
        <w:rPr>
          <w:rStyle w:val="listtableheader"/>
        </w:rPr>
        <w:t xml:space="preserve"> </w:t>
      </w:r>
      <w:r>
        <w:rPr>
          <w:rStyle w:val="listtableheader"/>
        </w:rPr>
        <w:t>заполняться</w:t>
      </w:r>
      <w:r w:rsidRPr="00ED422A">
        <w:rPr>
          <w:rStyle w:val="listtableheader"/>
        </w:rPr>
        <w:t xml:space="preserve"> </w:t>
      </w:r>
      <w:r>
        <w:rPr>
          <w:rStyle w:val="listtableheader"/>
        </w:rPr>
        <w:t>только</w:t>
      </w:r>
      <w:r w:rsidRPr="00ED422A">
        <w:rPr>
          <w:rStyle w:val="listtableheader"/>
        </w:rPr>
        <w:t xml:space="preserve"> </w:t>
      </w:r>
      <w:r>
        <w:rPr>
          <w:rStyle w:val="listtableheader"/>
        </w:rPr>
        <w:t>для автомобилей с признаком флит</w:t>
      </w:r>
      <w:r w:rsidR="00ED422A">
        <w:rPr>
          <w:rStyle w:val="listtableheader"/>
        </w:rPr>
        <w:t xml:space="preserve">, для стандартных и демо / подменных автомобилей данный столбец должен заполняться значением </w:t>
      </w:r>
      <w:r w:rsidR="00ED422A">
        <w:t xml:space="preserve">«-». В данный столбец должна выводиться информация о том флит лимите, в рамках которого загружено финансирование из файла </w:t>
      </w:r>
      <w:r w:rsidR="00ED422A">
        <w:rPr>
          <w:lang w:val="en-US"/>
        </w:rPr>
        <w:t>F</w:t>
      </w:r>
      <w:r w:rsidR="00ED422A" w:rsidRPr="00ED422A">
        <w:t>120.</w:t>
      </w:r>
    </w:p>
    <w:p w:rsidR="008F2163" w:rsidRDefault="008F2163" w:rsidP="00CB346E">
      <w:pPr>
        <w:pStyle w:val="af6"/>
        <w:numPr>
          <w:ilvl w:val="2"/>
          <w:numId w:val="11"/>
        </w:numPr>
        <w:ind w:left="0" w:firstLine="567"/>
        <w:jc w:val="both"/>
      </w:pPr>
      <w:r>
        <w:t>Для стандартных и демо / подменных – отображение информации в экране должно остаться без изменения</w:t>
      </w:r>
      <w:r w:rsidR="00ED422A" w:rsidRPr="00ED422A">
        <w:t>.</w:t>
      </w:r>
    </w:p>
    <w:p w:rsidR="008F2163" w:rsidRPr="0097045B" w:rsidRDefault="008F2163" w:rsidP="00D37837">
      <w:pPr>
        <w:pStyle w:val="L3"/>
      </w:pPr>
      <w:bookmarkStart w:id="95" w:name="_Toc504144782"/>
      <w:bookmarkStart w:id="96" w:name="_Toc504667693"/>
      <w:r w:rsidRPr="0097045B">
        <w:t>Валидация финансирования в системе</w:t>
      </w:r>
      <w:bookmarkEnd w:id="95"/>
      <w:bookmarkEnd w:id="96"/>
    </w:p>
    <w:p w:rsidR="00CD7208" w:rsidRDefault="00CD7208" w:rsidP="00D37837">
      <w:pPr>
        <w:pStyle w:val="L20"/>
      </w:pPr>
      <w:r w:rsidRPr="0050399A">
        <w:t>Действие AS IS:</w:t>
      </w:r>
    </w:p>
    <w:p w:rsidR="006F4336" w:rsidRPr="0050399A" w:rsidRDefault="008F2163" w:rsidP="009D4F53">
      <w:pPr>
        <w:pStyle w:val="af6"/>
        <w:jc w:val="both"/>
      </w:pPr>
      <w:r w:rsidRPr="008F2163">
        <w:t xml:space="preserve">Работник ОСОКП сверяет информацию в X-Factor с запросом </w:t>
      </w:r>
      <w:r w:rsidR="009D4F53">
        <w:t xml:space="preserve">на финансирование и валидирует </w:t>
      </w:r>
      <w:r w:rsidR="009D4F53">
        <w:rPr>
          <w:lang w:val="en-US"/>
        </w:rPr>
        <w:t>D</w:t>
      </w:r>
      <w:r w:rsidRPr="008F2163">
        <w:t>isbursement.</w:t>
      </w:r>
      <w:r w:rsidR="009C34D8" w:rsidRPr="009C34D8">
        <w:t xml:space="preserve"> </w:t>
      </w:r>
      <w:r w:rsidR="009C34D8" w:rsidRPr="008F2163">
        <w:t>В этот момент происходит автоматическая проверка лимитов.</w:t>
      </w:r>
    </w:p>
    <w:p w:rsidR="00CD7208" w:rsidRPr="0050399A" w:rsidRDefault="00CD7208" w:rsidP="00D37837">
      <w:pPr>
        <w:pStyle w:val="L20"/>
      </w:pPr>
      <w:r w:rsidRPr="0050399A">
        <w:t xml:space="preserve">Действие </w:t>
      </w:r>
      <w:r w:rsidRPr="0050399A">
        <w:rPr>
          <w:lang w:val="en-US"/>
        </w:rPr>
        <w:t>TO BE</w:t>
      </w:r>
      <w:r w:rsidRPr="0050399A">
        <w:t>:</w:t>
      </w:r>
    </w:p>
    <w:p w:rsidR="00CD7208" w:rsidRPr="0050399A" w:rsidRDefault="00CD7208" w:rsidP="00CD7208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CD7208" w:rsidRPr="0050399A" w:rsidRDefault="00CD7208" w:rsidP="00CD7208">
      <w:pPr>
        <w:pStyle w:val="af6"/>
      </w:pPr>
      <w:r w:rsidRPr="0050399A">
        <w:t>Не меняется</w:t>
      </w:r>
    </w:p>
    <w:p w:rsidR="00CD7208" w:rsidRPr="0050399A" w:rsidRDefault="00CD7208" w:rsidP="00CD7208">
      <w:pPr>
        <w:pStyle w:val="af6"/>
        <w:rPr>
          <w:u w:val="single"/>
        </w:rPr>
      </w:pPr>
    </w:p>
    <w:p w:rsidR="00CD7208" w:rsidRPr="0050399A" w:rsidRDefault="00CD7208" w:rsidP="00CD7208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9C34D8" w:rsidRDefault="009C34D8" w:rsidP="000F33B7">
      <w:pPr>
        <w:pStyle w:val="Req1-title"/>
      </w:pPr>
      <w:r w:rsidRPr="009C34D8">
        <w:t xml:space="preserve">Требование </w:t>
      </w:r>
      <w:r w:rsidR="008E31C5">
        <w:t>13</w:t>
      </w:r>
      <w:r w:rsidRPr="009C34D8">
        <w:t>. Автоматическая прове</w:t>
      </w:r>
      <w:r>
        <w:t>рка доступности лимитов</w:t>
      </w:r>
    </w:p>
    <w:p w:rsidR="009C34D8" w:rsidRDefault="009C34D8" w:rsidP="009C34D8">
      <w:pPr>
        <w:pStyle w:val="af6"/>
        <w:jc w:val="both"/>
      </w:pPr>
      <w:r>
        <w:t xml:space="preserve">При валидации финансирования в экране </w:t>
      </w:r>
      <w:r w:rsidRPr="00FA062A">
        <w:rPr>
          <w:lang w:val="en-US"/>
        </w:rPr>
        <w:t>Disbursment</w:t>
      </w:r>
      <w:r w:rsidRPr="00ED422A">
        <w:t xml:space="preserve"> </w:t>
      </w:r>
      <w:r>
        <w:t>требуется производить автоматическую проверку на превышение флит-лимита по автомобилям с признаком флит.</w:t>
      </w:r>
    </w:p>
    <w:p w:rsidR="009C34D8" w:rsidRPr="00763186" w:rsidRDefault="009C34D8" w:rsidP="009C34D8">
      <w:pPr>
        <w:pStyle w:val="af6"/>
        <w:jc w:val="both"/>
      </w:pPr>
      <w:r>
        <w:t>Если флит лимит превышен</w:t>
      </w:r>
      <w:r w:rsidR="007445AD">
        <w:t xml:space="preserve"> или срок действия такого лимита закончен (статус лимита = </w:t>
      </w:r>
      <w:r w:rsidR="007445AD">
        <w:rPr>
          <w:lang w:val="en-US"/>
        </w:rPr>
        <w:t>Blocked</w:t>
      </w:r>
      <w:r w:rsidR="007445AD" w:rsidRPr="007445AD">
        <w:t>)</w:t>
      </w:r>
      <w:r>
        <w:t>, то инвойс</w:t>
      </w:r>
      <w:r w:rsidRPr="00E525B0">
        <w:t>ам</w:t>
      </w:r>
      <w:r>
        <w:t xml:space="preserve"> по флит</w:t>
      </w:r>
      <w:r w:rsidR="00B642E6">
        <w:t xml:space="preserve"> </w:t>
      </w:r>
      <w:r>
        <w:t>автомобилям присваивается статус «заблокирован»</w:t>
      </w:r>
      <w:r w:rsidR="00D91B3A" w:rsidRPr="00D91B3A">
        <w:t xml:space="preserve"> = </w:t>
      </w:r>
      <w:r w:rsidR="00D91B3A">
        <w:t>Blocked</w:t>
      </w:r>
      <w:r>
        <w:t xml:space="preserve">. </w:t>
      </w:r>
      <w:r w:rsidR="00763186">
        <w:t xml:space="preserve">При попытке валидации такой строчки пользователю с ролью </w:t>
      </w:r>
      <w:r w:rsidR="00763186">
        <w:rPr>
          <w:lang w:val="en-US"/>
        </w:rPr>
        <w:t>ROLE</w:t>
      </w:r>
      <w:r w:rsidR="00763186" w:rsidRPr="00763186">
        <w:t>_</w:t>
      </w:r>
      <w:r w:rsidR="00763186">
        <w:rPr>
          <w:lang w:val="en-US"/>
        </w:rPr>
        <w:t>VALIDATOR</w:t>
      </w:r>
      <w:r w:rsidR="00763186">
        <w:t>, финансирование не должно перейти в статус завалидировано,</w:t>
      </w:r>
      <w:r w:rsidR="007445AD">
        <w:t xml:space="preserve"> должно появиться предупреждающее сообщение о невозможности такого действия</w:t>
      </w:r>
    </w:p>
    <w:p w:rsidR="0097045B" w:rsidRPr="0097045B" w:rsidRDefault="0097045B" w:rsidP="00D37837">
      <w:pPr>
        <w:pStyle w:val="L3"/>
      </w:pPr>
      <w:bookmarkStart w:id="97" w:name="_Toc504144783"/>
      <w:bookmarkStart w:id="98" w:name="_Toc504667694"/>
      <w:r w:rsidRPr="0097045B">
        <w:t>Фиксация периодов отсрочки, ставок для расчёта комиссии</w:t>
      </w:r>
      <w:bookmarkEnd w:id="97"/>
      <w:bookmarkEnd w:id="98"/>
    </w:p>
    <w:p w:rsidR="00317ED7" w:rsidRPr="0050399A" w:rsidRDefault="00317ED7" w:rsidP="00D37837">
      <w:pPr>
        <w:pStyle w:val="L20"/>
      </w:pPr>
      <w:r w:rsidRPr="0050399A">
        <w:t>Действие AS IS:</w:t>
      </w:r>
    </w:p>
    <w:p w:rsidR="00317ED7" w:rsidRPr="004969A0" w:rsidRDefault="004969A0" w:rsidP="00317ED7">
      <w:pPr>
        <w:pStyle w:val="af6"/>
        <w:jc w:val="both"/>
      </w:pPr>
      <w:r>
        <w:t xml:space="preserve">В момент валидации финансирования в </w:t>
      </w:r>
      <w:r>
        <w:rPr>
          <w:lang w:val="en-US"/>
        </w:rPr>
        <w:t>X</w:t>
      </w:r>
      <w:r w:rsidRPr="004969A0">
        <w:t>-</w:t>
      </w:r>
      <w:r>
        <w:rPr>
          <w:lang w:val="en-US"/>
        </w:rPr>
        <w:t>Factor</w:t>
      </w:r>
      <w:r w:rsidRPr="004969A0">
        <w:t xml:space="preserve"> </w:t>
      </w:r>
      <w:r>
        <w:t>рассчитываются и фиксируются периоды отсрочки и ставки для расчёта комиссии на основе типа инвойса. После валидации эти данные становятся недоступными для изменения.</w:t>
      </w:r>
    </w:p>
    <w:p w:rsidR="00317ED7" w:rsidRPr="0050399A" w:rsidRDefault="00317ED7" w:rsidP="00D37837">
      <w:pPr>
        <w:pStyle w:val="L20"/>
      </w:pPr>
      <w:r w:rsidRPr="0050399A">
        <w:t xml:space="preserve">Действие </w:t>
      </w:r>
      <w:r w:rsidRPr="0050399A">
        <w:rPr>
          <w:lang w:val="en-US"/>
        </w:rPr>
        <w:t>TO</w:t>
      </w:r>
      <w:r w:rsidRPr="004969A0">
        <w:t xml:space="preserve"> </w:t>
      </w:r>
      <w:r w:rsidRPr="0050399A">
        <w:rPr>
          <w:lang w:val="en-US"/>
        </w:rPr>
        <w:t>BE</w:t>
      </w:r>
      <w:r w:rsidRPr="0050399A">
        <w:t>:</w:t>
      </w:r>
    </w:p>
    <w:p w:rsidR="00317ED7" w:rsidRPr="0050399A" w:rsidRDefault="00317ED7" w:rsidP="00317ED7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317ED7" w:rsidRPr="0050399A" w:rsidRDefault="00317ED7" w:rsidP="00317ED7">
      <w:pPr>
        <w:pStyle w:val="af6"/>
      </w:pPr>
      <w:r w:rsidRPr="0050399A">
        <w:t>Не меняется</w:t>
      </w:r>
    </w:p>
    <w:p w:rsidR="00317ED7" w:rsidRPr="0050399A" w:rsidRDefault="00317ED7" w:rsidP="00317ED7">
      <w:pPr>
        <w:pStyle w:val="af6"/>
        <w:rPr>
          <w:u w:val="single"/>
        </w:rPr>
      </w:pPr>
    </w:p>
    <w:p w:rsidR="00317ED7" w:rsidRPr="0050399A" w:rsidRDefault="00317ED7" w:rsidP="00317ED7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317ED7" w:rsidRPr="0050399A" w:rsidRDefault="00317ED7" w:rsidP="00317ED7">
      <w:pPr>
        <w:pStyle w:val="af6"/>
      </w:pPr>
      <w:r w:rsidRPr="0050399A">
        <w:t>Не требуется</w:t>
      </w:r>
    </w:p>
    <w:p w:rsidR="0097045B" w:rsidRPr="0097045B" w:rsidRDefault="0097045B" w:rsidP="00D37837">
      <w:pPr>
        <w:pStyle w:val="L3"/>
      </w:pPr>
      <w:bookmarkStart w:id="99" w:name="_Toc504144784"/>
      <w:bookmarkStart w:id="100" w:name="_Toc504667695"/>
      <w:r w:rsidRPr="0097045B">
        <w:t>Уменьшение доступного лимита на сумму финансирования</w:t>
      </w:r>
      <w:bookmarkEnd w:id="99"/>
      <w:bookmarkEnd w:id="100"/>
    </w:p>
    <w:p w:rsidR="00D900FD" w:rsidRPr="0050399A" w:rsidRDefault="00D900FD" w:rsidP="00D37837">
      <w:pPr>
        <w:pStyle w:val="L20"/>
      </w:pPr>
      <w:r w:rsidRPr="0050399A">
        <w:t>Действие AS IS:</w:t>
      </w:r>
    </w:p>
    <w:p w:rsidR="00D900FD" w:rsidRDefault="00D900FD" w:rsidP="00D900FD">
      <w:pPr>
        <w:pStyle w:val="af6"/>
        <w:jc w:val="both"/>
      </w:pPr>
      <w:r w:rsidRPr="00052575">
        <w:t xml:space="preserve">После валидации </w:t>
      </w:r>
      <w:r>
        <w:rPr>
          <w:lang w:val="en-US"/>
        </w:rPr>
        <w:t>D</w:t>
      </w:r>
      <w:r>
        <w:t>isbursement</w:t>
      </w:r>
      <w:r w:rsidRPr="00052575">
        <w:t xml:space="preserve"> производится уменьшение </w:t>
      </w:r>
      <w:r>
        <w:t xml:space="preserve">стандартного лимита и сублимита </w:t>
      </w:r>
      <w:r w:rsidRPr="00052575">
        <w:t>на сумму профинансированных демо</w:t>
      </w:r>
      <w:r>
        <w:t>нстрационных</w:t>
      </w:r>
      <w:r w:rsidRPr="00052575">
        <w:t>/подменных автомобилей.</w:t>
      </w:r>
    </w:p>
    <w:p w:rsidR="00E63BE7" w:rsidRPr="004969A0" w:rsidRDefault="00E63BE7" w:rsidP="00D900FD">
      <w:pPr>
        <w:pStyle w:val="af6"/>
        <w:jc w:val="both"/>
      </w:pPr>
    </w:p>
    <w:p w:rsidR="00D900FD" w:rsidRPr="0050399A" w:rsidRDefault="00D900FD" w:rsidP="00D37837">
      <w:pPr>
        <w:pStyle w:val="L20"/>
      </w:pPr>
      <w:r w:rsidRPr="0050399A">
        <w:lastRenderedPageBreak/>
        <w:t xml:space="preserve">Действие </w:t>
      </w:r>
      <w:r w:rsidRPr="0050399A">
        <w:rPr>
          <w:lang w:val="en-US"/>
        </w:rPr>
        <w:t>TO</w:t>
      </w:r>
      <w:r w:rsidRPr="004969A0">
        <w:t xml:space="preserve"> </w:t>
      </w:r>
      <w:r w:rsidRPr="0050399A">
        <w:rPr>
          <w:lang w:val="en-US"/>
        </w:rPr>
        <w:t>BE</w:t>
      </w:r>
      <w:r w:rsidRPr="0050399A">
        <w:t>:</w:t>
      </w:r>
    </w:p>
    <w:p w:rsidR="00D900FD" w:rsidRPr="0050399A" w:rsidRDefault="00D900FD" w:rsidP="00D900FD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D900FD" w:rsidRDefault="00D900FD" w:rsidP="008E31C5">
      <w:pPr>
        <w:pStyle w:val="af6"/>
        <w:jc w:val="both"/>
      </w:pPr>
      <w:r w:rsidRPr="00052575">
        <w:t xml:space="preserve">После валидации </w:t>
      </w:r>
      <w:r>
        <w:rPr>
          <w:lang w:val="en-US"/>
        </w:rPr>
        <w:t>D</w:t>
      </w:r>
      <w:r>
        <w:t>isbursement</w:t>
      </w:r>
      <w:r w:rsidRPr="00052575">
        <w:t xml:space="preserve"> </w:t>
      </w:r>
      <w:r>
        <w:t>также производится уменьшение доступного флит-лимита в рамках одной флит-сделки.</w:t>
      </w:r>
    </w:p>
    <w:p w:rsidR="00D900FD" w:rsidRDefault="00D900FD" w:rsidP="00D900FD">
      <w:pPr>
        <w:pStyle w:val="af6"/>
      </w:pPr>
    </w:p>
    <w:p w:rsidR="00D900FD" w:rsidRDefault="00D900FD" w:rsidP="00D900FD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D900FD" w:rsidRDefault="00D900FD" w:rsidP="000F33B7">
      <w:pPr>
        <w:pStyle w:val="Req1-title"/>
      </w:pPr>
      <w:r w:rsidRPr="008E31C5">
        <w:t xml:space="preserve">Требование </w:t>
      </w:r>
      <w:r w:rsidR="008E31C5" w:rsidRPr="008E31C5">
        <w:t>1</w:t>
      </w:r>
      <w:r w:rsidR="008E31C5">
        <w:t>4</w:t>
      </w:r>
      <w:r w:rsidRPr="008E31C5">
        <w:t xml:space="preserve">. </w:t>
      </w:r>
      <w:r w:rsidR="00CD5ABC">
        <w:t xml:space="preserve">Изменение </w:t>
      </w:r>
      <w:r w:rsidR="00AE36C2">
        <w:t>лимитов для флит-сделок</w:t>
      </w:r>
      <w:r w:rsidR="00CD5ABC">
        <w:t xml:space="preserve"> после финансирования</w:t>
      </w:r>
    </w:p>
    <w:p w:rsidR="00D900FD" w:rsidRDefault="00D900FD" w:rsidP="008E31C5">
      <w:pPr>
        <w:pStyle w:val="af6"/>
        <w:jc w:val="both"/>
      </w:pPr>
      <w:r w:rsidRPr="008E31C5">
        <w:t>После</w:t>
      </w:r>
      <w:r w:rsidRPr="00D900FD">
        <w:t xml:space="preserve"> валидаци</w:t>
      </w:r>
      <w:r w:rsidR="00CD5ABC">
        <w:t>и</w:t>
      </w:r>
      <w:r w:rsidRPr="00D900FD">
        <w:t xml:space="preserve"> финансирования</w:t>
      </w:r>
      <w:r>
        <w:t xml:space="preserve"> требуется </w:t>
      </w:r>
      <w:r w:rsidR="008E31C5">
        <w:t>рассчитывать</w:t>
      </w:r>
      <w:r>
        <w:t xml:space="preserve"> изменение </w:t>
      </w:r>
      <w:r w:rsidR="00765FE3">
        <w:t xml:space="preserve">каждого отдельного </w:t>
      </w:r>
      <w:r w:rsidR="00CD5ABC">
        <w:t>флит-</w:t>
      </w:r>
      <w:r>
        <w:t xml:space="preserve">лимита, которое </w:t>
      </w:r>
      <w:r w:rsidR="008E31C5">
        <w:t>произошло</w:t>
      </w:r>
      <w:r>
        <w:t xml:space="preserve"> в результате финансирования. </w:t>
      </w:r>
    </w:p>
    <w:p w:rsidR="00D900FD" w:rsidRPr="0050399A" w:rsidRDefault="00AE36C2" w:rsidP="00D45DAB">
      <w:pPr>
        <w:pStyle w:val="af2"/>
        <w:numPr>
          <w:ilvl w:val="0"/>
          <w:numId w:val="56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t>Total</w:t>
      </w:r>
      <w:r w:rsidRPr="00AE36C2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  <w:lang w:val="en-US"/>
        </w:rPr>
        <w:t>Financed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="00D900FD">
        <w:rPr>
          <w:rFonts w:ascii="Arial" w:hAnsi="Arial" w:cs="Arial"/>
          <w:noProof/>
          <w:sz w:val="20"/>
          <w:szCs w:val="20"/>
        </w:rPr>
        <w:t>– общая сумма выбранного флит-лимита за период действия этого лимита вне зависимости от того, были погашены автомобили или нет, в рамках флит сделки</w:t>
      </w:r>
    </w:p>
    <w:p w:rsidR="00D900FD" w:rsidRDefault="00D900FD" w:rsidP="00D45DAB">
      <w:pPr>
        <w:pStyle w:val="af2"/>
        <w:numPr>
          <w:ilvl w:val="0"/>
          <w:numId w:val="56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Доступный остаток – зна</w:t>
      </w:r>
      <w:r w:rsidR="008E31C5">
        <w:rPr>
          <w:rFonts w:ascii="Arial" w:hAnsi="Arial" w:cs="Arial"/>
          <w:noProof/>
          <w:sz w:val="20"/>
          <w:szCs w:val="20"/>
        </w:rPr>
        <w:t xml:space="preserve">чение флит-лимита в рамках флит-сделки: </w:t>
      </w:r>
      <w:r w:rsidR="008E31C5">
        <w:rPr>
          <w:rFonts w:ascii="Arial" w:hAnsi="Arial" w:cs="Arial"/>
          <w:noProof/>
          <w:sz w:val="20"/>
          <w:szCs w:val="20"/>
          <w:lang w:val="en-US"/>
        </w:rPr>
        <w:t>Fleet</w:t>
      </w:r>
      <w:r w:rsidR="008E31C5" w:rsidRPr="008E31C5">
        <w:rPr>
          <w:rFonts w:ascii="Arial" w:hAnsi="Arial" w:cs="Arial"/>
          <w:noProof/>
          <w:sz w:val="20"/>
          <w:szCs w:val="20"/>
        </w:rPr>
        <w:t xml:space="preserve"> </w:t>
      </w:r>
      <w:r w:rsidR="008E31C5">
        <w:rPr>
          <w:rFonts w:ascii="Arial" w:hAnsi="Arial" w:cs="Arial"/>
          <w:noProof/>
          <w:sz w:val="20"/>
          <w:szCs w:val="20"/>
          <w:lang w:val="en-US"/>
        </w:rPr>
        <w:t>amount</w:t>
      </w:r>
      <w:r w:rsidR="008E31C5" w:rsidRPr="008E31C5">
        <w:rPr>
          <w:rFonts w:ascii="Arial" w:hAnsi="Arial" w:cs="Arial"/>
          <w:noProof/>
          <w:sz w:val="20"/>
          <w:szCs w:val="20"/>
        </w:rPr>
        <w:t xml:space="preserve"> - </w:t>
      </w:r>
      <w:r w:rsidR="00AE36C2">
        <w:rPr>
          <w:rFonts w:ascii="Arial" w:hAnsi="Arial" w:cs="Arial"/>
          <w:noProof/>
          <w:sz w:val="20"/>
          <w:szCs w:val="20"/>
          <w:lang w:val="en-US"/>
        </w:rPr>
        <w:t>Total</w:t>
      </w:r>
      <w:r w:rsidR="00AE36C2" w:rsidRPr="00AE36C2">
        <w:rPr>
          <w:rFonts w:ascii="Arial" w:hAnsi="Arial" w:cs="Arial"/>
          <w:noProof/>
          <w:sz w:val="20"/>
          <w:szCs w:val="20"/>
        </w:rPr>
        <w:t xml:space="preserve"> </w:t>
      </w:r>
      <w:r w:rsidR="00AE36C2">
        <w:rPr>
          <w:rFonts w:ascii="Arial" w:hAnsi="Arial" w:cs="Arial"/>
          <w:noProof/>
          <w:sz w:val="20"/>
          <w:szCs w:val="20"/>
          <w:lang w:val="en-US"/>
        </w:rPr>
        <w:t>Financed</w:t>
      </w:r>
      <w:r w:rsidR="00320802">
        <w:rPr>
          <w:rFonts w:ascii="Arial" w:hAnsi="Arial" w:cs="Arial"/>
          <w:noProof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t>в рамках флит сделки</w:t>
      </w:r>
    </w:p>
    <w:p w:rsidR="00CD5ABC" w:rsidRPr="00D0547C" w:rsidRDefault="00CD5ABC" w:rsidP="00D45DAB">
      <w:pPr>
        <w:pStyle w:val="af2"/>
        <w:numPr>
          <w:ilvl w:val="0"/>
          <w:numId w:val="56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Флит лимит должен полностью быть исключен из Максимального совокупного лимита в периоде доступности, статус = </w:t>
      </w:r>
      <w:r>
        <w:rPr>
          <w:rFonts w:ascii="Arial" w:hAnsi="Arial" w:cs="Arial"/>
          <w:noProof/>
          <w:sz w:val="20"/>
          <w:szCs w:val="20"/>
          <w:lang w:val="en-US"/>
        </w:rPr>
        <w:t>Active</w:t>
      </w:r>
      <w:r w:rsidRPr="00CD5ABC">
        <w:rPr>
          <w:rFonts w:ascii="Arial" w:hAnsi="Arial" w:cs="Arial"/>
          <w:noProof/>
          <w:sz w:val="20"/>
          <w:szCs w:val="20"/>
        </w:rPr>
        <w:t>.</w:t>
      </w:r>
    </w:p>
    <w:p w:rsidR="00D0547C" w:rsidRDefault="00D0547C" w:rsidP="00D45DAB">
      <w:pPr>
        <w:pStyle w:val="af2"/>
        <w:numPr>
          <w:ilvl w:val="0"/>
          <w:numId w:val="56"/>
        </w:numPr>
        <w:contextualSpacing/>
        <w:jc w:val="both"/>
        <w:rPr>
          <w:rFonts w:ascii="Arial" w:hAnsi="Arial" w:cs="Arial"/>
          <w:noProof/>
          <w:sz w:val="20"/>
          <w:szCs w:val="20"/>
        </w:rPr>
      </w:pPr>
      <w:r w:rsidRPr="00D0547C">
        <w:rPr>
          <w:rFonts w:ascii="Arial" w:hAnsi="Arial" w:cs="Arial"/>
          <w:noProof/>
          <w:sz w:val="20"/>
          <w:szCs w:val="20"/>
        </w:rPr>
        <w:t>Размер Outstanding – сумма профинансированных и не погашенных VIN в разрезе флит-лим</w:t>
      </w:r>
      <w:r>
        <w:rPr>
          <w:rFonts w:ascii="Arial" w:hAnsi="Arial" w:cs="Arial"/>
          <w:noProof/>
          <w:sz w:val="20"/>
          <w:szCs w:val="20"/>
        </w:rPr>
        <w:t>и</w:t>
      </w:r>
      <w:r w:rsidRPr="00D0547C">
        <w:rPr>
          <w:rFonts w:ascii="Arial" w:hAnsi="Arial" w:cs="Arial"/>
          <w:noProof/>
          <w:sz w:val="20"/>
          <w:szCs w:val="20"/>
        </w:rPr>
        <w:t>та</w:t>
      </w:r>
    </w:p>
    <w:p w:rsidR="00CD5ABC" w:rsidRDefault="00CD5ABC" w:rsidP="00D900FD">
      <w:pPr>
        <w:pStyle w:val="af6"/>
      </w:pPr>
    </w:p>
    <w:p w:rsidR="00D900FD" w:rsidRPr="00D900FD" w:rsidRDefault="00CD5ABC" w:rsidP="00CD5ABC">
      <w:pPr>
        <w:pStyle w:val="af6"/>
        <w:jc w:val="both"/>
      </w:pPr>
      <w:r>
        <w:t xml:space="preserve">После </w:t>
      </w:r>
      <w:r w:rsidR="009828C5">
        <w:t xml:space="preserve">валидации финансирования </w:t>
      </w:r>
      <w:r>
        <w:t xml:space="preserve">максимальный совокупный лимит по демо/подменным и стандартным автомобилям должен уменьшаться на величину финансирования. </w:t>
      </w:r>
    </w:p>
    <w:p w:rsidR="0097045B" w:rsidRPr="0097045B" w:rsidRDefault="0097045B" w:rsidP="00D37837">
      <w:pPr>
        <w:pStyle w:val="L3"/>
      </w:pPr>
      <w:bookmarkStart w:id="101" w:name="_Toc504144785"/>
      <w:bookmarkStart w:id="102" w:name="_Toc504667696"/>
      <w:r w:rsidRPr="0097045B">
        <w:t>Отправка информационных отчётов</w:t>
      </w:r>
      <w:bookmarkEnd w:id="101"/>
      <w:bookmarkEnd w:id="102"/>
    </w:p>
    <w:p w:rsidR="005C79D8" w:rsidRDefault="005C79D8" w:rsidP="00D37837">
      <w:pPr>
        <w:pStyle w:val="L20"/>
      </w:pPr>
      <w:r w:rsidRPr="0050399A">
        <w:t>Действие AS IS:</w:t>
      </w:r>
    </w:p>
    <w:p w:rsidR="00DA610D" w:rsidRPr="0050399A" w:rsidRDefault="00DA610D" w:rsidP="007E59D5">
      <w:pPr>
        <w:pStyle w:val="af6"/>
        <w:jc w:val="both"/>
      </w:pPr>
      <w:r w:rsidRPr="005C79D8">
        <w:t>Информация о профинансированных ф</w:t>
      </w:r>
      <w:r>
        <w:t>лит-автомобилях должна</w:t>
      </w:r>
      <w:r w:rsidRPr="005C79D8">
        <w:t xml:space="preserve"> передаваться в файле </w:t>
      </w:r>
      <w:r w:rsidRPr="00DA610D">
        <w:t>F</w:t>
      </w:r>
      <w:r w:rsidRPr="005C79D8">
        <w:t>910 аналогично станда</w:t>
      </w:r>
      <w:r>
        <w:t>ртным автомобилям.</w:t>
      </w:r>
    </w:p>
    <w:p w:rsidR="005C79D8" w:rsidRPr="0050399A" w:rsidRDefault="005C79D8" w:rsidP="00D37837">
      <w:pPr>
        <w:pStyle w:val="L20"/>
      </w:pPr>
      <w:r w:rsidRPr="0050399A">
        <w:t xml:space="preserve">Действие </w:t>
      </w:r>
      <w:r w:rsidRPr="0050399A">
        <w:rPr>
          <w:lang w:val="en-US"/>
        </w:rPr>
        <w:t>TO</w:t>
      </w:r>
      <w:r w:rsidRPr="004969A0">
        <w:t xml:space="preserve"> </w:t>
      </w:r>
      <w:r w:rsidRPr="0050399A">
        <w:rPr>
          <w:lang w:val="en-US"/>
        </w:rPr>
        <w:t>BE</w:t>
      </w:r>
      <w:r w:rsidRPr="0050399A">
        <w:t>:</w:t>
      </w:r>
    </w:p>
    <w:p w:rsidR="005C79D8" w:rsidRPr="0050399A" w:rsidRDefault="005C79D8" w:rsidP="005C79D8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5C79D8" w:rsidRPr="0050399A" w:rsidRDefault="005C79D8" w:rsidP="005C79D8">
      <w:pPr>
        <w:pStyle w:val="af6"/>
      </w:pPr>
      <w:r w:rsidRPr="0050399A">
        <w:t>Не меняется</w:t>
      </w:r>
    </w:p>
    <w:p w:rsidR="005C79D8" w:rsidRPr="0050399A" w:rsidRDefault="005C79D8" w:rsidP="005C79D8">
      <w:pPr>
        <w:pStyle w:val="af6"/>
        <w:rPr>
          <w:u w:val="single"/>
        </w:rPr>
      </w:pPr>
    </w:p>
    <w:p w:rsidR="005C79D8" w:rsidRDefault="005C79D8" w:rsidP="005C79D8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5C79D8" w:rsidRDefault="005C79D8" w:rsidP="000F33B7">
      <w:pPr>
        <w:pStyle w:val="Req1-title"/>
      </w:pPr>
      <w:r w:rsidRPr="005C79D8">
        <w:t xml:space="preserve">Требование </w:t>
      </w:r>
      <w:r w:rsidR="008E31C5">
        <w:t>15</w:t>
      </w:r>
      <w:r w:rsidRPr="005C79D8">
        <w:t xml:space="preserve">. </w:t>
      </w:r>
      <w:r w:rsidR="008E31C5">
        <w:t>Отображение информации в ф</w:t>
      </w:r>
      <w:r w:rsidRPr="005C79D8">
        <w:t>айл</w:t>
      </w:r>
      <w:r w:rsidR="008E31C5">
        <w:t>е</w:t>
      </w:r>
      <w:r w:rsidRPr="005C79D8">
        <w:t xml:space="preserve"> </w:t>
      </w:r>
      <w:r w:rsidRPr="005C79D8">
        <w:rPr>
          <w:lang w:val="en-US"/>
        </w:rPr>
        <w:t>F</w:t>
      </w:r>
      <w:r w:rsidRPr="005C79D8">
        <w:t>910</w:t>
      </w:r>
    </w:p>
    <w:p w:rsidR="005C79D8" w:rsidRPr="005C79D8" w:rsidRDefault="005C79D8" w:rsidP="005C79D8">
      <w:pPr>
        <w:pStyle w:val="af6"/>
        <w:jc w:val="both"/>
      </w:pPr>
      <w:r w:rsidRPr="005C79D8">
        <w:t xml:space="preserve">Информация о </w:t>
      </w:r>
      <w:r w:rsidR="00461266">
        <w:t>выкупленных</w:t>
      </w:r>
      <w:r w:rsidR="00461266" w:rsidRPr="005C79D8">
        <w:t xml:space="preserve"> </w:t>
      </w:r>
      <w:r w:rsidRPr="005C79D8">
        <w:t>ф</w:t>
      </w:r>
      <w:r>
        <w:t>лит-автомобилях должна</w:t>
      </w:r>
      <w:r w:rsidRPr="005C79D8">
        <w:t xml:space="preserve"> передаваться в файле </w:t>
      </w:r>
      <w:r w:rsidRPr="005C79D8">
        <w:rPr>
          <w:lang w:val="en-US"/>
        </w:rPr>
        <w:t>F</w:t>
      </w:r>
      <w:r w:rsidRPr="005C79D8">
        <w:t>910 аналогично станда</w:t>
      </w:r>
      <w:r>
        <w:t>ртным</w:t>
      </w:r>
      <w:r w:rsidR="00D0547C">
        <w:t xml:space="preserve"> автомобилям</w:t>
      </w:r>
      <w:r>
        <w:t>.</w:t>
      </w:r>
    </w:p>
    <w:p w:rsidR="0097045B" w:rsidRPr="0097045B" w:rsidRDefault="0097045B" w:rsidP="00D37837">
      <w:pPr>
        <w:pStyle w:val="L3"/>
      </w:pPr>
      <w:bookmarkStart w:id="103" w:name="_Toc504144786"/>
      <w:bookmarkStart w:id="104" w:name="_Toc504667697"/>
      <w:r w:rsidRPr="0097045B">
        <w:t>Изменение периодов отсрочки</w:t>
      </w:r>
      <w:bookmarkEnd w:id="103"/>
      <w:bookmarkEnd w:id="104"/>
    </w:p>
    <w:p w:rsidR="005C79D8" w:rsidRPr="0050399A" w:rsidRDefault="005C79D8" w:rsidP="00D37837">
      <w:pPr>
        <w:pStyle w:val="L20"/>
      </w:pPr>
      <w:r w:rsidRPr="0050399A">
        <w:t>Действие AS IS:</w:t>
      </w:r>
    </w:p>
    <w:p w:rsidR="008E31C5" w:rsidRPr="00AB3863" w:rsidRDefault="008E31C5" w:rsidP="008E31C5">
      <w:pPr>
        <w:pStyle w:val="af6"/>
        <w:jc w:val="both"/>
        <w:rPr>
          <w:lang w:val="en-US"/>
        </w:rPr>
      </w:pPr>
      <w:r w:rsidRPr="00AB3863">
        <w:t xml:space="preserve">Для выбора инвойсов, которым требуется изменение </w:t>
      </w:r>
      <w:r>
        <w:rPr>
          <w:lang w:val="en-US"/>
        </w:rPr>
        <w:t>Maturity</w:t>
      </w:r>
      <w:r w:rsidRPr="008E31C5">
        <w:t xml:space="preserve"> </w:t>
      </w:r>
      <w:r>
        <w:rPr>
          <w:lang w:val="en-US"/>
        </w:rPr>
        <w:t>Date</w:t>
      </w:r>
      <w:r w:rsidRPr="008E31C5">
        <w:t xml:space="preserve"> (</w:t>
      </w:r>
      <w:r>
        <w:t xml:space="preserve">далее – </w:t>
      </w:r>
      <w:r w:rsidRPr="00AB3863">
        <w:rPr>
          <w:lang w:val="en-US"/>
        </w:rPr>
        <w:t>MD</w:t>
      </w:r>
      <w:r>
        <w:t>)</w:t>
      </w:r>
      <w:r w:rsidRPr="00AB3863">
        <w:t xml:space="preserve"> пользователю используют отчет </w:t>
      </w:r>
      <w:r w:rsidRPr="00AB3863">
        <w:rPr>
          <w:lang w:val="en-US"/>
        </w:rPr>
        <w:t>Parachute</w:t>
      </w:r>
      <w:r w:rsidRPr="00AB3863">
        <w:t xml:space="preserve"> </w:t>
      </w:r>
      <w:r w:rsidRPr="00AB3863">
        <w:rPr>
          <w:lang w:val="en-US"/>
        </w:rPr>
        <w:t>Stock</w:t>
      </w:r>
      <w:r w:rsidRPr="00AB3863">
        <w:t xml:space="preserve"> </w:t>
      </w:r>
      <w:r w:rsidRPr="00AB3863">
        <w:rPr>
          <w:lang w:val="en-US"/>
        </w:rPr>
        <w:t>report</w:t>
      </w:r>
      <w:r w:rsidRPr="00AB3863">
        <w:t xml:space="preserve">. С помощью фильтров они формируют список инвойсов, подлежащих изменению, указывают новую </w:t>
      </w:r>
      <w:r w:rsidRPr="00AB3863">
        <w:rPr>
          <w:lang w:val="en-US"/>
        </w:rPr>
        <w:t xml:space="preserve">MD </w:t>
      </w:r>
      <w:r w:rsidRPr="00AB3863">
        <w:t xml:space="preserve">и направляют список на </w:t>
      </w:r>
      <w:r w:rsidRPr="00AB3863">
        <w:rPr>
          <w:lang w:val="en-US"/>
        </w:rPr>
        <w:t>ServiceDesk.</w:t>
      </w:r>
    </w:p>
    <w:p w:rsidR="005C79D8" w:rsidRPr="0050399A" w:rsidRDefault="005C79D8" w:rsidP="00D37837">
      <w:pPr>
        <w:pStyle w:val="L20"/>
      </w:pPr>
      <w:r w:rsidRPr="0050399A">
        <w:t xml:space="preserve">Действие </w:t>
      </w:r>
      <w:r w:rsidRPr="0050399A">
        <w:rPr>
          <w:lang w:val="en-US"/>
        </w:rPr>
        <w:t>TO</w:t>
      </w:r>
      <w:r w:rsidRPr="004969A0">
        <w:t xml:space="preserve"> </w:t>
      </w:r>
      <w:r w:rsidRPr="0050399A">
        <w:rPr>
          <w:lang w:val="en-US"/>
        </w:rPr>
        <w:t>BE</w:t>
      </w:r>
      <w:r w:rsidRPr="0050399A">
        <w:t>:</w:t>
      </w:r>
    </w:p>
    <w:p w:rsidR="005C79D8" w:rsidRPr="0050399A" w:rsidRDefault="005C79D8" w:rsidP="005C79D8">
      <w:pPr>
        <w:pStyle w:val="af6"/>
        <w:rPr>
          <w:u w:val="single"/>
        </w:rPr>
      </w:pPr>
      <w:r w:rsidRPr="0050399A">
        <w:rPr>
          <w:u w:val="single"/>
        </w:rPr>
        <w:t>Бизнес-процесс:</w:t>
      </w:r>
    </w:p>
    <w:p w:rsidR="008E31C5" w:rsidRPr="008E31C5" w:rsidRDefault="008E31C5" w:rsidP="008E31C5">
      <w:pPr>
        <w:pStyle w:val="af6"/>
      </w:pPr>
      <w:r w:rsidRPr="008E31C5">
        <w:t>Требуется реализовать функционал по загрузке в XF из внешнего файла списка инвойсов, которым требуется изменить MD.</w:t>
      </w:r>
    </w:p>
    <w:p w:rsidR="008E31C5" w:rsidRDefault="008E31C5" w:rsidP="005C79D8">
      <w:pPr>
        <w:pStyle w:val="af6"/>
        <w:rPr>
          <w:u w:val="single"/>
        </w:rPr>
      </w:pPr>
    </w:p>
    <w:p w:rsidR="005C79D8" w:rsidRDefault="005C79D8" w:rsidP="005C79D8">
      <w:pPr>
        <w:pStyle w:val="af6"/>
        <w:rPr>
          <w:u w:val="single"/>
        </w:rPr>
      </w:pPr>
      <w:r w:rsidRPr="0050399A">
        <w:rPr>
          <w:u w:val="single"/>
        </w:rPr>
        <w:t>Автоматизация:</w:t>
      </w:r>
    </w:p>
    <w:p w:rsidR="008E31C5" w:rsidRDefault="008E31C5" w:rsidP="000F33B7">
      <w:pPr>
        <w:pStyle w:val="Req1-title"/>
      </w:pPr>
      <w:r w:rsidRPr="005C79D8">
        <w:t xml:space="preserve">Требование </w:t>
      </w:r>
      <w:r>
        <w:t>16.</w:t>
      </w:r>
      <w:r w:rsidRPr="005C79D8">
        <w:t xml:space="preserve"> </w:t>
      </w:r>
      <w:r w:rsidRPr="008E31C5">
        <w:t>Загрузка списка инвойсов для изменения MD</w:t>
      </w:r>
    </w:p>
    <w:p w:rsidR="008E31C5" w:rsidRPr="008E31C5" w:rsidRDefault="008E31C5" w:rsidP="008E31C5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8E31C5">
        <w:rPr>
          <w:rFonts w:ascii="Arial" w:hAnsi="Arial" w:cs="Arial"/>
          <w:sz w:val="20"/>
          <w:lang w:val="ru-RU"/>
        </w:rPr>
        <w:t xml:space="preserve">Требуется реализовать функционал по загрузке в </w:t>
      </w:r>
      <w:r w:rsidRPr="00AB3863">
        <w:rPr>
          <w:rFonts w:ascii="Arial" w:hAnsi="Arial" w:cs="Arial"/>
          <w:sz w:val="20"/>
        </w:rPr>
        <w:t>XF</w:t>
      </w:r>
      <w:r w:rsidRPr="008E31C5">
        <w:rPr>
          <w:rFonts w:ascii="Arial" w:hAnsi="Arial" w:cs="Arial"/>
          <w:sz w:val="20"/>
          <w:lang w:val="ru-RU"/>
        </w:rPr>
        <w:t xml:space="preserve"> из внешнего файла списка инвойсов, которым требуется изменить </w:t>
      </w:r>
      <w:r w:rsidRPr="00AB3863">
        <w:rPr>
          <w:rFonts w:ascii="Arial" w:hAnsi="Arial" w:cs="Arial"/>
          <w:sz w:val="20"/>
        </w:rPr>
        <w:t>MD</w:t>
      </w:r>
      <w:r w:rsidR="00A4654F">
        <w:rPr>
          <w:rFonts w:ascii="Arial" w:hAnsi="Arial" w:cs="Arial"/>
          <w:sz w:val="20"/>
          <w:lang w:val="ru-RU"/>
        </w:rPr>
        <w:t xml:space="preserve"> (в т.ч. периоды отсрочки)</w:t>
      </w:r>
      <w:r w:rsidRPr="008E31C5">
        <w:rPr>
          <w:rFonts w:ascii="Arial" w:hAnsi="Arial" w:cs="Arial"/>
          <w:sz w:val="20"/>
          <w:lang w:val="ru-RU"/>
        </w:rPr>
        <w:t>.</w:t>
      </w:r>
    </w:p>
    <w:p w:rsidR="008E31C5" w:rsidRPr="008E31C5" w:rsidRDefault="008E31C5" w:rsidP="008E31C5">
      <w:pPr>
        <w:ind w:firstLine="567"/>
        <w:jc w:val="both"/>
        <w:rPr>
          <w:rFonts w:ascii="Arial" w:hAnsi="Arial" w:cs="Arial"/>
          <w:sz w:val="20"/>
          <w:lang w:val="ru-RU"/>
        </w:rPr>
      </w:pPr>
    </w:p>
    <w:p w:rsidR="008E31C5" w:rsidRPr="008E31C5" w:rsidRDefault="008E31C5" w:rsidP="008E31C5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8E31C5">
        <w:rPr>
          <w:rFonts w:ascii="Arial" w:hAnsi="Arial" w:cs="Arial"/>
          <w:sz w:val="20"/>
          <w:lang w:val="ru-RU"/>
        </w:rPr>
        <w:lastRenderedPageBreak/>
        <w:t xml:space="preserve">В интерфейсе </w:t>
      </w:r>
      <w:r w:rsidRPr="00AB3863">
        <w:rPr>
          <w:rFonts w:ascii="Arial" w:hAnsi="Arial" w:cs="Arial"/>
          <w:sz w:val="20"/>
        </w:rPr>
        <w:t>XF</w:t>
      </w:r>
      <w:r w:rsidRPr="008E31C5">
        <w:rPr>
          <w:rFonts w:ascii="Arial" w:hAnsi="Arial" w:cs="Arial"/>
          <w:sz w:val="20"/>
          <w:lang w:val="ru-RU"/>
        </w:rPr>
        <w:t xml:space="preserve"> должен отражаться статус загрузки и обработки каждой записи из файла с указанием статуса: запись успешно обработана, запись отклонена (по аналогии работы экрана </w:t>
      </w:r>
      <w:r w:rsidRPr="00AB3863">
        <w:rPr>
          <w:rFonts w:ascii="Arial" w:hAnsi="Arial" w:cs="Arial"/>
          <w:sz w:val="20"/>
        </w:rPr>
        <w:t>Transfer</w:t>
      </w:r>
      <w:r w:rsidRPr="008E31C5">
        <w:rPr>
          <w:rFonts w:ascii="Arial" w:hAnsi="Arial" w:cs="Arial"/>
          <w:sz w:val="20"/>
          <w:lang w:val="ru-RU"/>
        </w:rPr>
        <w:t xml:space="preserve"> </w:t>
      </w:r>
      <w:r w:rsidRPr="00AB3863">
        <w:rPr>
          <w:rFonts w:ascii="Arial" w:hAnsi="Arial" w:cs="Arial"/>
          <w:sz w:val="20"/>
        </w:rPr>
        <w:t>log</w:t>
      </w:r>
      <w:r w:rsidRPr="008E31C5">
        <w:rPr>
          <w:rFonts w:ascii="Arial" w:hAnsi="Arial" w:cs="Arial"/>
          <w:sz w:val="20"/>
          <w:lang w:val="ru-RU"/>
        </w:rPr>
        <w:t>).</w:t>
      </w:r>
    </w:p>
    <w:p w:rsidR="008E31C5" w:rsidRPr="008E31C5" w:rsidRDefault="008E31C5" w:rsidP="008E31C5">
      <w:pPr>
        <w:ind w:firstLine="567"/>
        <w:jc w:val="both"/>
        <w:rPr>
          <w:rFonts w:ascii="Arial" w:hAnsi="Arial" w:cs="Arial"/>
          <w:sz w:val="20"/>
          <w:lang w:val="ru-RU"/>
        </w:rPr>
      </w:pPr>
    </w:p>
    <w:p w:rsidR="008E31C5" w:rsidRPr="008E31C5" w:rsidRDefault="008E31C5" w:rsidP="008E31C5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8E31C5">
        <w:rPr>
          <w:rFonts w:ascii="Arial" w:hAnsi="Arial" w:cs="Arial"/>
          <w:sz w:val="20"/>
          <w:lang w:val="ru-RU"/>
        </w:rPr>
        <w:t>При загрузке требуется реализовать следующие проверки:</w:t>
      </w:r>
    </w:p>
    <w:p w:rsidR="008E31C5" w:rsidRPr="00AB3863" w:rsidRDefault="008E31C5" w:rsidP="00AD568F">
      <w:pPr>
        <w:pStyle w:val="af2"/>
        <w:numPr>
          <w:ilvl w:val="0"/>
          <w:numId w:val="45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AB3863">
        <w:rPr>
          <w:rFonts w:ascii="Arial" w:hAnsi="Arial" w:cs="Arial"/>
          <w:sz w:val="20"/>
          <w:szCs w:val="20"/>
        </w:rPr>
        <w:t xml:space="preserve">Указанный </w:t>
      </w:r>
      <w:r w:rsidRPr="00AB3863">
        <w:rPr>
          <w:rFonts w:ascii="Arial" w:hAnsi="Arial" w:cs="Arial"/>
          <w:sz w:val="20"/>
          <w:szCs w:val="20"/>
          <w:lang w:val="en-US"/>
        </w:rPr>
        <w:t>VIN</w:t>
      </w:r>
      <w:r w:rsidRPr="00AB3863">
        <w:rPr>
          <w:rFonts w:ascii="Arial" w:hAnsi="Arial" w:cs="Arial"/>
          <w:sz w:val="20"/>
          <w:szCs w:val="20"/>
        </w:rPr>
        <w:t xml:space="preserve"> существует в системе</w:t>
      </w:r>
    </w:p>
    <w:p w:rsidR="008E31C5" w:rsidRPr="00AB3863" w:rsidRDefault="008E31C5" w:rsidP="00AD568F">
      <w:pPr>
        <w:pStyle w:val="af2"/>
        <w:numPr>
          <w:ilvl w:val="0"/>
          <w:numId w:val="45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AB3863">
        <w:rPr>
          <w:rFonts w:ascii="Arial" w:hAnsi="Arial" w:cs="Arial"/>
          <w:sz w:val="20"/>
          <w:szCs w:val="20"/>
        </w:rPr>
        <w:t xml:space="preserve">Указанный </w:t>
      </w:r>
      <w:r w:rsidRPr="00AB3863">
        <w:rPr>
          <w:rFonts w:ascii="Arial" w:hAnsi="Arial" w:cs="Arial"/>
          <w:sz w:val="20"/>
          <w:szCs w:val="20"/>
          <w:lang w:val="en-US"/>
        </w:rPr>
        <w:t>VIN</w:t>
      </w:r>
      <w:r w:rsidRPr="00AB3863">
        <w:rPr>
          <w:rFonts w:ascii="Arial" w:hAnsi="Arial" w:cs="Arial"/>
          <w:sz w:val="20"/>
          <w:szCs w:val="20"/>
        </w:rPr>
        <w:t xml:space="preserve"> принадлежит указанному дилеру</w:t>
      </w:r>
    </w:p>
    <w:p w:rsidR="008E31C5" w:rsidRPr="00AB3863" w:rsidRDefault="008E31C5" w:rsidP="00B44361">
      <w:pPr>
        <w:pStyle w:val="af2"/>
        <w:numPr>
          <w:ilvl w:val="0"/>
          <w:numId w:val="45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AB3863">
        <w:rPr>
          <w:rFonts w:ascii="Arial" w:hAnsi="Arial" w:cs="Arial"/>
          <w:sz w:val="20"/>
          <w:szCs w:val="20"/>
        </w:rPr>
        <w:t xml:space="preserve">Указанная текущая </w:t>
      </w:r>
      <w:r w:rsidRPr="00AB3863">
        <w:rPr>
          <w:rFonts w:ascii="Arial" w:hAnsi="Arial" w:cs="Arial"/>
          <w:sz w:val="20"/>
          <w:szCs w:val="20"/>
          <w:lang w:val="en-US"/>
        </w:rPr>
        <w:t>MD</w:t>
      </w:r>
      <w:r w:rsidRPr="00AB3863">
        <w:rPr>
          <w:rFonts w:ascii="Arial" w:hAnsi="Arial" w:cs="Arial"/>
          <w:sz w:val="20"/>
          <w:szCs w:val="20"/>
        </w:rPr>
        <w:t xml:space="preserve"> соответствует текущей </w:t>
      </w:r>
      <w:r w:rsidRPr="00AB3863">
        <w:rPr>
          <w:rFonts w:ascii="Arial" w:hAnsi="Arial" w:cs="Arial"/>
          <w:sz w:val="20"/>
          <w:szCs w:val="20"/>
          <w:lang w:val="en-US"/>
        </w:rPr>
        <w:t>MD</w:t>
      </w:r>
      <w:r w:rsidRPr="00AB3863">
        <w:rPr>
          <w:rFonts w:ascii="Arial" w:hAnsi="Arial" w:cs="Arial"/>
          <w:sz w:val="20"/>
          <w:szCs w:val="20"/>
        </w:rPr>
        <w:t xml:space="preserve"> для данного </w:t>
      </w:r>
      <w:r w:rsidRPr="00AB3863">
        <w:rPr>
          <w:rFonts w:ascii="Arial" w:hAnsi="Arial" w:cs="Arial"/>
          <w:sz w:val="20"/>
          <w:szCs w:val="20"/>
          <w:lang w:val="en-US"/>
        </w:rPr>
        <w:t>VIN</w:t>
      </w:r>
      <w:r w:rsidRPr="00AB3863">
        <w:rPr>
          <w:rFonts w:ascii="Arial" w:hAnsi="Arial" w:cs="Arial"/>
          <w:sz w:val="20"/>
          <w:szCs w:val="20"/>
        </w:rPr>
        <w:t xml:space="preserve"> в системе</w:t>
      </w:r>
      <w:r w:rsidR="00B44361">
        <w:rPr>
          <w:rFonts w:ascii="Arial" w:hAnsi="Arial" w:cs="Arial"/>
          <w:sz w:val="20"/>
          <w:szCs w:val="20"/>
        </w:rPr>
        <w:t xml:space="preserve"> и </w:t>
      </w:r>
      <w:r w:rsidR="00B44361" w:rsidRPr="00B44361">
        <w:rPr>
          <w:rFonts w:ascii="Arial" w:hAnsi="Arial" w:cs="Arial"/>
          <w:sz w:val="20"/>
          <w:szCs w:val="20"/>
        </w:rPr>
        <w:t xml:space="preserve">≥ </w:t>
      </w:r>
      <w:r w:rsidR="00B44361">
        <w:rPr>
          <w:rFonts w:ascii="Arial" w:hAnsi="Arial" w:cs="Arial"/>
          <w:sz w:val="20"/>
          <w:szCs w:val="20"/>
        </w:rPr>
        <w:t>текущая операционная дата</w:t>
      </w:r>
    </w:p>
    <w:p w:rsidR="008E31C5" w:rsidRPr="00AB3863" w:rsidRDefault="008E31C5" w:rsidP="00FA511A">
      <w:pPr>
        <w:pStyle w:val="af2"/>
        <w:numPr>
          <w:ilvl w:val="0"/>
          <w:numId w:val="45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AB3863">
        <w:rPr>
          <w:rFonts w:ascii="Arial" w:hAnsi="Arial" w:cs="Arial"/>
          <w:sz w:val="20"/>
          <w:szCs w:val="20"/>
        </w:rPr>
        <w:t xml:space="preserve">Текущая операционная дата </w:t>
      </w:r>
      <w:r w:rsidR="00FA511A" w:rsidRPr="00FA511A">
        <w:rPr>
          <w:rFonts w:ascii="Arial" w:hAnsi="Arial" w:cs="Arial"/>
          <w:sz w:val="20"/>
          <w:szCs w:val="20"/>
        </w:rPr>
        <w:t>≤</w:t>
      </w:r>
      <w:r w:rsidRPr="00AB3863">
        <w:rPr>
          <w:rFonts w:ascii="Arial" w:hAnsi="Arial" w:cs="Arial"/>
          <w:sz w:val="20"/>
          <w:szCs w:val="20"/>
        </w:rPr>
        <w:t xml:space="preserve"> Новая </w:t>
      </w:r>
      <w:r w:rsidRPr="00AB3863">
        <w:rPr>
          <w:rFonts w:ascii="Arial" w:hAnsi="Arial" w:cs="Arial"/>
          <w:sz w:val="20"/>
          <w:szCs w:val="20"/>
          <w:lang w:val="en-US"/>
        </w:rPr>
        <w:t>MD</w:t>
      </w:r>
      <w:r w:rsidRPr="00AB3863">
        <w:rPr>
          <w:rFonts w:ascii="Arial" w:hAnsi="Arial" w:cs="Arial"/>
          <w:sz w:val="20"/>
          <w:szCs w:val="20"/>
        </w:rPr>
        <w:t xml:space="preserve"> &gt; дата финансирования инвойса</w:t>
      </w:r>
    </w:p>
    <w:p w:rsidR="008E31C5" w:rsidRPr="00B51290" w:rsidRDefault="008E31C5" w:rsidP="00AD568F">
      <w:pPr>
        <w:pStyle w:val="af2"/>
        <w:numPr>
          <w:ilvl w:val="0"/>
          <w:numId w:val="45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AB3863">
        <w:rPr>
          <w:rFonts w:ascii="Arial" w:hAnsi="Arial" w:cs="Arial"/>
          <w:sz w:val="20"/>
          <w:szCs w:val="20"/>
        </w:rPr>
        <w:t xml:space="preserve">Статус инвойса = «профинансирован» </w:t>
      </w:r>
      <w:r w:rsidR="00723541">
        <w:rPr>
          <w:rFonts w:ascii="Arial" w:hAnsi="Arial" w:cs="Arial"/>
          <w:sz w:val="20"/>
          <w:szCs w:val="20"/>
        </w:rPr>
        <w:t>для стандартных</w:t>
      </w:r>
      <w:r w:rsidR="00B51290">
        <w:rPr>
          <w:rFonts w:ascii="Arial" w:hAnsi="Arial" w:cs="Arial"/>
          <w:sz w:val="20"/>
          <w:szCs w:val="20"/>
        </w:rPr>
        <w:t xml:space="preserve">, </w:t>
      </w:r>
      <w:r w:rsidRPr="00AB3863">
        <w:rPr>
          <w:rFonts w:ascii="Arial" w:hAnsi="Arial" w:cs="Arial"/>
          <w:sz w:val="20"/>
          <w:szCs w:val="20"/>
        </w:rPr>
        <w:t xml:space="preserve">демо/подменных </w:t>
      </w:r>
      <w:r w:rsidR="00B51290">
        <w:rPr>
          <w:rFonts w:ascii="Arial" w:hAnsi="Arial" w:cs="Arial"/>
          <w:sz w:val="20"/>
          <w:szCs w:val="20"/>
        </w:rPr>
        <w:t xml:space="preserve">и флит автомобилей </w:t>
      </w:r>
      <w:r w:rsidRPr="00B51290">
        <w:rPr>
          <w:rFonts w:ascii="Arial" w:hAnsi="Arial" w:cs="Arial"/>
          <w:sz w:val="20"/>
          <w:szCs w:val="20"/>
        </w:rPr>
        <w:t xml:space="preserve">(статус определяется по </w:t>
      </w:r>
      <w:r w:rsidRPr="00B51290">
        <w:rPr>
          <w:rFonts w:ascii="Arial" w:hAnsi="Arial" w:cs="Arial"/>
          <w:sz w:val="20"/>
          <w:szCs w:val="20"/>
          <w:lang w:val="en-US"/>
        </w:rPr>
        <w:t>VIN</w:t>
      </w:r>
      <w:r w:rsidRPr="00B51290">
        <w:rPr>
          <w:rFonts w:ascii="Arial" w:hAnsi="Arial" w:cs="Arial"/>
          <w:sz w:val="20"/>
          <w:szCs w:val="20"/>
        </w:rPr>
        <w:t>, а не по номеру инвойса)</w:t>
      </w:r>
    </w:p>
    <w:p w:rsidR="008E31C5" w:rsidRPr="00E01DBA" w:rsidRDefault="008E31C5" w:rsidP="008E31C5">
      <w:pPr>
        <w:ind w:firstLine="567"/>
        <w:jc w:val="both"/>
        <w:rPr>
          <w:rFonts w:ascii="Arial" w:hAnsi="Arial" w:cs="Arial"/>
          <w:sz w:val="20"/>
          <w:lang w:val="ru-RU"/>
        </w:rPr>
      </w:pPr>
    </w:p>
    <w:p w:rsidR="008E31C5" w:rsidRPr="00AB3863" w:rsidRDefault="008E31C5" w:rsidP="008E31C5">
      <w:pPr>
        <w:ind w:firstLine="567"/>
        <w:jc w:val="both"/>
        <w:rPr>
          <w:rFonts w:ascii="Arial" w:hAnsi="Arial" w:cs="Arial"/>
          <w:sz w:val="20"/>
        </w:rPr>
      </w:pPr>
      <w:r w:rsidRPr="00AB3863">
        <w:rPr>
          <w:rFonts w:ascii="Arial" w:hAnsi="Arial" w:cs="Arial"/>
          <w:sz w:val="20"/>
        </w:rPr>
        <w:t>Формат загружаемого файла:</w:t>
      </w:r>
    </w:p>
    <w:bookmarkStart w:id="105" w:name="_MON_1507616807"/>
    <w:bookmarkEnd w:id="105"/>
    <w:bookmarkStart w:id="106" w:name="_MON_1505814054"/>
    <w:bookmarkEnd w:id="106"/>
    <w:p w:rsidR="008E31C5" w:rsidRDefault="00533055" w:rsidP="008E31C5">
      <w:pPr>
        <w:pStyle w:val="af6"/>
      </w:pPr>
      <w:r w:rsidRPr="00AB3863">
        <w:object w:dxaOrig="1289" w:dyaOrig="834">
          <v:shape id="_x0000_i1030" type="#_x0000_t75" style="width:64.5pt;height:41.45pt" o:ole="">
            <v:imagedata r:id="rId32" o:title=""/>
          </v:shape>
          <o:OLEObject Type="Embed" ProgID="Excel.Sheet.8" ShapeID="_x0000_i1030" DrawAspect="Icon" ObjectID="_1585406941" r:id="rId33"/>
        </w:object>
      </w:r>
    </w:p>
    <w:p w:rsidR="00B51290" w:rsidRPr="00AB3863" w:rsidRDefault="00B51290" w:rsidP="00B51290">
      <w:pPr>
        <w:ind w:firstLine="567"/>
        <w:jc w:val="both"/>
        <w:rPr>
          <w:rFonts w:ascii="Arial" w:hAnsi="Arial" w:cs="Arial"/>
          <w:sz w:val="20"/>
        </w:rPr>
      </w:pPr>
    </w:p>
    <w:p w:rsidR="00B51290" w:rsidRPr="00B51290" w:rsidRDefault="00B51290" w:rsidP="00B51290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B51290">
        <w:rPr>
          <w:rFonts w:ascii="Arial" w:hAnsi="Arial" w:cs="Arial"/>
          <w:sz w:val="20"/>
          <w:lang w:val="ru-RU"/>
        </w:rPr>
        <w:t>Для отклоненных записей пользователи будут производить повторную загрузку файла с исправленными данными.</w:t>
      </w:r>
    </w:p>
    <w:p w:rsidR="00B51290" w:rsidRDefault="00B51290" w:rsidP="000F33B7">
      <w:pPr>
        <w:pStyle w:val="Req1-title"/>
      </w:pPr>
      <w:r w:rsidRPr="00B51290">
        <w:t xml:space="preserve">Требование 17. Изменение </w:t>
      </w:r>
      <w:r w:rsidRPr="00B51290">
        <w:rPr>
          <w:lang w:val="en-US"/>
        </w:rPr>
        <w:t>MD</w:t>
      </w:r>
    </w:p>
    <w:p w:rsidR="00B51290" w:rsidRPr="00B51290" w:rsidRDefault="00B51290" w:rsidP="00B51290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B51290">
        <w:rPr>
          <w:rFonts w:ascii="Arial" w:hAnsi="Arial" w:cs="Arial"/>
          <w:sz w:val="20"/>
          <w:lang w:val="ru-RU"/>
        </w:rPr>
        <w:t>В результате успешной обработки каждой записи из файла должны производиться следующие изменения:</w:t>
      </w:r>
    </w:p>
    <w:p w:rsidR="00B51290" w:rsidRDefault="00B51290" w:rsidP="00CB346E">
      <w:pPr>
        <w:pStyle w:val="af2"/>
        <w:numPr>
          <w:ilvl w:val="3"/>
          <w:numId w:val="31"/>
        </w:numPr>
        <w:ind w:left="0" w:firstLine="567"/>
        <w:contextualSpacing/>
        <w:jc w:val="both"/>
        <w:rPr>
          <w:rFonts w:ascii="Arial" w:hAnsi="Arial" w:cs="Arial"/>
          <w:sz w:val="20"/>
          <w:szCs w:val="20"/>
        </w:rPr>
      </w:pPr>
      <w:r w:rsidRPr="00AB3863">
        <w:rPr>
          <w:rFonts w:ascii="Arial" w:hAnsi="Arial" w:cs="Arial"/>
          <w:sz w:val="20"/>
          <w:szCs w:val="20"/>
        </w:rPr>
        <w:t xml:space="preserve">Изменение </w:t>
      </w:r>
      <w:r w:rsidRPr="00AB3863">
        <w:rPr>
          <w:rFonts w:ascii="Arial" w:hAnsi="Arial" w:cs="Arial"/>
          <w:sz w:val="20"/>
          <w:szCs w:val="20"/>
          <w:lang w:val="en-US"/>
        </w:rPr>
        <w:t>MD</w:t>
      </w:r>
      <w:r w:rsidRPr="00AB3863">
        <w:rPr>
          <w:rFonts w:ascii="Arial" w:hAnsi="Arial" w:cs="Arial"/>
          <w:sz w:val="20"/>
          <w:szCs w:val="20"/>
        </w:rPr>
        <w:t xml:space="preserve"> и даты окончания </w:t>
      </w:r>
      <w:r w:rsidRPr="00AB3863">
        <w:rPr>
          <w:rFonts w:ascii="Arial" w:hAnsi="Arial" w:cs="Arial"/>
          <w:sz w:val="20"/>
          <w:szCs w:val="20"/>
          <w:lang w:val="en-US"/>
        </w:rPr>
        <w:t>IBP</w:t>
      </w:r>
      <w:r w:rsidRPr="00AB3863">
        <w:rPr>
          <w:rFonts w:ascii="Arial" w:hAnsi="Arial" w:cs="Arial"/>
          <w:sz w:val="20"/>
          <w:szCs w:val="20"/>
        </w:rPr>
        <w:t xml:space="preserve"> периода на дату, указанную в файле. При этом необходимо проверять, является ли указанная дата в файле рабочим днем. Если нет, то необходимо производить изменение на ближайший рабочий день</w:t>
      </w:r>
      <w:r w:rsidR="00723541">
        <w:rPr>
          <w:rFonts w:ascii="Arial" w:hAnsi="Arial" w:cs="Arial"/>
          <w:sz w:val="20"/>
          <w:szCs w:val="20"/>
        </w:rPr>
        <w:t xml:space="preserve"> в соответствии с производственным календарём</w:t>
      </w:r>
      <w:r w:rsidRPr="00AB3863">
        <w:rPr>
          <w:rFonts w:ascii="Arial" w:hAnsi="Arial" w:cs="Arial"/>
          <w:sz w:val="20"/>
          <w:szCs w:val="20"/>
        </w:rPr>
        <w:t xml:space="preserve">, следующий за указанной датой новой </w:t>
      </w:r>
      <w:r w:rsidRPr="00AB3863">
        <w:rPr>
          <w:rFonts w:ascii="Arial" w:hAnsi="Arial" w:cs="Arial"/>
          <w:sz w:val="20"/>
          <w:szCs w:val="20"/>
          <w:lang w:val="en-US"/>
        </w:rPr>
        <w:t>MD</w:t>
      </w:r>
      <w:r w:rsidR="00533055">
        <w:rPr>
          <w:rFonts w:ascii="Arial" w:hAnsi="Arial" w:cs="Arial"/>
          <w:sz w:val="20"/>
          <w:szCs w:val="20"/>
        </w:rPr>
        <w:t>.</w:t>
      </w:r>
    </w:p>
    <w:p w:rsidR="004C0994" w:rsidRDefault="004C0994" w:rsidP="004C0994">
      <w:pPr>
        <w:pStyle w:val="af2"/>
        <w:numPr>
          <w:ilvl w:val="3"/>
          <w:numId w:val="31"/>
        </w:numPr>
        <w:ind w:left="0" w:firstLine="567"/>
        <w:contextualSpacing/>
        <w:jc w:val="both"/>
        <w:rPr>
          <w:rFonts w:ascii="Arial" w:hAnsi="Arial" w:cs="Arial"/>
          <w:sz w:val="20"/>
          <w:szCs w:val="20"/>
        </w:rPr>
      </w:pPr>
      <w:r w:rsidRPr="00B51290">
        <w:rPr>
          <w:rFonts w:ascii="Arial" w:hAnsi="Arial" w:cs="Arial"/>
          <w:sz w:val="20"/>
          <w:szCs w:val="20"/>
        </w:rPr>
        <w:t xml:space="preserve">Если новая </w:t>
      </w:r>
      <w:r w:rsidRPr="004C0994">
        <w:rPr>
          <w:rFonts w:ascii="Arial" w:hAnsi="Arial" w:cs="Arial"/>
          <w:sz w:val="20"/>
          <w:szCs w:val="20"/>
        </w:rPr>
        <w:t>MD</w:t>
      </w:r>
      <w:r w:rsidRPr="00B51290">
        <w:rPr>
          <w:rFonts w:ascii="Arial" w:hAnsi="Arial" w:cs="Arial"/>
          <w:sz w:val="20"/>
          <w:szCs w:val="20"/>
        </w:rPr>
        <w:t xml:space="preserve"> попадает на транзитный или бесплатный период, то продолжительность данного периода должна пересчитываться, а продолжительность следующих периодов обнуляться.</w:t>
      </w:r>
    </w:p>
    <w:p w:rsidR="00B51290" w:rsidRPr="00B51290" w:rsidRDefault="00BC15F0" w:rsidP="00CB346E">
      <w:pPr>
        <w:pStyle w:val="af2"/>
        <w:numPr>
          <w:ilvl w:val="3"/>
          <w:numId w:val="30"/>
        </w:numPr>
        <w:ind w:left="0" w:firstLine="567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Если изменение </w:t>
      </w:r>
      <w:r>
        <w:rPr>
          <w:rFonts w:ascii="Arial" w:hAnsi="Arial" w:cs="Arial"/>
          <w:sz w:val="20"/>
          <w:szCs w:val="20"/>
          <w:lang w:val="en-US"/>
        </w:rPr>
        <w:t>MD</w:t>
      </w:r>
      <w:r w:rsidRPr="00BC15F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необходимо произвести для демо/подменным автомобилям, то </w:t>
      </w:r>
      <w:r>
        <w:rPr>
          <w:rFonts w:ascii="Arial" w:hAnsi="Arial" w:cs="Arial"/>
          <w:sz w:val="20"/>
          <w:szCs w:val="20"/>
          <w:lang w:val="en-US"/>
        </w:rPr>
        <w:t>MD</w:t>
      </w:r>
      <w:r w:rsidR="00533055">
        <w:rPr>
          <w:rFonts w:ascii="Arial" w:hAnsi="Arial" w:cs="Arial"/>
          <w:sz w:val="20"/>
          <w:szCs w:val="20"/>
        </w:rPr>
        <w:t xml:space="preserve"> должна изме</w:t>
      </w:r>
      <w:r>
        <w:rPr>
          <w:rFonts w:ascii="Arial" w:hAnsi="Arial" w:cs="Arial"/>
          <w:sz w:val="20"/>
          <w:szCs w:val="20"/>
        </w:rPr>
        <w:t xml:space="preserve">няться для всех </w:t>
      </w:r>
      <w:r w:rsidR="00B51290">
        <w:rPr>
          <w:rFonts w:ascii="Arial" w:hAnsi="Arial" w:cs="Arial"/>
          <w:sz w:val="20"/>
          <w:szCs w:val="20"/>
        </w:rPr>
        <w:t>всех периодических платежей</w:t>
      </w:r>
      <w:r>
        <w:rPr>
          <w:rFonts w:ascii="Arial" w:hAnsi="Arial" w:cs="Arial"/>
          <w:sz w:val="20"/>
          <w:szCs w:val="20"/>
        </w:rPr>
        <w:t xml:space="preserve"> вне зависимости от того, попадают платежи на </w:t>
      </w:r>
      <w:r>
        <w:rPr>
          <w:rFonts w:ascii="Arial" w:hAnsi="Arial" w:cs="Arial"/>
          <w:sz w:val="20"/>
          <w:szCs w:val="20"/>
          <w:lang w:val="en-US"/>
        </w:rPr>
        <w:t>buyer</w:t>
      </w:r>
      <w:r w:rsidRPr="00BC15F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period</w:t>
      </w:r>
      <w:r w:rsidRPr="00BC15F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или </w:t>
      </w:r>
      <w:r>
        <w:rPr>
          <w:rFonts w:ascii="Arial" w:hAnsi="Arial" w:cs="Arial"/>
          <w:sz w:val="20"/>
          <w:szCs w:val="20"/>
          <w:lang w:val="en-US"/>
        </w:rPr>
        <w:t>supplier</w:t>
      </w:r>
      <w:r w:rsidRPr="00BC15F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period</w:t>
      </w:r>
      <w:r w:rsidR="00533055">
        <w:rPr>
          <w:rFonts w:ascii="Arial" w:hAnsi="Arial" w:cs="Arial"/>
          <w:sz w:val="20"/>
          <w:szCs w:val="20"/>
        </w:rPr>
        <w:t>.</w:t>
      </w:r>
    </w:p>
    <w:p w:rsidR="0006296C" w:rsidRDefault="0006296C" w:rsidP="00CB346E">
      <w:pPr>
        <w:pStyle w:val="af2"/>
        <w:numPr>
          <w:ilvl w:val="3"/>
          <w:numId w:val="30"/>
        </w:numPr>
        <w:ind w:left="0" w:firstLine="567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При загрузке </w:t>
      </w:r>
      <w:r w:rsidR="009828C5">
        <w:rPr>
          <w:rFonts w:ascii="Arial" w:hAnsi="Arial" w:cs="Arial"/>
          <w:sz w:val="20"/>
          <w:szCs w:val="20"/>
        </w:rPr>
        <w:t xml:space="preserve">нового </w:t>
      </w:r>
      <w:r>
        <w:rPr>
          <w:rFonts w:ascii="Arial" w:hAnsi="Arial" w:cs="Arial"/>
          <w:sz w:val="20"/>
          <w:szCs w:val="20"/>
        </w:rPr>
        <w:t>произв</w:t>
      </w:r>
      <w:r w:rsidR="00233021">
        <w:rPr>
          <w:rFonts w:ascii="Arial" w:hAnsi="Arial" w:cs="Arial"/>
          <w:sz w:val="20"/>
          <w:szCs w:val="20"/>
        </w:rPr>
        <w:t>одственного</w:t>
      </w:r>
      <w:r>
        <w:rPr>
          <w:rFonts w:ascii="Arial" w:hAnsi="Arial" w:cs="Arial"/>
          <w:sz w:val="20"/>
          <w:szCs w:val="20"/>
        </w:rPr>
        <w:t xml:space="preserve"> календаря, </w:t>
      </w:r>
      <w:r w:rsidR="00233021">
        <w:rPr>
          <w:rFonts w:ascii="Arial" w:hAnsi="Arial" w:cs="Arial"/>
          <w:sz w:val="20"/>
          <w:szCs w:val="20"/>
        </w:rPr>
        <w:t xml:space="preserve">изменённые </w:t>
      </w:r>
      <w:r>
        <w:rPr>
          <w:rFonts w:ascii="Arial" w:hAnsi="Arial" w:cs="Arial"/>
          <w:sz w:val="20"/>
          <w:szCs w:val="20"/>
        </w:rPr>
        <w:t xml:space="preserve">даты </w:t>
      </w:r>
      <w:r w:rsidR="00233021">
        <w:rPr>
          <w:rFonts w:ascii="Arial" w:hAnsi="Arial" w:cs="Arial"/>
          <w:sz w:val="20"/>
          <w:szCs w:val="20"/>
        </w:rPr>
        <w:t xml:space="preserve">окончания периодов </w:t>
      </w:r>
      <w:r>
        <w:rPr>
          <w:rFonts w:ascii="Arial" w:hAnsi="Arial" w:cs="Arial"/>
          <w:sz w:val="20"/>
          <w:szCs w:val="20"/>
        </w:rPr>
        <w:t>должны пересчитаться</w:t>
      </w:r>
      <w:r w:rsidR="00233021">
        <w:rPr>
          <w:rFonts w:ascii="Arial" w:hAnsi="Arial" w:cs="Arial"/>
          <w:sz w:val="20"/>
          <w:szCs w:val="20"/>
        </w:rPr>
        <w:t xml:space="preserve"> в соответствии с производственным календарём</w:t>
      </w:r>
      <w:r>
        <w:rPr>
          <w:rFonts w:ascii="Arial" w:hAnsi="Arial" w:cs="Arial"/>
          <w:sz w:val="20"/>
          <w:szCs w:val="20"/>
        </w:rPr>
        <w:t>.</w:t>
      </w:r>
    </w:p>
    <w:p w:rsidR="0006296C" w:rsidRPr="00533055" w:rsidRDefault="0006296C" w:rsidP="00533055">
      <w:pPr>
        <w:pStyle w:val="af2"/>
        <w:numPr>
          <w:ilvl w:val="3"/>
          <w:numId w:val="30"/>
        </w:numPr>
        <w:ind w:left="567" w:firstLine="0"/>
        <w:contextualSpacing/>
        <w:jc w:val="both"/>
        <w:rPr>
          <w:rFonts w:ascii="Arial" w:hAnsi="Arial" w:cs="Arial"/>
          <w:sz w:val="20"/>
          <w:szCs w:val="20"/>
        </w:rPr>
      </w:pPr>
      <w:r w:rsidRPr="00533055">
        <w:rPr>
          <w:rFonts w:ascii="Arial" w:hAnsi="Arial" w:cs="Arial"/>
          <w:sz w:val="20"/>
          <w:szCs w:val="20"/>
        </w:rPr>
        <w:t xml:space="preserve">Комиссии </w:t>
      </w:r>
      <w:r w:rsidR="00233021" w:rsidRPr="00533055">
        <w:rPr>
          <w:rFonts w:ascii="Arial" w:hAnsi="Arial" w:cs="Arial"/>
          <w:sz w:val="20"/>
          <w:szCs w:val="20"/>
        </w:rPr>
        <w:t xml:space="preserve">в системе </w:t>
      </w:r>
      <w:r w:rsidRPr="00533055">
        <w:rPr>
          <w:rFonts w:ascii="Arial" w:hAnsi="Arial" w:cs="Arial"/>
          <w:sz w:val="20"/>
          <w:szCs w:val="20"/>
        </w:rPr>
        <w:t>должны рассчитываться в соответствии с новыми датами.</w:t>
      </w:r>
    </w:p>
    <w:p w:rsidR="003858D9" w:rsidRPr="000C2688" w:rsidRDefault="003858D9" w:rsidP="00B73A90">
      <w:pPr>
        <w:pStyle w:val="L10"/>
      </w:pPr>
      <w:bookmarkStart w:id="107" w:name="_Toc504144787"/>
      <w:bookmarkStart w:id="108" w:name="_Toc504667698"/>
      <w:r>
        <w:lastRenderedPageBreak/>
        <w:t>Погашение и отправка ПТС релиза</w:t>
      </w:r>
      <w:bookmarkEnd w:id="107"/>
      <w:bookmarkEnd w:id="108"/>
    </w:p>
    <w:p w:rsidR="003858D9" w:rsidRPr="000C2688" w:rsidRDefault="003858D9" w:rsidP="006F4336">
      <w:pPr>
        <w:pStyle w:val="L2"/>
      </w:pPr>
      <w:bookmarkStart w:id="109" w:name="_Toc504144788"/>
      <w:bookmarkStart w:id="110" w:name="_Toc504667699"/>
      <w:r w:rsidRPr="00E709ED">
        <w:t>Верхнеуровневый анализ бизнес-требований</w:t>
      </w:r>
      <w:bookmarkEnd w:id="109"/>
      <w:bookmarkEnd w:id="110"/>
    </w:p>
    <w:p w:rsidR="003858D9" w:rsidRPr="000C2688" w:rsidRDefault="003858D9" w:rsidP="00D37837">
      <w:pPr>
        <w:pStyle w:val="L3"/>
      </w:pPr>
      <w:bookmarkStart w:id="111" w:name="_Toc504144789"/>
      <w:bookmarkStart w:id="112" w:name="_Toc504667700"/>
      <w:r>
        <w:t>Описание существующего процесса:</w:t>
      </w:r>
      <w:bookmarkEnd w:id="111"/>
      <w:bookmarkEnd w:id="112"/>
    </w:p>
    <w:p w:rsidR="003858D9" w:rsidRDefault="00FD56B1" w:rsidP="003858D9">
      <w:pPr>
        <w:pStyle w:val="af6"/>
        <w:ind w:firstLine="0"/>
        <w:jc w:val="center"/>
      </w:pPr>
      <w:r>
        <w:object w:dxaOrig="14115" w:dyaOrig="5441">
          <v:shape id="_x0000_i1031" type="#_x0000_t75" style="width:509.75pt;height:196.4pt" o:ole="">
            <v:imagedata r:id="rId34" o:title=""/>
          </v:shape>
          <o:OLEObject Type="Embed" ProgID="Visio.Drawing.11" ShapeID="_x0000_i1031" DrawAspect="Content" ObjectID="_1585406942" r:id="rId35"/>
        </w:object>
      </w:r>
    </w:p>
    <w:p w:rsidR="003858D9" w:rsidRDefault="003858D9" w:rsidP="00D37837">
      <w:pPr>
        <w:pStyle w:val="L3"/>
      </w:pPr>
      <w:bookmarkStart w:id="113" w:name="_Toc504144790"/>
      <w:bookmarkStart w:id="114" w:name="_Toc504667701"/>
      <w:r>
        <w:t>Описание нового (/модифицируемого) процесса:</w:t>
      </w:r>
      <w:bookmarkEnd w:id="113"/>
      <w:bookmarkEnd w:id="114"/>
    </w:p>
    <w:p w:rsidR="003858D9" w:rsidRDefault="00D670DF" w:rsidP="00EB20F6">
      <w:pPr>
        <w:rPr>
          <w:rFonts w:ascii="Arial" w:hAnsi="Arial" w:cs="Arial"/>
          <w:i/>
          <w:color w:val="0000FF"/>
          <w:sz w:val="18"/>
          <w:szCs w:val="18"/>
          <w:lang w:val="ru-RU" w:eastAsia="zh-CN"/>
        </w:rPr>
      </w:pPr>
      <w:r w:rsidRPr="00D670DF">
        <w:t xml:space="preserve"> </w:t>
      </w:r>
      <w:r>
        <w:object w:dxaOrig="16832" w:dyaOrig="8389" w14:anchorId="637441BC">
          <v:shape id="_x0000_i1032" type="#_x0000_t75" style="width:509.75pt;height:254pt" o:ole="">
            <v:imagedata r:id="rId36" o:title=""/>
          </v:shape>
          <o:OLEObject Type="Embed" ProgID="Visio.Drawing.11" ShapeID="_x0000_i1032" DrawAspect="Content" ObjectID="_1585406943" r:id="rId37"/>
        </w:object>
      </w:r>
    </w:p>
    <w:p w:rsidR="003858D9" w:rsidRDefault="003858D9" w:rsidP="00D37837">
      <w:pPr>
        <w:pStyle w:val="L3"/>
      </w:pPr>
      <w:bookmarkStart w:id="115" w:name="_Toc504144791"/>
      <w:bookmarkStart w:id="116" w:name="_Toc504667702"/>
      <w:r w:rsidRPr="000C2688">
        <w:t>GAP-анализ бизнес-процесса</w:t>
      </w:r>
      <w:bookmarkEnd w:id="115"/>
      <w:bookmarkEnd w:id="116"/>
    </w:p>
    <w:tbl>
      <w:tblPr>
        <w:tblW w:w="101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3935"/>
        <w:gridCol w:w="1593"/>
        <w:gridCol w:w="1418"/>
        <w:gridCol w:w="1951"/>
      </w:tblGrid>
      <w:tr w:rsidR="003858D9" w:rsidRPr="00983F42" w:rsidTr="00983F42">
        <w:trPr>
          <w:trHeight w:val="764"/>
        </w:trPr>
        <w:tc>
          <w:tcPr>
            <w:tcW w:w="1276" w:type="dxa"/>
            <w:shd w:val="clear" w:color="auto" w:fill="7030A0"/>
            <w:vAlign w:val="center"/>
          </w:tcPr>
          <w:p w:rsidR="003858D9" w:rsidRPr="00983F42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983F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№ эл-та БП</w:t>
            </w:r>
          </w:p>
        </w:tc>
        <w:tc>
          <w:tcPr>
            <w:tcW w:w="3935" w:type="dxa"/>
            <w:shd w:val="clear" w:color="auto" w:fill="7030A0"/>
            <w:vAlign w:val="center"/>
          </w:tcPr>
          <w:p w:rsidR="003858D9" w:rsidRPr="00983F42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983F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Элемент бизнес-процесса</w:t>
            </w:r>
          </w:p>
        </w:tc>
        <w:tc>
          <w:tcPr>
            <w:tcW w:w="1593" w:type="dxa"/>
            <w:shd w:val="clear" w:color="auto" w:fill="7030A0"/>
            <w:vAlign w:val="center"/>
          </w:tcPr>
          <w:p w:rsidR="003858D9" w:rsidRPr="00983F42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983F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Роль</w:t>
            </w:r>
          </w:p>
        </w:tc>
        <w:tc>
          <w:tcPr>
            <w:tcW w:w="1418" w:type="dxa"/>
            <w:shd w:val="clear" w:color="auto" w:fill="7030A0"/>
            <w:vAlign w:val="center"/>
          </w:tcPr>
          <w:p w:rsidR="003858D9" w:rsidRPr="00983F42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983F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ИТ система</w:t>
            </w:r>
          </w:p>
        </w:tc>
        <w:tc>
          <w:tcPr>
            <w:tcW w:w="1951" w:type="dxa"/>
            <w:shd w:val="clear" w:color="auto" w:fill="7030A0"/>
            <w:vAlign w:val="center"/>
          </w:tcPr>
          <w:p w:rsidR="003858D9" w:rsidRPr="00983F42" w:rsidRDefault="003858D9" w:rsidP="00F15D55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983F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Действие меняется?</w:t>
            </w:r>
          </w:p>
        </w:tc>
      </w:tr>
      <w:tr w:rsidR="003858D9" w:rsidRPr="00983F42" w:rsidTr="00983F42">
        <w:trPr>
          <w:trHeight w:val="289"/>
        </w:trPr>
        <w:tc>
          <w:tcPr>
            <w:tcW w:w="1276" w:type="dxa"/>
            <w:vAlign w:val="center"/>
          </w:tcPr>
          <w:p w:rsidR="003858D9" w:rsidRPr="00983F42" w:rsidRDefault="003858D9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1Т</w:t>
            </w:r>
          </w:p>
        </w:tc>
        <w:tc>
          <w:tcPr>
            <w:tcW w:w="3935" w:type="dxa"/>
            <w:vMerge w:val="restart"/>
            <w:vAlign w:val="center"/>
          </w:tcPr>
          <w:p w:rsidR="003858D9" w:rsidRPr="00983F42" w:rsidRDefault="00F15D55" w:rsidP="00F15D55">
            <w:pPr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color w:val="000000"/>
                <w:sz w:val="20"/>
                <w:lang w:val="ru-RU" w:eastAsia="en-US"/>
              </w:rPr>
              <w:t>Формирование и отправка отчётов с VIN, готовыми к выкупу</w:t>
            </w:r>
          </w:p>
        </w:tc>
        <w:tc>
          <w:tcPr>
            <w:tcW w:w="1593" w:type="dxa"/>
            <w:vMerge w:val="restart"/>
            <w:vAlign w:val="center"/>
          </w:tcPr>
          <w:p w:rsidR="003858D9" w:rsidRPr="00983F42" w:rsidRDefault="00F15D55" w:rsidP="00983F42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3858D9" w:rsidRPr="00983F42" w:rsidRDefault="00F15D55" w:rsidP="00983F42">
            <w:pPr>
              <w:jc w:val="center"/>
              <w:rPr>
                <w:rFonts w:ascii="Arial" w:hAnsi="Arial" w:cs="Arial"/>
                <w:sz w:val="20"/>
              </w:rPr>
            </w:pPr>
            <w:r w:rsidRPr="00983F42"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951" w:type="dxa"/>
            <w:vMerge w:val="restart"/>
            <w:vAlign w:val="center"/>
          </w:tcPr>
          <w:p w:rsidR="003858D9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1519466526"/>
                <w:placeholder>
                  <w:docPart w:val="6235FBB496AC46D9ABBE8476FD8F3EA9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3858D9" w:rsidRPr="00983F42" w:rsidTr="00983F42">
        <w:trPr>
          <w:trHeight w:val="289"/>
        </w:trPr>
        <w:tc>
          <w:tcPr>
            <w:tcW w:w="1276" w:type="dxa"/>
            <w:vAlign w:val="center"/>
          </w:tcPr>
          <w:p w:rsidR="003858D9" w:rsidRPr="00983F42" w:rsidRDefault="003858D9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1Н</w:t>
            </w:r>
          </w:p>
        </w:tc>
        <w:tc>
          <w:tcPr>
            <w:tcW w:w="3935" w:type="dxa"/>
            <w:vMerge/>
            <w:vAlign w:val="center"/>
          </w:tcPr>
          <w:p w:rsidR="003858D9" w:rsidRPr="00983F42" w:rsidRDefault="003858D9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3858D9" w:rsidRPr="00983F42" w:rsidRDefault="003858D9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3858D9" w:rsidRPr="00983F42" w:rsidRDefault="003858D9" w:rsidP="00983F4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951" w:type="dxa"/>
            <w:vMerge/>
            <w:vAlign w:val="center"/>
          </w:tcPr>
          <w:p w:rsidR="003858D9" w:rsidRPr="00983F42" w:rsidRDefault="003858D9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5258ED" w:rsidRPr="00EB20F6" w:rsidTr="00983F42">
        <w:trPr>
          <w:trHeight w:val="289"/>
        </w:trPr>
        <w:tc>
          <w:tcPr>
            <w:tcW w:w="1276" w:type="dxa"/>
            <w:vAlign w:val="center"/>
          </w:tcPr>
          <w:p w:rsidR="005258ED" w:rsidRPr="00EB20F6" w:rsidRDefault="005258ED" w:rsidP="00F15D55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  <w:tc>
          <w:tcPr>
            <w:tcW w:w="3935" w:type="dxa"/>
            <w:vMerge w:val="restart"/>
            <w:vAlign w:val="center"/>
          </w:tcPr>
          <w:p w:rsidR="005258ED" w:rsidRPr="00EB20F6" w:rsidRDefault="005258ED" w:rsidP="00F15D55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 xml:space="preserve">Формирование и отправка отчётов с </w:t>
            </w:r>
            <w:r>
              <w:rPr>
                <w:rFonts w:ascii="Arial" w:hAnsi="Arial" w:cs="Arial"/>
                <w:sz w:val="20"/>
              </w:rPr>
              <w:t>VIN</w:t>
            </w:r>
            <w:r>
              <w:rPr>
                <w:rFonts w:ascii="Arial" w:hAnsi="Arial" w:cs="Arial"/>
                <w:sz w:val="20"/>
                <w:lang w:val="ru-RU"/>
              </w:rPr>
              <w:t xml:space="preserve"> для выдачи ПТС</w:t>
            </w:r>
          </w:p>
        </w:tc>
        <w:tc>
          <w:tcPr>
            <w:tcW w:w="1593" w:type="dxa"/>
            <w:vMerge w:val="restart"/>
            <w:vAlign w:val="center"/>
          </w:tcPr>
          <w:p w:rsidR="005258ED" w:rsidRPr="00983F42" w:rsidRDefault="005258ED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5258ED" w:rsidRPr="00EB20F6" w:rsidRDefault="005258ED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951" w:type="dxa"/>
            <w:vMerge w:val="restart"/>
            <w:vAlign w:val="center"/>
          </w:tcPr>
          <w:p w:rsidR="005258ED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799999401"/>
                <w:placeholder>
                  <w:docPart w:val="7EBCBBFE9355488DAE4059EE26A9E970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Создание</w:t>
                </w:r>
              </w:sdtContent>
            </w:sdt>
          </w:p>
        </w:tc>
      </w:tr>
      <w:tr w:rsidR="005258ED" w:rsidRPr="00983F42" w:rsidTr="00983F42">
        <w:trPr>
          <w:trHeight w:val="289"/>
        </w:trPr>
        <w:tc>
          <w:tcPr>
            <w:tcW w:w="1276" w:type="dxa"/>
            <w:vAlign w:val="center"/>
          </w:tcPr>
          <w:p w:rsidR="005258ED" w:rsidRPr="00EB20F6" w:rsidRDefault="005258ED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3935" w:type="dxa"/>
            <w:vMerge/>
            <w:vAlign w:val="center"/>
          </w:tcPr>
          <w:p w:rsidR="005258ED" w:rsidRPr="00983F42" w:rsidRDefault="005258ED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5258ED" w:rsidRPr="00983F42" w:rsidRDefault="005258ED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5258ED" w:rsidRPr="00983F42" w:rsidRDefault="005258ED" w:rsidP="00983F4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951" w:type="dxa"/>
            <w:vMerge/>
            <w:vAlign w:val="center"/>
          </w:tcPr>
          <w:p w:rsidR="005258ED" w:rsidRPr="00983F42" w:rsidRDefault="005258ED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EB20F6" w:rsidRPr="00983F42" w:rsidTr="00983F42">
        <w:trPr>
          <w:trHeight w:val="255"/>
        </w:trPr>
        <w:tc>
          <w:tcPr>
            <w:tcW w:w="1276" w:type="dxa"/>
            <w:vAlign w:val="center"/>
          </w:tcPr>
          <w:p w:rsidR="00EB20F6" w:rsidRPr="00983F42" w:rsidRDefault="00EB20F6" w:rsidP="00F15D55">
            <w:pPr>
              <w:jc w:val="center"/>
              <w:rPr>
                <w:rFonts w:ascii="Arial" w:hAnsi="Arial" w:cs="Arial"/>
                <w:sz w:val="20"/>
              </w:rPr>
            </w:pPr>
            <w:r w:rsidRPr="00983F42">
              <w:rPr>
                <w:rFonts w:ascii="Arial" w:hAnsi="Arial" w:cs="Arial"/>
                <w:sz w:val="20"/>
              </w:rPr>
              <w:lastRenderedPageBreak/>
              <w:t>-</w:t>
            </w:r>
          </w:p>
        </w:tc>
        <w:tc>
          <w:tcPr>
            <w:tcW w:w="3935" w:type="dxa"/>
            <w:vMerge w:val="restart"/>
            <w:vAlign w:val="center"/>
          </w:tcPr>
          <w:p w:rsidR="00EB20F6" w:rsidRPr="00983F42" w:rsidRDefault="00EB20F6" w:rsidP="00F15D55">
            <w:pPr>
              <w:rPr>
                <w:rFonts w:ascii="Arial" w:hAnsi="Arial" w:cs="Arial"/>
                <w:b/>
                <w:sz w:val="20"/>
                <w:lang w:val="ru-RU"/>
              </w:rPr>
            </w:pPr>
            <w:r w:rsidRPr="00983F42">
              <w:rPr>
                <w:rFonts w:ascii="Arial" w:hAnsi="Arial" w:cs="Arial"/>
                <w:color w:val="000000"/>
                <w:sz w:val="20"/>
                <w:lang w:val="ru-RU" w:eastAsia="en-US"/>
              </w:rPr>
              <w:t>Отправка запроса на выдачу ПТС</w:t>
            </w:r>
          </w:p>
        </w:tc>
        <w:tc>
          <w:tcPr>
            <w:tcW w:w="1593" w:type="dxa"/>
            <w:vMerge w:val="restart"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Клиент-Банк</w:t>
            </w:r>
          </w:p>
        </w:tc>
        <w:tc>
          <w:tcPr>
            <w:tcW w:w="1951" w:type="dxa"/>
            <w:vMerge w:val="restart"/>
            <w:vAlign w:val="center"/>
          </w:tcPr>
          <w:p w:rsidR="00EB20F6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2110271151"/>
                <w:placeholder>
                  <w:docPart w:val="594801B5679C485FB3F81AD6B1AF93BD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EB20F6" w:rsidRPr="00983F42" w:rsidTr="00983F42">
        <w:trPr>
          <w:trHeight w:val="255"/>
        </w:trPr>
        <w:tc>
          <w:tcPr>
            <w:tcW w:w="1276" w:type="dxa"/>
            <w:vAlign w:val="center"/>
          </w:tcPr>
          <w:p w:rsidR="00EB20F6" w:rsidRPr="00983F42" w:rsidRDefault="00EB20F6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33</w:t>
            </w:r>
            <w:r w:rsidRPr="00983F42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3935" w:type="dxa"/>
            <w:vMerge/>
            <w:vAlign w:val="center"/>
          </w:tcPr>
          <w:p w:rsidR="00EB20F6" w:rsidRPr="00983F42" w:rsidRDefault="00EB20F6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EB20F6" w:rsidRPr="00983F42" w:rsidTr="00983F42">
        <w:trPr>
          <w:trHeight w:val="70"/>
        </w:trPr>
        <w:tc>
          <w:tcPr>
            <w:tcW w:w="1276" w:type="dxa"/>
            <w:vAlign w:val="center"/>
          </w:tcPr>
          <w:p w:rsidR="00EB20F6" w:rsidRPr="00983F42" w:rsidRDefault="00EB20F6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3Т</w:t>
            </w:r>
          </w:p>
        </w:tc>
        <w:tc>
          <w:tcPr>
            <w:tcW w:w="3935" w:type="dxa"/>
            <w:vMerge w:val="restart"/>
            <w:vAlign w:val="center"/>
          </w:tcPr>
          <w:p w:rsidR="00EB20F6" w:rsidRPr="00983F42" w:rsidRDefault="00EB20F6" w:rsidP="00F15D55">
            <w:pPr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color w:val="000000"/>
                <w:sz w:val="20"/>
                <w:lang w:val="ru-RU" w:eastAsia="en-US"/>
              </w:rPr>
              <w:t>Формирование запроса на погашение</w:t>
            </w:r>
          </w:p>
        </w:tc>
        <w:tc>
          <w:tcPr>
            <w:tcW w:w="1593" w:type="dxa"/>
            <w:vMerge w:val="restart"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Клиент-Банк</w:t>
            </w:r>
          </w:p>
        </w:tc>
        <w:tc>
          <w:tcPr>
            <w:tcW w:w="1951" w:type="dxa"/>
            <w:vMerge w:val="restart"/>
            <w:vAlign w:val="center"/>
          </w:tcPr>
          <w:p w:rsidR="00EB20F6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2016060616"/>
                <w:placeholder>
                  <w:docPart w:val="C4933B69C8A7491090DC04FCB0C5A0BD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EB20F6" w:rsidRPr="00983F42" w:rsidTr="00983F42">
        <w:trPr>
          <w:trHeight w:val="255"/>
        </w:trPr>
        <w:tc>
          <w:tcPr>
            <w:tcW w:w="1276" w:type="dxa"/>
            <w:vAlign w:val="center"/>
          </w:tcPr>
          <w:p w:rsidR="00EB20F6" w:rsidRPr="00983F42" w:rsidRDefault="00EB20F6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44</w:t>
            </w:r>
            <w:r w:rsidRPr="00983F42">
              <w:rPr>
                <w:rFonts w:ascii="Arial" w:hAnsi="Arial" w:cs="Arial"/>
                <w:sz w:val="20"/>
                <w:lang w:val="ru-RU"/>
              </w:rPr>
              <w:t>Н</w:t>
            </w:r>
          </w:p>
        </w:tc>
        <w:tc>
          <w:tcPr>
            <w:tcW w:w="3935" w:type="dxa"/>
            <w:vMerge/>
            <w:vAlign w:val="center"/>
          </w:tcPr>
          <w:p w:rsidR="00EB20F6" w:rsidRPr="00983F42" w:rsidRDefault="00EB20F6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EB20F6" w:rsidRPr="00983F42" w:rsidTr="00983F42">
        <w:trPr>
          <w:trHeight w:val="255"/>
        </w:trPr>
        <w:tc>
          <w:tcPr>
            <w:tcW w:w="1276" w:type="dxa"/>
            <w:vAlign w:val="center"/>
          </w:tcPr>
          <w:p w:rsidR="00EB20F6" w:rsidRPr="00983F42" w:rsidRDefault="00EB20F6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3</w:t>
            </w:r>
            <w:r>
              <w:rPr>
                <w:rFonts w:ascii="Arial" w:hAnsi="Arial" w:cs="Arial"/>
                <w:sz w:val="20"/>
                <w:lang w:val="ru-RU"/>
              </w:rPr>
              <w:t>Т</w:t>
            </w:r>
          </w:p>
        </w:tc>
        <w:tc>
          <w:tcPr>
            <w:tcW w:w="3935" w:type="dxa"/>
            <w:vMerge w:val="restart"/>
            <w:vAlign w:val="center"/>
          </w:tcPr>
          <w:p w:rsidR="00EB20F6" w:rsidRPr="00983F42" w:rsidRDefault="00EB20F6" w:rsidP="00F15D55">
            <w:pPr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color w:val="000000"/>
                <w:sz w:val="20"/>
                <w:lang w:val="ru-RU" w:eastAsia="en-US"/>
              </w:rPr>
              <w:t>Загрузка погашения в систему, проведение погашения</w:t>
            </w:r>
          </w:p>
        </w:tc>
        <w:tc>
          <w:tcPr>
            <w:tcW w:w="1593" w:type="dxa"/>
            <w:vMerge w:val="restart"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color w:val="0000FF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</w:rPr>
            </w:pPr>
            <w:r w:rsidRPr="00983F42"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951" w:type="dxa"/>
            <w:vMerge w:val="restart"/>
            <w:vAlign w:val="center"/>
          </w:tcPr>
          <w:p w:rsidR="00EB20F6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1811632506"/>
                <w:placeholder>
                  <w:docPart w:val="A63978339EA240D6896FA93DDE315156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Без изменений</w:t>
                </w:r>
              </w:sdtContent>
            </w:sdt>
          </w:p>
        </w:tc>
      </w:tr>
      <w:tr w:rsidR="00EB20F6" w:rsidRPr="00983F42" w:rsidTr="00983F42">
        <w:trPr>
          <w:trHeight w:val="255"/>
        </w:trPr>
        <w:tc>
          <w:tcPr>
            <w:tcW w:w="1276" w:type="dxa"/>
            <w:vAlign w:val="center"/>
          </w:tcPr>
          <w:p w:rsidR="00EB20F6" w:rsidRPr="00983F42" w:rsidRDefault="00EB20F6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55Н</w:t>
            </w:r>
          </w:p>
        </w:tc>
        <w:tc>
          <w:tcPr>
            <w:tcW w:w="3935" w:type="dxa"/>
            <w:vMerge/>
            <w:vAlign w:val="center"/>
          </w:tcPr>
          <w:p w:rsidR="00EB20F6" w:rsidRPr="00983F42" w:rsidRDefault="00EB20F6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vAlign w:val="center"/>
          </w:tcPr>
          <w:p w:rsidR="00EB20F6" w:rsidRPr="00983F42" w:rsidRDefault="00EB20F6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64023C" w:rsidRPr="00983F42" w:rsidTr="00983F42">
        <w:trPr>
          <w:trHeight w:val="255"/>
        </w:trPr>
        <w:tc>
          <w:tcPr>
            <w:tcW w:w="1276" w:type="dxa"/>
            <w:vAlign w:val="center"/>
          </w:tcPr>
          <w:p w:rsidR="0064023C" w:rsidRDefault="0064023C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-</w:t>
            </w:r>
          </w:p>
        </w:tc>
        <w:tc>
          <w:tcPr>
            <w:tcW w:w="3935" w:type="dxa"/>
            <w:vMerge w:val="restart"/>
            <w:vAlign w:val="center"/>
          </w:tcPr>
          <w:p w:rsidR="0064023C" w:rsidRPr="00983F42" w:rsidRDefault="0064023C" w:rsidP="00F15D55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Загрузка файла для выдачи ПТС в систему</w:t>
            </w:r>
          </w:p>
        </w:tc>
        <w:tc>
          <w:tcPr>
            <w:tcW w:w="1593" w:type="dxa"/>
            <w:vMerge w:val="restart"/>
            <w:vAlign w:val="center"/>
          </w:tcPr>
          <w:p w:rsidR="0064023C" w:rsidRPr="00983F42" w:rsidRDefault="0064023C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64023C" w:rsidRPr="00983F42" w:rsidRDefault="0064023C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951" w:type="dxa"/>
            <w:vMerge w:val="restart"/>
            <w:vAlign w:val="center"/>
          </w:tcPr>
          <w:p w:rsidR="0064023C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-2067247053"/>
                <w:placeholder>
                  <w:docPart w:val="E5E49ECCE4754C59B1D2A50C37DD47A3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Создание</w:t>
                </w:r>
              </w:sdtContent>
            </w:sdt>
          </w:p>
        </w:tc>
      </w:tr>
      <w:tr w:rsidR="0064023C" w:rsidRPr="00983F42" w:rsidTr="00983F42">
        <w:trPr>
          <w:trHeight w:val="255"/>
        </w:trPr>
        <w:tc>
          <w:tcPr>
            <w:tcW w:w="1276" w:type="dxa"/>
            <w:vAlign w:val="center"/>
          </w:tcPr>
          <w:p w:rsidR="0064023C" w:rsidRDefault="0064023C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6Н</w:t>
            </w:r>
          </w:p>
        </w:tc>
        <w:tc>
          <w:tcPr>
            <w:tcW w:w="3935" w:type="dxa"/>
            <w:vMerge/>
            <w:vAlign w:val="center"/>
          </w:tcPr>
          <w:p w:rsidR="0064023C" w:rsidRPr="00983F42" w:rsidRDefault="0064023C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64023C" w:rsidRPr="00983F42" w:rsidRDefault="0064023C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64023C" w:rsidRPr="00983F42" w:rsidRDefault="0064023C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vAlign w:val="center"/>
          </w:tcPr>
          <w:p w:rsidR="0064023C" w:rsidRPr="00983F42" w:rsidRDefault="0064023C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D670DF" w:rsidRPr="00983F42" w:rsidTr="00983F42">
        <w:trPr>
          <w:trHeight w:val="255"/>
        </w:trPr>
        <w:tc>
          <w:tcPr>
            <w:tcW w:w="1276" w:type="dxa"/>
            <w:vAlign w:val="center"/>
          </w:tcPr>
          <w:p w:rsidR="00D670DF" w:rsidRDefault="00D670DF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-</w:t>
            </w:r>
          </w:p>
        </w:tc>
        <w:tc>
          <w:tcPr>
            <w:tcW w:w="3935" w:type="dxa"/>
            <w:vMerge w:val="restart"/>
            <w:vAlign w:val="center"/>
          </w:tcPr>
          <w:p w:rsidR="00D670DF" w:rsidRPr="00983F42" w:rsidRDefault="00B87663" w:rsidP="00F15D55">
            <w:pPr>
              <w:rPr>
                <w:rFonts w:ascii="Arial" w:hAnsi="Arial" w:cs="Arial"/>
                <w:sz w:val="20"/>
                <w:lang w:val="ru-RU"/>
              </w:rPr>
            </w:pPr>
            <w:r w:rsidRPr="00B87663">
              <w:rPr>
                <w:rFonts w:ascii="Arial" w:hAnsi="Arial" w:cs="Arial"/>
                <w:sz w:val="20"/>
                <w:lang w:val="ru-RU"/>
              </w:rPr>
              <w:t>Изменение максимального совокупного лимита</w:t>
            </w:r>
          </w:p>
        </w:tc>
        <w:tc>
          <w:tcPr>
            <w:tcW w:w="1593" w:type="dxa"/>
            <w:vMerge w:val="restart"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</w:rPr>
              <w:t>X-Factor</w:t>
            </w:r>
          </w:p>
        </w:tc>
        <w:tc>
          <w:tcPr>
            <w:tcW w:w="1951" w:type="dxa"/>
            <w:vMerge w:val="restart"/>
            <w:vAlign w:val="center"/>
          </w:tcPr>
          <w:p w:rsidR="00D670DF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466544787"/>
                <w:placeholder>
                  <w:docPart w:val="73FF8B7C7FB849C6AABD7EB1E74D0268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Создание</w:t>
                </w:r>
              </w:sdtContent>
            </w:sdt>
          </w:p>
        </w:tc>
      </w:tr>
      <w:tr w:rsidR="00D670DF" w:rsidRPr="00983F42" w:rsidTr="00983F42">
        <w:trPr>
          <w:trHeight w:val="255"/>
        </w:trPr>
        <w:tc>
          <w:tcPr>
            <w:tcW w:w="1276" w:type="dxa"/>
            <w:vAlign w:val="center"/>
          </w:tcPr>
          <w:p w:rsidR="00D670DF" w:rsidRDefault="00D670DF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7Н</w:t>
            </w:r>
          </w:p>
        </w:tc>
        <w:tc>
          <w:tcPr>
            <w:tcW w:w="3935" w:type="dxa"/>
            <w:vMerge/>
            <w:vAlign w:val="center"/>
          </w:tcPr>
          <w:p w:rsidR="00D670DF" w:rsidRPr="00983F42" w:rsidRDefault="00D670DF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D670DF" w:rsidRPr="00983F42" w:rsidTr="00983F42">
        <w:trPr>
          <w:trHeight w:val="255"/>
        </w:trPr>
        <w:tc>
          <w:tcPr>
            <w:tcW w:w="1276" w:type="dxa"/>
            <w:vAlign w:val="center"/>
          </w:tcPr>
          <w:p w:rsidR="00D670DF" w:rsidRDefault="00D670DF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4Т</w:t>
            </w:r>
          </w:p>
        </w:tc>
        <w:tc>
          <w:tcPr>
            <w:tcW w:w="3935" w:type="dxa"/>
            <w:vMerge w:val="restart"/>
            <w:vAlign w:val="center"/>
          </w:tcPr>
          <w:p w:rsidR="00D670DF" w:rsidRPr="00983F42" w:rsidRDefault="00B87663" w:rsidP="00F15D55">
            <w:pPr>
              <w:rPr>
                <w:rFonts w:ascii="Arial" w:hAnsi="Arial" w:cs="Arial"/>
                <w:sz w:val="20"/>
                <w:lang w:val="ru-RU"/>
              </w:rPr>
            </w:pPr>
            <w:r w:rsidRPr="00B87663">
              <w:rPr>
                <w:rFonts w:ascii="Arial" w:hAnsi="Arial" w:cs="Arial"/>
                <w:sz w:val="20"/>
                <w:lang w:val="ru-RU"/>
              </w:rPr>
              <w:t>Hard и суб-лимит</w:t>
            </w:r>
            <w:r w:rsidR="00D670DF">
              <w:rPr>
                <w:rFonts w:ascii="Arial" w:hAnsi="Arial" w:cs="Arial"/>
                <w:sz w:val="20"/>
                <w:lang w:val="ru-RU"/>
              </w:rPr>
              <w:t xml:space="preserve"> восстанавливается на сумму погашения</w:t>
            </w:r>
          </w:p>
        </w:tc>
        <w:tc>
          <w:tcPr>
            <w:tcW w:w="1593" w:type="dxa"/>
            <w:vMerge w:val="restart"/>
            <w:vAlign w:val="center"/>
          </w:tcPr>
          <w:p w:rsidR="00D670DF" w:rsidRPr="00983F42" w:rsidRDefault="00D670DF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D670DF" w:rsidRPr="00983F42" w:rsidRDefault="00D670DF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X-Factor</w:t>
            </w:r>
          </w:p>
        </w:tc>
        <w:tc>
          <w:tcPr>
            <w:tcW w:w="1951" w:type="dxa"/>
            <w:vMerge w:val="restart"/>
            <w:vAlign w:val="center"/>
          </w:tcPr>
          <w:p w:rsidR="00D670DF" w:rsidRPr="00983F42" w:rsidRDefault="0089203E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79267114"/>
                <w:placeholder>
                  <w:docPart w:val="8BE945FC3486439E807E5E0DA82B8837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D670DF" w:rsidRPr="00983F42" w:rsidTr="00983F42">
        <w:trPr>
          <w:trHeight w:val="255"/>
        </w:trPr>
        <w:tc>
          <w:tcPr>
            <w:tcW w:w="1276" w:type="dxa"/>
            <w:vAlign w:val="center"/>
          </w:tcPr>
          <w:p w:rsidR="00D670DF" w:rsidRDefault="005258ED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7</w:t>
            </w:r>
            <w:r w:rsidR="00D670DF">
              <w:rPr>
                <w:rFonts w:ascii="Arial" w:hAnsi="Arial" w:cs="Arial"/>
                <w:sz w:val="20"/>
                <w:lang w:val="ru-RU"/>
              </w:rPr>
              <w:t>8Н</w:t>
            </w:r>
          </w:p>
        </w:tc>
        <w:tc>
          <w:tcPr>
            <w:tcW w:w="3935" w:type="dxa"/>
            <w:vMerge/>
            <w:vAlign w:val="center"/>
          </w:tcPr>
          <w:p w:rsidR="00D670DF" w:rsidRPr="00983F42" w:rsidRDefault="00D670DF" w:rsidP="00F15D55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D670DF" w:rsidRPr="00983F42" w:rsidTr="00983F42">
        <w:trPr>
          <w:trHeight w:val="255"/>
        </w:trPr>
        <w:tc>
          <w:tcPr>
            <w:tcW w:w="1276" w:type="dxa"/>
            <w:vAlign w:val="center"/>
          </w:tcPr>
          <w:p w:rsidR="00D670DF" w:rsidRDefault="00D670DF" w:rsidP="00F15D55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-</w:t>
            </w:r>
          </w:p>
        </w:tc>
        <w:tc>
          <w:tcPr>
            <w:tcW w:w="3935" w:type="dxa"/>
            <w:vMerge w:val="restart"/>
            <w:vAlign w:val="center"/>
          </w:tcPr>
          <w:p w:rsidR="00D670DF" w:rsidRPr="00983F42" w:rsidRDefault="00B87663" w:rsidP="00B87663">
            <w:pPr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Флит-л</w:t>
            </w:r>
            <w:r w:rsidR="00D670DF">
              <w:rPr>
                <w:rFonts w:ascii="Arial" w:hAnsi="Arial" w:cs="Arial"/>
                <w:sz w:val="20"/>
                <w:lang w:val="ru-RU"/>
              </w:rPr>
              <w:t>имит не восстанавливается на сумму погашения</w:t>
            </w:r>
          </w:p>
        </w:tc>
        <w:tc>
          <w:tcPr>
            <w:tcW w:w="1593" w:type="dxa"/>
            <w:vMerge w:val="restart"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X-Factor</w:t>
            </w:r>
          </w:p>
        </w:tc>
        <w:tc>
          <w:tcPr>
            <w:tcW w:w="1951" w:type="dxa"/>
            <w:vMerge w:val="restart"/>
            <w:vAlign w:val="center"/>
          </w:tcPr>
          <w:p w:rsidR="00D670DF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1893545228"/>
                <w:placeholder>
                  <w:docPart w:val="96E935CD06654FCDAC234062CBD02679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Создание</w:t>
                </w:r>
              </w:sdtContent>
            </w:sdt>
          </w:p>
        </w:tc>
      </w:tr>
      <w:tr w:rsidR="00D670DF" w:rsidRPr="00983F42" w:rsidTr="00072514">
        <w:trPr>
          <w:trHeight w:val="25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670DF" w:rsidRPr="00983F42" w:rsidRDefault="005258ED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8</w:t>
            </w:r>
            <w:r w:rsidR="00D670DF">
              <w:rPr>
                <w:rFonts w:ascii="Arial" w:hAnsi="Arial" w:cs="Arial"/>
                <w:sz w:val="20"/>
                <w:lang w:val="ru-RU"/>
              </w:rPr>
              <w:t>9Н</w:t>
            </w:r>
          </w:p>
        </w:tc>
        <w:tc>
          <w:tcPr>
            <w:tcW w:w="3935" w:type="dxa"/>
            <w:vMerge/>
            <w:tcBorders>
              <w:bottom w:val="single" w:sz="4" w:space="0" w:color="auto"/>
            </w:tcBorders>
            <w:vAlign w:val="center"/>
          </w:tcPr>
          <w:p w:rsidR="00D670DF" w:rsidRPr="00983F42" w:rsidRDefault="00D670DF" w:rsidP="00072514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tcBorders>
              <w:bottom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tcBorders>
              <w:bottom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D670DF" w:rsidRPr="00983F42" w:rsidTr="00072514">
        <w:trPr>
          <w:trHeight w:val="25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5Т</w:t>
            </w:r>
          </w:p>
        </w:tc>
        <w:tc>
          <w:tcPr>
            <w:tcW w:w="39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Отправка ПТС релиз</w:t>
            </w:r>
          </w:p>
        </w:tc>
        <w:tc>
          <w:tcPr>
            <w:tcW w:w="15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X-Factor</w:t>
            </w:r>
            <w:r>
              <w:rPr>
                <w:rFonts w:ascii="Arial" w:hAnsi="Arial" w:cs="Arial"/>
                <w:sz w:val="20"/>
                <w:lang w:val="ru-RU"/>
              </w:rPr>
              <w:t>, почта</w:t>
            </w:r>
          </w:p>
        </w:tc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1898309956"/>
                <w:placeholder>
                  <w:docPart w:val="48166586CB964AAA89B4179954CAACF0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D670DF" w:rsidRPr="00983F42" w:rsidTr="00072514">
        <w:trPr>
          <w:trHeight w:val="25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5258ED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9</w:t>
            </w:r>
            <w:r w:rsidR="00D670DF">
              <w:rPr>
                <w:rFonts w:ascii="Arial" w:hAnsi="Arial" w:cs="Arial"/>
                <w:sz w:val="20"/>
                <w:lang w:val="ru-RU"/>
              </w:rPr>
              <w:t>10Н</w:t>
            </w:r>
          </w:p>
        </w:tc>
        <w:tc>
          <w:tcPr>
            <w:tcW w:w="39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  <w:tr w:rsidR="00D670DF" w:rsidRPr="00983F42" w:rsidTr="00072514">
        <w:trPr>
          <w:trHeight w:val="25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6Т</w:t>
            </w:r>
          </w:p>
        </w:tc>
        <w:tc>
          <w:tcPr>
            <w:tcW w:w="39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Отправка информационных отчетов</w:t>
            </w:r>
          </w:p>
        </w:tc>
        <w:tc>
          <w:tcPr>
            <w:tcW w:w="15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Банк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3F42">
              <w:rPr>
                <w:rFonts w:ascii="Arial" w:hAnsi="Arial" w:cs="Arial"/>
                <w:sz w:val="20"/>
                <w:lang w:val="ru-RU"/>
              </w:rPr>
              <w:t>X-Factor</w:t>
            </w:r>
          </w:p>
        </w:tc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89203E" w:rsidP="00983F42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sdt>
              <w:sdtPr>
                <w:rPr>
                  <w:rFonts w:ascii="Arial" w:hAnsi="Arial" w:cs="Arial"/>
                  <w:sz w:val="20"/>
                  <w:lang w:val="ru-RU"/>
                </w:rPr>
                <w:id w:val="964707246"/>
                <w:placeholder>
                  <w:docPart w:val="7E8F8027695D4737BC0F7AE1D5592E00"/>
                </w:placeholder>
                <w:comboBox>
                  <w:listItem w:value="Выберите элемент."/>
                  <w:listItem w:displayText="Меняется" w:value="Меняется"/>
                  <w:listItem w:displayText="Без изменений" w:value="Без изменений"/>
                  <w:listItem w:displayText="Создание" w:value="Создание"/>
                  <w:listItem w:displayText="Удаление" w:value="Удаление"/>
                </w:comboBox>
              </w:sdtPr>
              <w:sdtEndPr/>
              <w:sdtContent>
                <w:r w:rsidR="002409B9">
                  <w:rPr>
                    <w:rFonts w:ascii="Arial" w:hAnsi="Arial" w:cs="Arial"/>
                    <w:sz w:val="20"/>
                    <w:lang w:val="ru-RU"/>
                  </w:rPr>
                  <w:t>Меняется</w:t>
                </w:r>
              </w:sdtContent>
            </w:sdt>
          </w:p>
        </w:tc>
      </w:tr>
      <w:tr w:rsidR="00D670DF" w:rsidRPr="00983F42" w:rsidTr="00072514">
        <w:trPr>
          <w:trHeight w:val="25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5258ED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10</w:t>
            </w:r>
            <w:r w:rsidR="00D670DF">
              <w:rPr>
                <w:rFonts w:ascii="Arial" w:hAnsi="Arial" w:cs="Arial"/>
                <w:sz w:val="20"/>
                <w:lang w:val="ru-RU"/>
              </w:rPr>
              <w:t>11Н</w:t>
            </w:r>
          </w:p>
        </w:tc>
        <w:tc>
          <w:tcPr>
            <w:tcW w:w="39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5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  <w:tc>
          <w:tcPr>
            <w:tcW w:w="19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70DF" w:rsidRPr="00983F42" w:rsidRDefault="00D670DF" w:rsidP="00072514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</w:p>
        </w:tc>
      </w:tr>
    </w:tbl>
    <w:p w:rsidR="003858D9" w:rsidRDefault="003858D9" w:rsidP="006F4336">
      <w:pPr>
        <w:pStyle w:val="L2"/>
      </w:pPr>
      <w:bookmarkStart w:id="117" w:name="_Toc504144792"/>
      <w:bookmarkStart w:id="118" w:name="_Toc504667703"/>
      <w:r w:rsidRPr="00233B35">
        <w:t>Детальный анализ пользовательских требований</w:t>
      </w:r>
      <w:bookmarkEnd w:id="117"/>
      <w:bookmarkEnd w:id="118"/>
    </w:p>
    <w:p w:rsidR="003858D9" w:rsidRPr="00D21960" w:rsidRDefault="007130D9" w:rsidP="00D37837">
      <w:pPr>
        <w:pStyle w:val="L3"/>
      </w:pPr>
      <w:bookmarkStart w:id="119" w:name="_Toc504144793"/>
      <w:bookmarkStart w:id="120" w:name="_Toc504667704"/>
      <w:r w:rsidRPr="007130D9">
        <w:t>Формирование и отправка отчётов с VIN, готовыми к выкупу</w:t>
      </w:r>
      <w:bookmarkEnd w:id="119"/>
      <w:bookmarkEnd w:id="120"/>
    </w:p>
    <w:p w:rsidR="003858D9" w:rsidRPr="007130D9" w:rsidRDefault="003858D9" w:rsidP="00D37837">
      <w:pPr>
        <w:pStyle w:val="L20"/>
      </w:pPr>
      <w:r w:rsidRPr="007130D9">
        <w:t>Действие AS IS:</w:t>
      </w:r>
    </w:p>
    <w:p w:rsidR="003858D9" w:rsidRPr="00264355" w:rsidRDefault="00264355" w:rsidP="007130D9">
      <w:pPr>
        <w:pStyle w:val="af6"/>
        <w:jc w:val="both"/>
      </w:pPr>
      <w:r>
        <w:t xml:space="preserve">Ежедневно сотрудники ОСОКП до 10:00 направляют информационные отчёты для дилеров посредством </w:t>
      </w:r>
      <w:r>
        <w:rPr>
          <w:lang w:val="en-US"/>
        </w:rPr>
        <w:t>Email</w:t>
      </w:r>
      <w:r w:rsidRPr="00264355">
        <w:t xml:space="preserve"> </w:t>
      </w:r>
      <w:r>
        <w:rPr>
          <w:lang w:val="en-US"/>
        </w:rPr>
        <w:t>Reports</w:t>
      </w:r>
      <w:r w:rsidRPr="00264355">
        <w:t xml:space="preserve">. </w:t>
      </w:r>
      <w:r>
        <w:t>Список и расписание отправки отчётов является настроечным.</w:t>
      </w:r>
    </w:p>
    <w:p w:rsidR="003858D9" w:rsidRPr="007130D9" w:rsidRDefault="003858D9" w:rsidP="00D37837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</w:t>
      </w:r>
      <w:r w:rsidRPr="00264355">
        <w:t xml:space="preserve"> </w:t>
      </w:r>
      <w:r w:rsidRPr="007130D9">
        <w:rPr>
          <w:lang w:val="en-US"/>
        </w:rPr>
        <w:t>BE</w:t>
      </w:r>
      <w:r w:rsidRPr="007130D9">
        <w:t>:</w:t>
      </w:r>
    </w:p>
    <w:p w:rsidR="003858D9" w:rsidRPr="007130D9" w:rsidRDefault="003858D9" w:rsidP="003858D9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3858D9" w:rsidRPr="000B7E1C" w:rsidRDefault="000B7E1C" w:rsidP="000B7E1C">
      <w:pPr>
        <w:pStyle w:val="af6"/>
      </w:pPr>
      <w:r w:rsidRPr="000B7E1C">
        <w:t>Не меняетсяНе меняется</w:t>
      </w:r>
    </w:p>
    <w:p w:rsidR="00264355" w:rsidRPr="007130D9" w:rsidRDefault="00264355" w:rsidP="003858D9">
      <w:pPr>
        <w:pStyle w:val="af6"/>
        <w:rPr>
          <w:u w:val="single"/>
        </w:rPr>
      </w:pPr>
    </w:p>
    <w:p w:rsidR="003858D9" w:rsidRDefault="003858D9" w:rsidP="003858D9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0B7E1C" w:rsidRPr="000B7E1C" w:rsidRDefault="000B7E1C" w:rsidP="000B7E1C">
      <w:pPr>
        <w:pStyle w:val="af6"/>
      </w:pPr>
      <w:r w:rsidRPr="000B7E1C">
        <w:t>Не требуется</w:t>
      </w:r>
    </w:p>
    <w:p w:rsidR="005258ED" w:rsidRPr="00D21960" w:rsidRDefault="005258ED" w:rsidP="005258ED">
      <w:pPr>
        <w:pStyle w:val="L3"/>
      </w:pPr>
      <w:bookmarkStart w:id="121" w:name="_Toc504144794"/>
      <w:bookmarkStart w:id="122" w:name="_Toc504667705"/>
      <w:r w:rsidRPr="007130D9">
        <w:t>Формирование и отправка отчётов с VIN</w:t>
      </w:r>
      <w:r w:rsidR="000B7E1C">
        <w:t xml:space="preserve"> для выдачи ПТС</w:t>
      </w:r>
      <w:bookmarkEnd w:id="121"/>
      <w:bookmarkEnd w:id="122"/>
    </w:p>
    <w:p w:rsidR="005258ED" w:rsidRDefault="005258ED" w:rsidP="005258ED">
      <w:pPr>
        <w:pStyle w:val="L20"/>
      </w:pPr>
      <w:r w:rsidRPr="007130D9">
        <w:t>Действие AS IS:</w:t>
      </w:r>
    </w:p>
    <w:p w:rsidR="000B7E1C" w:rsidRPr="007130D9" w:rsidRDefault="000B7E1C" w:rsidP="006D3CA6">
      <w:pPr>
        <w:pStyle w:val="af6"/>
        <w:jc w:val="both"/>
      </w:pPr>
      <w:r>
        <w:t xml:space="preserve">В настоящий момент </w:t>
      </w:r>
      <w:r w:rsidR="00351EBC">
        <w:t>процесса по отправке отчётов</w:t>
      </w:r>
      <w:r w:rsidR="006D3CA6">
        <w:t xml:space="preserve"> для выдачи ПТС не существует, пользователи используют отчёт для погашения.</w:t>
      </w:r>
    </w:p>
    <w:p w:rsidR="005258ED" w:rsidRPr="007130D9" w:rsidRDefault="005258ED" w:rsidP="005258ED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</w:t>
      </w:r>
      <w:r w:rsidRPr="00264355">
        <w:t xml:space="preserve"> </w:t>
      </w:r>
      <w:r w:rsidRPr="007130D9">
        <w:rPr>
          <w:lang w:val="en-US"/>
        </w:rPr>
        <w:t>BE</w:t>
      </w:r>
      <w:r w:rsidRPr="007130D9">
        <w:t>:</w:t>
      </w:r>
    </w:p>
    <w:p w:rsidR="005258ED" w:rsidRPr="007130D9" w:rsidRDefault="005258ED" w:rsidP="005258ED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5258ED" w:rsidRPr="00B4156F" w:rsidRDefault="005258ED" w:rsidP="005258ED">
      <w:pPr>
        <w:pStyle w:val="af6"/>
        <w:jc w:val="both"/>
      </w:pPr>
      <w:r w:rsidRPr="00B4156F">
        <w:t>Помимо</w:t>
      </w:r>
      <w:r>
        <w:t xml:space="preserve"> существующих отчётов на ежедневной основе дилерам будет отправляться отчёт, содержащий информацию по флит-автомобилям, для которых доступна для выдача ПТС.</w:t>
      </w:r>
    </w:p>
    <w:p w:rsidR="005258ED" w:rsidRPr="007130D9" w:rsidRDefault="005258ED" w:rsidP="005258ED">
      <w:pPr>
        <w:pStyle w:val="af6"/>
        <w:rPr>
          <w:u w:val="single"/>
        </w:rPr>
      </w:pPr>
    </w:p>
    <w:p w:rsidR="005258ED" w:rsidRDefault="005258ED" w:rsidP="005258ED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5258ED" w:rsidRDefault="005258ED" w:rsidP="000F33B7">
      <w:pPr>
        <w:pStyle w:val="Req1-title"/>
      </w:pPr>
      <w:r>
        <w:t xml:space="preserve">Требование </w:t>
      </w:r>
      <w:r w:rsidRPr="00E01DBA">
        <w:t>18</w:t>
      </w:r>
      <w:r>
        <w:t>.</w:t>
      </w:r>
      <w:r w:rsidRPr="007130D9">
        <w:t xml:space="preserve"> </w:t>
      </w:r>
      <w:r>
        <w:t>Отправка отчёта для заказа досрочной выдачи ПТС</w:t>
      </w:r>
    </w:p>
    <w:p w:rsidR="005258ED" w:rsidRDefault="005258ED" w:rsidP="005258ED">
      <w:pPr>
        <w:pStyle w:val="af6"/>
      </w:pPr>
      <w:r w:rsidRPr="0079787A">
        <w:t>Требуется реализовать новый отчёт в формате</w:t>
      </w:r>
      <w:r>
        <w:t xml:space="preserve"> </w:t>
      </w:r>
      <w:r>
        <w:rPr>
          <w:lang w:val="en-US"/>
        </w:rPr>
        <w:t>xls</w:t>
      </w:r>
      <w:r>
        <w:t>, содержащий в себе перечень флит-автомобилей, которые:</w:t>
      </w:r>
    </w:p>
    <w:p w:rsidR="005258ED" w:rsidRDefault="005258ED" w:rsidP="00450D4E">
      <w:pPr>
        <w:pStyle w:val="af6"/>
        <w:numPr>
          <w:ilvl w:val="0"/>
          <w:numId w:val="54"/>
        </w:numPr>
      </w:pPr>
      <w:r>
        <w:t>Были профинансированы;</w:t>
      </w:r>
    </w:p>
    <w:p w:rsidR="007A56CF" w:rsidRDefault="007A56CF" w:rsidP="00450D4E">
      <w:pPr>
        <w:pStyle w:val="af6"/>
        <w:numPr>
          <w:ilvl w:val="0"/>
          <w:numId w:val="54"/>
        </w:numPr>
      </w:pPr>
      <w:r>
        <w:t xml:space="preserve">ПТС не электронный – </w:t>
      </w:r>
      <w:r w:rsidR="007E59D5">
        <w:t xml:space="preserve">номер электронного ПТС не присвоен для </w:t>
      </w:r>
      <w:r w:rsidR="007E59D5">
        <w:rPr>
          <w:lang w:val="en-US"/>
        </w:rPr>
        <w:t>VIN</w:t>
      </w:r>
      <w:r w:rsidR="007E59D5">
        <w:t>;</w:t>
      </w:r>
    </w:p>
    <w:p w:rsidR="005258ED" w:rsidRDefault="005258ED" w:rsidP="00450D4E">
      <w:pPr>
        <w:pStyle w:val="af6"/>
        <w:numPr>
          <w:ilvl w:val="0"/>
          <w:numId w:val="54"/>
        </w:numPr>
        <w:jc w:val="both"/>
      </w:pPr>
      <w:r w:rsidRPr="00757B81">
        <w:t>Выдача ПТС не осуществлялась ранее</w:t>
      </w:r>
      <w:r w:rsidR="00D67EE2">
        <w:t xml:space="preserve"> и основной долг по таким автомобилям не был погашен</w:t>
      </w:r>
      <w:r w:rsidRPr="00757B81">
        <w:t xml:space="preserve"> - отсутствует признак «ПТС выдан».</w:t>
      </w:r>
    </w:p>
    <w:p w:rsidR="005258ED" w:rsidRDefault="005258ED" w:rsidP="005258ED">
      <w:pPr>
        <w:pStyle w:val="af6"/>
        <w:ind w:left="567" w:firstLine="0"/>
      </w:pPr>
    </w:p>
    <w:p w:rsidR="005258ED" w:rsidRDefault="005258ED" w:rsidP="005258ED">
      <w:pPr>
        <w:pStyle w:val="af6"/>
      </w:pPr>
      <w:r>
        <w:lastRenderedPageBreak/>
        <w:t>Новый экран для просмотра всех сформированных отчётов реализовывать не нужно.</w:t>
      </w:r>
    </w:p>
    <w:p w:rsidR="005258ED" w:rsidRDefault="005258ED" w:rsidP="005258ED">
      <w:pPr>
        <w:pStyle w:val="af6"/>
      </w:pPr>
    </w:p>
    <w:p w:rsidR="000B4D8A" w:rsidRPr="001273B7" w:rsidRDefault="000B4D8A" w:rsidP="007B44B2">
      <w:pPr>
        <w:pStyle w:val="af6"/>
        <w:jc w:val="both"/>
      </w:pPr>
      <w:r>
        <w:t xml:space="preserve">Для отправки отчётов посредством </w:t>
      </w:r>
      <w:r>
        <w:rPr>
          <w:lang w:val="en-US"/>
        </w:rPr>
        <w:t>Email</w:t>
      </w:r>
      <w:r w:rsidRPr="000B4D8A">
        <w:t xml:space="preserve"> </w:t>
      </w:r>
      <w:r>
        <w:rPr>
          <w:lang w:val="en-US"/>
        </w:rPr>
        <w:t>Reports</w:t>
      </w:r>
      <w:r w:rsidRPr="000B4D8A">
        <w:t xml:space="preserve"> </w:t>
      </w:r>
      <w:r>
        <w:t xml:space="preserve">необходимо </w:t>
      </w:r>
      <w:r w:rsidR="007B44B2">
        <w:t xml:space="preserve">в экране </w:t>
      </w:r>
      <w:r w:rsidR="007B44B2">
        <w:rPr>
          <w:lang w:val="en-US"/>
        </w:rPr>
        <w:t>Email</w:t>
      </w:r>
      <w:r w:rsidR="007B44B2" w:rsidRPr="000B4D8A">
        <w:t xml:space="preserve"> </w:t>
      </w:r>
      <w:r w:rsidR="007B44B2">
        <w:rPr>
          <w:lang w:val="en-US"/>
        </w:rPr>
        <w:t>Reports</w:t>
      </w:r>
      <w:r w:rsidR="007B44B2">
        <w:t xml:space="preserve"> добавить возможность выбора соответствующего значения (например, «</w:t>
      </w:r>
      <w:r w:rsidR="007B44B2">
        <w:rPr>
          <w:lang w:val="en-US"/>
        </w:rPr>
        <w:t>Fleet</w:t>
      </w:r>
      <w:r w:rsidR="007B44B2" w:rsidRPr="007B44B2">
        <w:t xml:space="preserve"> </w:t>
      </w:r>
      <w:r w:rsidR="007B44B2">
        <w:rPr>
          <w:lang w:val="en-US"/>
        </w:rPr>
        <w:t>Reports</w:t>
      </w:r>
      <w:r w:rsidR="007B44B2">
        <w:t>»</w:t>
      </w:r>
      <w:r w:rsidR="007B44B2" w:rsidRPr="007B44B2">
        <w:t>)</w:t>
      </w:r>
      <w:r w:rsidR="007B44B2">
        <w:t xml:space="preserve"> из выпадающего списка</w:t>
      </w:r>
      <w:r w:rsidR="00771560">
        <w:t xml:space="preserve">. При выборе нового значения необходимо выводить на экран дилеров, у которых </w:t>
      </w:r>
      <w:r w:rsidR="00D67EE2">
        <w:t>доступен к формированию новый отчёт</w:t>
      </w:r>
      <w:r w:rsidR="00C25FBB">
        <w:t>, который содержит не пустые значения</w:t>
      </w:r>
      <w:r w:rsidR="00D67EE2">
        <w:t>.</w:t>
      </w:r>
      <w:r w:rsidR="0018540C">
        <w:t xml:space="preserve"> Проверка на наличие соответствующих выборке автомобилей должна происходить на момент открытия экрана с отчётами.</w:t>
      </w:r>
      <w:r w:rsidR="001273B7">
        <w:t>, в т.ч. отчёт должен быть доступен к формированию и отправке в дату финансирования (после того, как флит-автомобиль был профинансирован)</w:t>
      </w:r>
      <w:r w:rsidR="0018540C" w:rsidRPr="001273B7">
        <w:t>.</w:t>
      </w:r>
    </w:p>
    <w:p w:rsidR="007B44B2" w:rsidRPr="007B44B2" w:rsidRDefault="007B44B2" w:rsidP="007B44B2">
      <w:pPr>
        <w:pStyle w:val="af6"/>
        <w:jc w:val="both"/>
      </w:pPr>
    </w:p>
    <w:p w:rsidR="005258ED" w:rsidRPr="00757B81" w:rsidRDefault="005258ED" w:rsidP="005258ED">
      <w:pPr>
        <w:pStyle w:val="af6"/>
      </w:pPr>
      <w:r w:rsidRPr="00757B81">
        <w:t>В дату релиза</w:t>
      </w:r>
      <w:r>
        <w:t xml:space="preserve"> по всем существующим дилера в </w:t>
      </w:r>
      <w:r>
        <w:rPr>
          <w:lang w:val="en-US"/>
        </w:rPr>
        <w:t>Email</w:t>
      </w:r>
      <w:r w:rsidRPr="00757B81">
        <w:t xml:space="preserve"> </w:t>
      </w:r>
      <w:r>
        <w:rPr>
          <w:lang w:val="en-US"/>
        </w:rPr>
        <w:t>Notifications</w:t>
      </w:r>
      <w:r w:rsidRPr="00757B81">
        <w:t xml:space="preserve"> </w:t>
      </w:r>
      <w:r>
        <w:t xml:space="preserve">должен быть добавлен новый отчёт с периодичностью отправки </w:t>
      </w:r>
      <w:r>
        <w:rPr>
          <w:lang w:val="en-US"/>
        </w:rPr>
        <w:t>Daily</w:t>
      </w:r>
      <w:r w:rsidRPr="00757B81">
        <w:t xml:space="preserve">. </w:t>
      </w:r>
    </w:p>
    <w:p w:rsidR="005258ED" w:rsidRDefault="005258ED" w:rsidP="0079787A">
      <w:pPr>
        <w:pStyle w:val="af6"/>
      </w:pPr>
    </w:p>
    <w:p w:rsidR="006D3CA6" w:rsidRDefault="006D3CA6" w:rsidP="006D3CA6">
      <w:pPr>
        <w:pStyle w:val="af6"/>
        <w:jc w:val="both"/>
      </w:pPr>
      <w:r>
        <w:t xml:space="preserve">Отчёт должен содержать в себе информацию о дилере, </w:t>
      </w:r>
      <w:r>
        <w:rPr>
          <w:lang w:val="en-US"/>
        </w:rPr>
        <w:t>VIN</w:t>
      </w:r>
      <w:r>
        <w:t xml:space="preserve">, номере с/ф стоимости автомобиля и возможность выбора </w:t>
      </w:r>
      <w:r w:rsidR="007E34B3">
        <w:t>записи с помощью установки значения «1» или «0».</w:t>
      </w:r>
    </w:p>
    <w:p w:rsidR="007E59D5" w:rsidRPr="006E31E4" w:rsidRDefault="007E59D5" w:rsidP="006D3CA6">
      <w:pPr>
        <w:pStyle w:val="af6"/>
        <w:jc w:val="both"/>
      </w:pPr>
    </w:p>
    <w:p w:rsidR="006A7A3D" w:rsidRDefault="006A7A3D" w:rsidP="006A7A3D">
      <w:pPr>
        <w:pStyle w:val="af6"/>
        <w:jc w:val="both"/>
      </w:pPr>
      <w:r>
        <w:t xml:space="preserve">Все столбцы отчёта должны быть недоступны для изменения, кроме столбца </w:t>
      </w:r>
      <w:r>
        <w:rPr>
          <w:lang w:val="en-US"/>
        </w:rPr>
        <w:t>PSTrequest</w:t>
      </w:r>
      <w:r>
        <w:t>. Пример отчёта представлен ниже:</w:t>
      </w:r>
    </w:p>
    <w:bookmarkStart w:id="123" w:name="_MON_1580646712"/>
    <w:bookmarkEnd w:id="123"/>
    <w:p w:rsidR="00133CB8" w:rsidRDefault="00CA4BF0" w:rsidP="006A7A3D">
      <w:pPr>
        <w:pStyle w:val="af6"/>
        <w:jc w:val="both"/>
      </w:pPr>
      <w:r>
        <w:object w:dxaOrig="1530" w:dyaOrig="1002">
          <v:shape id="_x0000_i1033" type="#_x0000_t75" style="width:77.2pt;height:51.25pt" o:ole="">
            <v:imagedata r:id="rId38" o:title=""/>
          </v:shape>
          <o:OLEObject Type="Embed" ProgID="Excel.Sheet.8" ShapeID="_x0000_i1033" DrawAspect="Icon" ObjectID="_1585406944" r:id="rId39"/>
        </w:object>
      </w:r>
    </w:p>
    <w:p w:rsidR="006A7A3D" w:rsidRPr="00133CB8" w:rsidRDefault="00133CB8" w:rsidP="006A7A3D">
      <w:pPr>
        <w:pStyle w:val="af6"/>
        <w:jc w:val="both"/>
      </w:pPr>
      <w:r>
        <w:t>При загрузке отчёта должен определяться автопроизводитель (сделка с автопроизводителем) в рамках которой такой отчёт загружается.</w:t>
      </w:r>
    </w:p>
    <w:p w:rsidR="007130D9" w:rsidRPr="00D21960" w:rsidRDefault="00406F1E" w:rsidP="00D37837">
      <w:pPr>
        <w:pStyle w:val="L3"/>
      </w:pPr>
      <w:bookmarkStart w:id="124" w:name="_Toc504144795"/>
      <w:bookmarkStart w:id="125" w:name="_Toc504667706"/>
      <w:r w:rsidRPr="00406F1E">
        <w:t>Отправка запроса на выдачу ПТС</w:t>
      </w:r>
      <w:bookmarkEnd w:id="124"/>
      <w:bookmarkEnd w:id="125"/>
    </w:p>
    <w:p w:rsidR="007130D9" w:rsidRPr="007130D9" w:rsidRDefault="007130D9" w:rsidP="00D37837">
      <w:pPr>
        <w:pStyle w:val="L20"/>
      </w:pPr>
      <w:r w:rsidRPr="007130D9">
        <w:t>Действие AS IS:</w:t>
      </w:r>
    </w:p>
    <w:p w:rsidR="007130D9" w:rsidRPr="007130D9" w:rsidRDefault="0079787A" w:rsidP="007130D9">
      <w:pPr>
        <w:pStyle w:val="af6"/>
        <w:jc w:val="both"/>
      </w:pPr>
      <w:commentRangeStart w:id="126"/>
      <w:r>
        <w:t>В настоящий момент процесс по обработке запроса на выдачу ПТС не автоматизирован и сопровождается сотрудниками ОСОКП вручную.</w:t>
      </w:r>
      <w:commentRangeEnd w:id="126"/>
      <w:r w:rsidR="00912E47">
        <w:rPr>
          <w:rStyle w:val="aa"/>
          <w:rFonts w:ascii="Courier New" w:hAnsi="Courier New" w:cs="Times New Roman"/>
          <w:lang w:val="en-US"/>
        </w:rPr>
        <w:commentReference w:id="126"/>
      </w:r>
    </w:p>
    <w:p w:rsidR="007130D9" w:rsidRPr="007130D9" w:rsidRDefault="007130D9" w:rsidP="00D37837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</w:t>
      </w:r>
      <w:r w:rsidRPr="007130D9">
        <w:t xml:space="preserve"> </w:t>
      </w:r>
      <w:r w:rsidRPr="007130D9">
        <w:rPr>
          <w:lang w:val="en-US"/>
        </w:rPr>
        <w:t>BE</w:t>
      </w:r>
      <w:r w:rsidRPr="007130D9">
        <w:t>:</w:t>
      </w:r>
    </w:p>
    <w:p w:rsidR="007130D9" w:rsidRP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7130D9" w:rsidRPr="0079787A" w:rsidRDefault="0079787A" w:rsidP="00757B81">
      <w:pPr>
        <w:pStyle w:val="af6"/>
        <w:jc w:val="both"/>
      </w:pPr>
      <w:r>
        <w:t xml:space="preserve">Для выдачи ПТС дилеры направляют запрос с определённой темой </w:t>
      </w:r>
      <w:r w:rsidR="00757B81">
        <w:t xml:space="preserve">и вложением </w:t>
      </w:r>
      <w:r>
        <w:t>через систему Клиент-Банк.</w:t>
      </w:r>
    </w:p>
    <w:p w:rsidR="0079787A" w:rsidRPr="007130D9" w:rsidRDefault="0079787A" w:rsidP="007130D9">
      <w:pPr>
        <w:pStyle w:val="af6"/>
        <w:rPr>
          <w:u w:val="single"/>
        </w:rPr>
      </w:pPr>
    </w:p>
    <w:p w:rsid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7130D9" w:rsidRDefault="007130D9" w:rsidP="000F33B7">
      <w:pPr>
        <w:pStyle w:val="Req1-title"/>
      </w:pPr>
      <w:r w:rsidRPr="007130D9">
        <w:t xml:space="preserve">Требование </w:t>
      </w:r>
      <w:r w:rsidR="00CD5ABC">
        <w:t>19.</w:t>
      </w:r>
      <w:r w:rsidRPr="007130D9">
        <w:t xml:space="preserve"> </w:t>
      </w:r>
      <w:r w:rsidR="00757B81">
        <w:t>Создание нового типа сообщения и папки для выгрузки для сообщений, отправляемых через Клиент-Банк</w:t>
      </w:r>
    </w:p>
    <w:p w:rsidR="00757B81" w:rsidRDefault="00757B81" w:rsidP="00CB346E">
      <w:pPr>
        <w:pStyle w:val="af6"/>
        <w:numPr>
          <w:ilvl w:val="0"/>
          <w:numId w:val="18"/>
        </w:numPr>
        <w:ind w:left="0" w:firstLine="567"/>
        <w:jc w:val="both"/>
      </w:pPr>
      <w:r>
        <w:t>Требуется создать новый тип сообщения, который могут выбрать клиенты в личном кабинете при отправке через систему Клиент-Банк.</w:t>
      </w:r>
    </w:p>
    <w:p w:rsidR="00757B81" w:rsidRDefault="00757B81" w:rsidP="00CB346E">
      <w:pPr>
        <w:pStyle w:val="af6"/>
        <w:numPr>
          <w:ilvl w:val="0"/>
          <w:numId w:val="18"/>
        </w:numPr>
        <w:ind w:left="0" w:firstLine="567"/>
        <w:jc w:val="both"/>
      </w:pPr>
      <w:r>
        <w:t xml:space="preserve">При загрузке и обработке такого сообщения на стороне Банка должны осуществляться проверки соответствия вложения, описанного </w:t>
      </w:r>
      <w:r w:rsidRPr="00CA4BF0">
        <w:rPr>
          <w:u w:val="single"/>
        </w:rPr>
        <w:t xml:space="preserve">в </w:t>
      </w:r>
      <w:r w:rsidR="00CD5ABC" w:rsidRPr="00CA4BF0">
        <w:rPr>
          <w:u w:val="single"/>
        </w:rPr>
        <w:t>Т</w:t>
      </w:r>
      <w:r w:rsidRPr="00CA4BF0">
        <w:rPr>
          <w:u w:val="single"/>
        </w:rPr>
        <w:t xml:space="preserve">ребовании </w:t>
      </w:r>
      <w:r w:rsidR="00CD5ABC" w:rsidRPr="00CA4BF0">
        <w:rPr>
          <w:u w:val="single"/>
        </w:rPr>
        <w:t>18</w:t>
      </w:r>
      <w:r>
        <w:t xml:space="preserve"> новой теме сообщения. Если тема сообщения и вложенный файл не соответствуют друг другу</w:t>
      </w:r>
      <w:r w:rsidR="00FE4E48">
        <w:t>,</w:t>
      </w:r>
      <w:r>
        <w:t xml:space="preserve"> такое сообщение должно быть отклонено на стороне Банка.</w:t>
      </w:r>
    </w:p>
    <w:p w:rsidR="00757B81" w:rsidRDefault="00757B81" w:rsidP="00CB346E">
      <w:pPr>
        <w:pStyle w:val="af6"/>
        <w:numPr>
          <w:ilvl w:val="0"/>
          <w:numId w:val="18"/>
        </w:numPr>
        <w:ind w:left="0" w:firstLine="567"/>
        <w:jc w:val="both"/>
      </w:pPr>
      <w:commentRangeStart w:id="127"/>
      <w:r>
        <w:t>Наличие подписей и их валидность должна проверяться аналогично существующим сообщениям.</w:t>
      </w:r>
      <w:commentRangeEnd w:id="127"/>
      <w:r w:rsidR="00912E47">
        <w:rPr>
          <w:rStyle w:val="aa"/>
          <w:rFonts w:ascii="Courier New" w:hAnsi="Courier New" w:cs="Times New Roman"/>
          <w:lang w:val="en-US"/>
        </w:rPr>
        <w:commentReference w:id="127"/>
      </w:r>
    </w:p>
    <w:p w:rsidR="007130D9" w:rsidRPr="00D21960" w:rsidRDefault="00406F1E" w:rsidP="00D37837">
      <w:pPr>
        <w:pStyle w:val="L3"/>
      </w:pPr>
      <w:bookmarkStart w:id="128" w:name="_Toc504144796"/>
      <w:bookmarkStart w:id="129" w:name="_Toc504667707"/>
      <w:r w:rsidRPr="00406F1E">
        <w:t>Формирование запроса на погашение</w:t>
      </w:r>
      <w:bookmarkEnd w:id="128"/>
      <w:bookmarkEnd w:id="129"/>
    </w:p>
    <w:p w:rsidR="007130D9" w:rsidRPr="007130D9" w:rsidRDefault="007130D9" w:rsidP="00D37837">
      <w:pPr>
        <w:pStyle w:val="L20"/>
      </w:pPr>
      <w:r w:rsidRPr="007130D9">
        <w:t>Действие AS IS:</w:t>
      </w:r>
    </w:p>
    <w:p w:rsidR="00D96A49" w:rsidRPr="005E1336" w:rsidRDefault="00D96A49" w:rsidP="00D96A49">
      <w:pPr>
        <w:pStyle w:val="af6"/>
        <w:jc w:val="both"/>
      </w:pPr>
      <w:r w:rsidRPr="005E1336">
        <w:t xml:space="preserve">С даты финансирования </w:t>
      </w:r>
      <w:r>
        <w:t xml:space="preserve">+ 1 </w:t>
      </w:r>
      <w:r w:rsidRPr="005E1336">
        <w:t>на</w:t>
      </w:r>
      <w:r>
        <w:t xml:space="preserve"> ежедневной основе выгружаются </w:t>
      </w:r>
      <w:r w:rsidRPr="005E1336">
        <w:t xml:space="preserve">отчеты PR002 Principal repayment report со списком </w:t>
      </w:r>
      <w:r>
        <w:t>автомобилей</w:t>
      </w:r>
      <w:r w:rsidRPr="005E1336">
        <w:t>, доступных к выкупу.</w:t>
      </w:r>
    </w:p>
    <w:p w:rsidR="00D96A49" w:rsidRDefault="00D96A49" w:rsidP="00D96A49">
      <w:pPr>
        <w:pStyle w:val="af6"/>
        <w:jc w:val="both"/>
      </w:pPr>
      <w:r w:rsidRPr="005E1336">
        <w:t xml:space="preserve">Отчеты автоматически формируются в </w:t>
      </w:r>
      <w:r>
        <w:t>X</w:t>
      </w:r>
      <w:r w:rsidRPr="00DA29CF">
        <w:t>-</w:t>
      </w:r>
      <w:r>
        <w:t>Factor</w:t>
      </w:r>
      <w:r w:rsidRPr="005E1336">
        <w:t xml:space="preserve"> и направляются дилерам </w:t>
      </w:r>
      <w:r>
        <w:t xml:space="preserve">посредством </w:t>
      </w:r>
      <w:r>
        <w:rPr>
          <w:lang w:val="en-US"/>
        </w:rPr>
        <w:t>Email</w:t>
      </w:r>
      <w:r w:rsidRPr="00264355">
        <w:t xml:space="preserve"> </w:t>
      </w:r>
      <w:r>
        <w:rPr>
          <w:lang w:val="en-US"/>
        </w:rPr>
        <w:t>Reports</w:t>
      </w:r>
      <w:r w:rsidRPr="005E1336">
        <w:t>.</w:t>
      </w:r>
    </w:p>
    <w:p w:rsidR="00D96A49" w:rsidRDefault="00D96A49" w:rsidP="00D96A49">
      <w:pPr>
        <w:pStyle w:val="af6"/>
        <w:jc w:val="both"/>
      </w:pPr>
      <w:r>
        <w:t xml:space="preserve">Дилеры осуществления погашение дилеры формируют сообщение с темой </w:t>
      </w:r>
      <w:r>
        <w:rPr>
          <w:lang w:val="en-US"/>
        </w:rPr>
        <w:t>Principal</w:t>
      </w:r>
      <w:r w:rsidRPr="00D96A49">
        <w:t xml:space="preserve"> </w:t>
      </w:r>
      <w:r>
        <w:rPr>
          <w:lang w:val="en-US"/>
        </w:rPr>
        <w:t>Repayment</w:t>
      </w:r>
      <w:r w:rsidRPr="00D96A49">
        <w:t xml:space="preserve"> </w:t>
      </w:r>
      <w:r>
        <w:t xml:space="preserve">и вложением (файл </w:t>
      </w:r>
      <w:r>
        <w:rPr>
          <w:lang w:val="en-US"/>
        </w:rPr>
        <w:t>PR</w:t>
      </w:r>
      <w:r w:rsidRPr="00D96A49">
        <w:t xml:space="preserve">002) </w:t>
      </w:r>
      <w:r>
        <w:t>и направляют его через систему Клиент-Банк.</w:t>
      </w:r>
    </w:p>
    <w:p w:rsidR="007130D9" w:rsidRPr="007130D9" w:rsidRDefault="007130D9" w:rsidP="00D37837">
      <w:pPr>
        <w:pStyle w:val="L20"/>
      </w:pPr>
      <w:r w:rsidRPr="007130D9">
        <w:lastRenderedPageBreak/>
        <w:t xml:space="preserve">Действие </w:t>
      </w:r>
      <w:r w:rsidRPr="007130D9">
        <w:rPr>
          <w:lang w:val="en-US"/>
        </w:rPr>
        <w:t>TO BE</w:t>
      </w:r>
      <w:r w:rsidRPr="007130D9">
        <w:t>:</w:t>
      </w:r>
    </w:p>
    <w:p w:rsidR="007130D9" w:rsidRP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7130D9" w:rsidRPr="00D96A49" w:rsidRDefault="00D96A49" w:rsidP="00D96A49">
      <w:pPr>
        <w:pStyle w:val="af6"/>
      </w:pPr>
      <w:r w:rsidRPr="00D96A49">
        <w:t>Не меняется</w:t>
      </w:r>
    </w:p>
    <w:p w:rsidR="00D96A49" w:rsidRPr="007130D9" w:rsidRDefault="00D96A49" w:rsidP="007130D9">
      <w:pPr>
        <w:pStyle w:val="af6"/>
        <w:rPr>
          <w:u w:val="single"/>
        </w:rPr>
      </w:pPr>
    </w:p>
    <w:p w:rsid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7130D9" w:rsidRPr="00CD5ABC" w:rsidRDefault="00CD5ABC" w:rsidP="000F33B7">
      <w:pPr>
        <w:pStyle w:val="Req1-title"/>
      </w:pPr>
      <w:r>
        <w:t xml:space="preserve">Требование 20. Отправка отчётов </w:t>
      </w:r>
      <w:r>
        <w:rPr>
          <w:lang w:val="en-US"/>
        </w:rPr>
        <w:t>PR</w:t>
      </w:r>
      <w:r w:rsidRPr="00CD5ABC">
        <w:t>002</w:t>
      </w:r>
      <w:r>
        <w:t xml:space="preserve"> по флит-автомобилям</w:t>
      </w:r>
    </w:p>
    <w:p w:rsidR="00D96A49" w:rsidRPr="00D96A49" w:rsidRDefault="00D96A49" w:rsidP="00D96A49">
      <w:pPr>
        <w:pStyle w:val="af6"/>
        <w:jc w:val="both"/>
      </w:pPr>
      <w:r w:rsidRPr="00D96A49">
        <w:t xml:space="preserve">В отчёты </w:t>
      </w:r>
      <w:r w:rsidRPr="00D96A49">
        <w:rPr>
          <w:lang w:val="en-US"/>
        </w:rPr>
        <w:t>PR</w:t>
      </w:r>
      <w:r w:rsidRPr="00D96A49">
        <w:t>002 должны попадать флит-автомобили по правилам, аналогичным стандартным автомобилям.</w:t>
      </w:r>
    </w:p>
    <w:p w:rsidR="007130D9" w:rsidRPr="00D21960" w:rsidRDefault="00406F1E" w:rsidP="00D37837">
      <w:pPr>
        <w:pStyle w:val="L3"/>
      </w:pPr>
      <w:bookmarkStart w:id="130" w:name="_Toc504144797"/>
      <w:bookmarkStart w:id="131" w:name="_Toc504667708"/>
      <w:r w:rsidRPr="00406F1E">
        <w:t>Загрузка погашения в систему, проведение погашения</w:t>
      </w:r>
      <w:bookmarkEnd w:id="130"/>
      <w:bookmarkEnd w:id="131"/>
    </w:p>
    <w:p w:rsidR="007130D9" w:rsidRPr="007130D9" w:rsidRDefault="007130D9" w:rsidP="00D37837">
      <w:pPr>
        <w:pStyle w:val="L20"/>
      </w:pPr>
      <w:r w:rsidRPr="007130D9">
        <w:t>Действие AS IS:</w:t>
      </w:r>
    </w:p>
    <w:p w:rsidR="007130D9" w:rsidRDefault="00D96A49" w:rsidP="007130D9">
      <w:pPr>
        <w:pStyle w:val="af6"/>
        <w:jc w:val="both"/>
      </w:pPr>
      <w:r>
        <w:t>Отправленные дилерами</w:t>
      </w:r>
      <w:r w:rsidRPr="00D96A49">
        <w:t xml:space="preserve"> </w:t>
      </w:r>
      <w:r>
        <w:t xml:space="preserve">сообщения </w:t>
      </w:r>
      <w:r>
        <w:rPr>
          <w:lang w:val="en-US"/>
        </w:rPr>
        <w:t>Principal</w:t>
      </w:r>
      <w:r w:rsidRPr="00D96A49">
        <w:t xml:space="preserve"> </w:t>
      </w:r>
      <w:r>
        <w:rPr>
          <w:lang w:val="en-US"/>
        </w:rPr>
        <w:t>Repayment</w:t>
      </w:r>
      <w:r>
        <w:t xml:space="preserve"> обрабатываются сотрудниками ОСОКП вручную. Для загрузки сообщения в </w:t>
      </w:r>
      <w:r>
        <w:rPr>
          <w:lang w:val="en-US"/>
        </w:rPr>
        <w:t>X</w:t>
      </w:r>
      <w:r w:rsidRPr="00D96A49">
        <w:t>-</w:t>
      </w:r>
      <w:r>
        <w:rPr>
          <w:lang w:val="en-US"/>
        </w:rPr>
        <w:t>Factor</w:t>
      </w:r>
      <w:r w:rsidRPr="00D96A49">
        <w:t xml:space="preserve"> </w:t>
      </w:r>
      <w:r>
        <w:t xml:space="preserve">файлы типа </w:t>
      </w:r>
      <w:r w:rsidRPr="005E1336">
        <w:t>PR002</w:t>
      </w:r>
      <w:r>
        <w:t xml:space="preserve"> перекладываются </w:t>
      </w:r>
      <w:commentRangeStart w:id="132"/>
      <w:r>
        <w:t xml:space="preserve">в специальную директорию, </w:t>
      </w:r>
      <w:commentRangeEnd w:id="132"/>
      <w:r w:rsidR="00912E47">
        <w:rPr>
          <w:rStyle w:val="aa"/>
          <w:rFonts w:ascii="Courier New" w:hAnsi="Courier New" w:cs="Times New Roman"/>
          <w:lang w:val="en-US"/>
        </w:rPr>
        <w:commentReference w:id="132"/>
      </w:r>
      <w:r>
        <w:t xml:space="preserve">после чего происходят автоматические проверки на корректность файлов, а затем файл загружается и погашение становится доступным в экране </w:t>
      </w:r>
      <w:r>
        <w:rPr>
          <w:lang w:val="en-US"/>
        </w:rPr>
        <w:t>Repayments</w:t>
      </w:r>
      <w:r w:rsidRPr="00D96A49">
        <w:t>.</w:t>
      </w:r>
    </w:p>
    <w:p w:rsidR="00D96A49" w:rsidRPr="00D96A49" w:rsidRDefault="00D96A49" w:rsidP="007130D9">
      <w:pPr>
        <w:pStyle w:val="af6"/>
        <w:jc w:val="both"/>
      </w:pPr>
      <w:r>
        <w:t>Если д/с на счету у дилера достаточно для проведения погашения, то загруженный файл валидирует другой сотрудник ОСОКП.</w:t>
      </w:r>
    </w:p>
    <w:p w:rsidR="007130D9" w:rsidRPr="007130D9" w:rsidRDefault="007130D9" w:rsidP="00D37837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</w:t>
      </w:r>
      <w:r w:rsidRPr="00D96A49">
        <w:t xml:space="preserve"> </w:t>
      </w:r>
      <w:r w:rsidRPr="007130D9">
        <w:rPr>
          <w:lang w:val="en-US"/>
        </w:rPr>
        <w:t>BE</w:t>
      </w:r>
      <w:r w:rsidRPr="007130D9">
        <w:t>:</w:t>
      </w:r>
    </w:p>
    <w:p w:rsidR="007130D9" w:rsidRP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D96A49" w:rsidRPr="00D96A49" w:rsidRDefault="00D96A49" w:rsidP="00D96A49">
      <w:pPr>
        <w:pStyle w:val="af6"/>
      </w:pPr>
      <w:r w:rsidRPr="00D96A49">
        <w:t>Не меняется</w:t>
      </w:r>
    </w:p>
    <w:p w:rsidR="00D96A49" w:rsidRPr="007130D9" w:rsidRDefault="00D96A49">
      <w:pPr>
        <w:pStyle w:val="af6"/>
        <w:rPr>
          <w:u w:val="single"/>
        </w:rPr>
      </w:pPr>
    </w:p>
    <w:p w:rsid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7130D9" w:rsidRDefault="00D96A49" w:rsidP="007130D9">
      <w:pPr>
        <w:pStyle w:val="af6"/>
        <w:rPr>
          <w:lang w:val="en-US"/>
        </w:rPr>
      </w:pPr>
      <w:r>
        <w:t>Не требуется</w:t>
      </w:r>
    </w:p>
    <w:p w:rsidR="00DF7D35" w:rsidRPr="00DF7D35" w:rsidRDefault="00DF7D35" w:rsidP="00DF7D35">
      <w:pPr>
        <w:pStyle w:val="L3"/>
      </w:pPr>
      <w:bookmarkStart w:id="133" w:name="_Toc504144798"/>
      <w:bookmarkStart w:id="134" w:name="_Toc504667709"/>
      <w:r w:rsidRPr="00DF7D35">
        <w:t xml:space="preserve">Загрузка файла </w:t>
      </w:r>
      <w:r>
        <w:t xml:space="preserve">для выдачи ПТС </w:t>
      </w:r>
      <w:r w:rsidRPr="00DF7D35">
        <w:t>в систему</w:t>
      </w:r>
      <w:bookmarkEnd w:id="133"/>
      <w:bookmarkEnd w:id="134"/>
    </w:p>
    <w:p w:rsidR="00DF7D35" w:rsidRPr="007130D9" w:rsidRDefault="00DF7D35" w:rsidP="00DF7D35">
      <w:pPr>
        <w:pStyle w:val="L20"/>
      </w:pPr>
      <w:r w:rsidRPr="007130D9">
        <w:t>Действие AS IS:</w:t>
      </w:r>
    </w:p>
    <w:p w:rsidR="00DF7D35" w:rsidRPr="007130D9" w:rsidRDefault="00DF7D35" w:rsidP="00DF7D35">
      <w:pPr>
        <w:pStyle w:val="af6"/>
        <w:jc w:val="both"/>
      </w:pPr>
      <w:commentRangeStart w:id="135"/>
      <w:r>
        <w:t>В настоящий момент процесс по обработке запроса на выдачу ПТС не автоматизирован и сопровождается сотрудниками ОСОКП вручную.</w:t>
      </w:r>
      <w:commentRangeEnd w:id="135"/>
      <w:r w:rsidR="00912E47">
        <w:rPr>
          <w:rStyle w:val="aa"/>
          <w:rFonts w:ascii="Courier New" w:hAnsi="Courier New" w:cs="Times New Roman"/>
          <w:lang w:val="en-US"/>
        </w:rPr>
        <w:commentReference w:id="135"/>
      </w:r>
    </w:p>
    <w:p w:rsidR="00DF7D35" w:rsidRPr="007130D9" w:rsidRDefault="00DF7D35" w:rsidP="00DF7D35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</w:t>
      </w:r>
      <w:r w:rsidRPr="00D96A49">
        <w:t xml:space="preserve"> </w:t>
      </w:r>
      <w:r w:rsidRPr="007130D9">
        <w:rPr>
          <w:lang w:val="en-US"/>
        </w:rPr>
        <w:t>BE</w:t>
      </w:r>
      <w:r w:rsidRPr="007130D9">
        <w:t>:</w:t>
      </w:r>
    </w:p>
    <w:p w:rsidR="00DF7D35" w:rsidRPr="007130D9" w:rsidRDefault="00DF7D35" w:rsidP="00DF7D35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DF7D35" w:rsidRDefault="00DF7D35" w:rsidP="00DF7D35">
      <w:pPr>
        <w:pStyle w:val="af6"/>
        <w:jc w:val="both"/>
      </w:pPr>
      <w:r>
        <w:t>Отправленные дилерами</w:t>
      </w:r>
      <w:r w:rsidRPr="00D96A49">
        <w:t xml:space="preserve"> </w:t>
      </w:r>
      <w:r>
        <w:t xml:space="preserve">сообщения с запросами о выдаче ПТС обрабатываются сотрудниками ОСОКП. Для загрузки сообщения в </w:t>
      </w:r>
      <w:r>
        <w:rPr>
          <w:lang w:val="en-US"/>
        </w:rPr>
        <w:t>X</w:t>
      </w:r>
      <w:r w:rsidRPr="00D96A49">
        <w:t>-</w:t>
      </w:r>
      <w:r>
        <w:rPr>
          <w:lang w:val="en-US"/>
        </w:rPr>
        <w:t>Factor</w:t>
      </w:r>
      <w:r w:rsidRPr="00D96A49">
        <w:t xml:space="preserve"> </w:t>
      </w:r>
      <w:r>
        <w:t xml:space="preserve">файлы нового типа перекладываются в специальную директорию, после чего происходят автоматические проверки на корректность файлов, а затем файл загружается и погашение становится доступным в экране </w:t>
      </w:r>
      <w:r>
        <w:rPr>
          <w:lang w:val="en-US"/>
        </w:rPr>
        <w:t>Repayments</w:t>
      </w:r>
      <w:r w:rsidRPr="00D96A49">
        <w:t>.</w:t>
      </w:r>
    </w:p>
    <w:p w:rsidR="00DF7D35" w:rsidRPr="007130D9" w:rsidRDefault="00DF7D35">
      <w:pPr>
        <w:pStyle w:val="af6"/>
        <w:rPr>
          <w:u w:val="single"/>
        </w:rPr>
      </w:pPr>
    </w:p>
    <w:p w:rsidR="00DF7D35" w:rsidRDefault="00DF7D35" w:rsidP="00DF7D35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2F3259" w:rsidRDefault="002F3259" w:rsidP="000F33B7">
      <w:pPr>
        <w:pStyle w:val="Req1-title"/>
      </w:pPr>
      <w:r>
        <w:t xml:space="preserve">Требование 21. Загрузка файла-запроса на выдачу ПТС в </w:t>
      </w:r>
      <w:r>
        <w:rPr>
          <w:lang w:val="en-US"/>
        </w:rPr>
        <w:t>X</w:t>
      </w:r>
      <w:r w:rsidRPr="00DD3FED">
        <w:t>-</w:t>
      </w:r>
      <w:r>
        <w:rPr>
          <w:lang w:val="en-US"/>
        </w:rPr>
        <w:t>Factor</w:t>
      </w:r>
    </w:p>
    <w:p w:rsidR="002F3259" w:rsidRDefault="002F3259" w:rsidP="002F3259">
      <w:pPr>
        <w:pStyle w:val="af6"/>
        <w:jc w:val="both"/>
      </w:pPr>
      <w:r>
        <w:t xml:space="preserve">Необходимо реализовать возможность загрузки файла с запросом на выдачу ПТС в </w:t>
      </w:r>
      <w:r>
        <w:rPr>
          <w:lang w:val="en-US"/>
        </w:rPr>
        <w:t>X</w:t>
      </w:r>
      <w:r w:rsidRPr="00DD3FED">
        <w:t>-</w:t>
      </w:r>
      <w:r>
        <w:rPr>
          <w:lang w:val="en-US"/>
        </w:rPr>
        <w:t>Factor</w:t>
      </w:r>
      <w:r w:rsidRPr="00DD3FED">
        <w:t xml:space="preserve">. </w:t>
      </w:r>
      <w:r>
        <w:t xml:space="preserve">Результаты загрузки файла должны быть видны в </w:t>
      </w:r>
      <w:r>
        <w:rPr>
          <w:lang w:val="en-US"/>
        </w:rPr>
        <w:t>Transfer</w:t>
      </w:r>
      <w:r w:rsidRPr="00DD3FED">
        <w:t xml:space="preserve"> </w:t>
      </w:r>
      <w:r>
        <w:rPr>
          <w:lang w:val="en-US"/>
        </w:rPr>
        <w:t>Log</w:t>
      </w:r>
      <w:r w:rsidRPr="00DD3FED">
        <w:t>.</w:t>
      </w:r>
      <w:r>
        <w:t xml:space="preserve"> Дополнительная валидация запроса не требуется.</w:t>
      </w:r>
    </w:p>
    <w:p w:rsidR="002F3259" w:rsidRDefault="002F3259" w:rsidP="002F3259">
      <w:pPr>
        <w:pStyle w:val="af6"/>
        <w:jc w:val="both"/>
      </w:pPr>
      <w:r>
        <w:t>По результатам успешной загрузки для автомобиля требуется присваивать признак «ПТС выдан».</w:t>
      </w:r>
    </w:p>
    <w:p w:rsidR="002F3259" w:rsidRDefault="002F3259" w:rsidP="002F3259">
      <w:pPr>
        <w:pStyle w:val="af6"/>
        <w:jc w:val="both"/>
      </w:pPr>
      <w:r>
        <w:t>При загрузке файла необходимо выполнять следующие проверки:</w:t>
      </w:r>
    </w:p>
    <w:p w:rsidR="002F3259" w:rsidRDefault="002F3259" w:rsidP="002F3259">
      <w:pPr>
        <w:pStyle w:val="af6"/>
        <w:numPr>
          <w:ilvl w:val="0"/>
          <w:numId w:val="34"/>
        </w:numPr>
        <w:jc w:val="both"/>
      </w:pPr>
      <w:r>
        <w:t xml:space="preserve">Если ОД был погашен, то загрузка </w:t>
      </w:r>
      <w:r w:rsidR="00D45DAB">
        <w:t xml:space="preserve">всего </w:t>
      </w:r>
      <w:r>
        <w:t>файла должна отклоняться.</w:t>
      </w:r>
    </w:p>
    <w:p w:rsidR="002F3259" w:rsidRDefault="002F3259" w:rsidP="00EA0BD2">
      <w:pPr>
        <w:pStyle w:val="af6"/>
        <w:numPr>
          <w:ilvl w:val="0"/>
          <w:numId w:val="34"/>
        </w:numPr>
        <w:jc w:val="both"/>
      </w:pPr>
      <w:r>
        <w:t xml:space="preserve">В файле должны быть только автомобили в признаком флит. Если в файле автомобиль с признаком </w:t>
      </w:r>
      <w:r w:rsidR="00EA0BD2" w:rsidRPr="00EA0BD2">
        <w:rPr>
          <w:rFonts w:hint="eastAsia"/>
        </w:rPr>
        <w:t>≠</w:t>
      </w:r>
      <w:r w:rsidRPr="005973B0">
        <w:t xml:space="preserve"> </w:t>
      </w:r>
      <w:r>
        <w:t xml:space="preserve">флит, загрузка </w:t>
      </w:r>
      <w:r w:rsidR="00D45DAB">
        <w:t xml:space="preserve">всего </w:t>
      </w:r>
      <w:r>
        <w:t>файла должна отклоняться.</w:t>
      </w:r>
    </w:p>
    <w:p w:rsidR="002F3259" w:rsidRDefault="002F3259" w:rsidP="002F3259">
      <w:pPr>
        <w:pStyle w:val="af6"/>
        <w:numPr>
          <w:ilvl w:val="0"/>
          <w:numId w:val="34"/>
        </w:numPr>
        <w:jc w:val="both"/>
      </w:pPr>
      <w:r>
        <w:t xml:space="preserve">Если уже проставлен признак «ПТС выдан», </w:t>
      </w:r>
      <w:r w:rsidR="00EA0BD2">
        <w:t xml:space="preserve">загрузка всего файла </w:t>
      </w:r>
      <w:r>
        <w:t>должна отклоняться.</w:t>
      </w:r>
    </w:p>
    <w:p w:rsidR="002D0E36" w:rsidRDefault="002D0E36" w:rsidP="000F33B7">
      <w:pPr>
        <w:pStyle w:val="Req1-title"/>
      </w:pPr>
      <w:r w:rsidRPr="007130D9">
        <w:t xml:space="preserve">Требование </w:t>
      </w:r>
      <w:r>
        <w:t>2</w:t>
      </w:r>
      <w:r w:rsidR="004F6E58">
        <w:t>2</w:t>
      </w:r>
      <w:r>
        <w:t>.</w:t>
      </w:r>
      <w:r w:rsidRPr="007130D9">
        <w:t xml:space="preserve"> </w:t>
      </w:r>
      <w:r>
        <w:t>Новый признак статуса ПТС</w:t>
      </w:r>
    </w:p>
    <w:p w:rsidR="002D0E36" w:rsidRPr="00E01DBA" w:rsidRDefault="002D0E36" w:rsidP="00EA0BD2">
      <w:pPr>
        <w:pStyle w:val="af6"/>
        <w:jc w:val="both"/>
      </w:pPr>
      <w:r>
        <w:t xml:space="preserve">Требуется реализовать специальный чек-бокс «ПТС выдан», который должен располагаться в экране </w:t>
      </w:r>
      <w:r>
        <w:rPr>
          <w:lang w:val="en-US"/>
        </w:rPr>
        <w:t>Invoice</w:t>
      </w:r>
      <w:r w:rsidRPr="00B75FB0">
        <w:t xml:space="preserve"> </w:t>
      </w:r>
      <w:r>
        <w:rPr>
          <w:lang w:val="en-US"/>
        </w:rPr>
        <w:t>Details</w:t>
      </w:r>
      <w:r>
        <w:t xml:space="preserve">, а в </w:t>
      </w:r>
      <w:r>
        <w:rPr>
          <w:lang w:val="en-US"/>
        </w:rPr>
        <w:t>Parachute</w:t>
      </w:r>
      <w:r w:rsidRPr="00B75FB0">
        <w:t xml:space="preserve"> </w:t>
      </w:r>
      <w:r>
        <w:rPr>
          <w:lang w:val="en-US"/>
        </w:rPr>
        <w:t>Stock</w:t>
      </w:r>
      <w:r w:rsidRPr="00B75FB0">
        <w:t xml:space="preserve"> </w:t>
      </w:r>
      <w:r>
        <w:rPr>
          <w:lang w:val="en-US"/>
        </w:rPr>
        <w:t>report</w:t>
      </w:r>
      <w:r w:rsidRPr="00B75FB0">
        <w:t>.</w:t>
      </w:r>
      <w:r w:rsidR="005E168F">
        <w:t xml:space="preserve"> отражать дату выдачи ПТС по всем автомобилям</w:t>
      </w:r>
      <w:r w:rsidR="00EA0BD2">
        <w:t xml:space="preserve"> в новом столбце </w:t>
      </w:r>
      <w:r w:rsidR="00EA0BD2">
        <w:lastRenderedPageBreak/>
        <w:t>«</w:t>
      </w:r>
      <w:r w:rsidR="00EA0BD2">
        <w:rPr>
          <w:lang w:val="en-US"/>
        </w:rPr>
        <w:t>PST</w:t>
      </w:r>
      <w:r w:rsidR="00EA0BD2" w:rsidRPr="00EA0BD2">
        <w:t xml:space="preserve"> </w:t>
      </w:r>
      <w:r w:rsidR="00EA0BD2">
        <w:rPr>
          <w:lang w:val="en-US"/>
        </w:rPr>
        <w:t>release</w:t>
      </w:r>
      <w:r w:rsidR="00EA0BD2">
        <w:t>»</w:t>
      </w:r>
      <w:r w:rsidR="00E63044">
        <w:t xml:space="preserve"> (поле должно заполняться датой, в которую по автомобилю был присвоен признак «ПТС выдан»)</w:t>
      </w:r>
      <w:r w:rsidRPr="00B75FB0">
        <w:t>.</w:t>
      </w:r>
    </w:p>
    <w:p w:rsidR="002D0E36" w:rsidRPr="00EE0B41" w:rsidRDefault="002D0E36" w:rsidP="002D0E36">
      <w:pPr>
        <w:pStyle w:val="af6"/>
      </w:pPr>
      <w:r>
        <w:t>Значение по умолчанию – чек-бокс</w:t>
      </w:r>
      <w:r w:rsidRPr="00EE0B41">
        <w:t xml:space="preserve"> </w:t>
      </w:r>
      <w:r w:rsidRPr="00CD67A8">
        <w:rPr>
          <w:b/>
          <w:u w:val="single"/>
        </w:rPr>
        <w:t xml:space="preserve">не </w:t>
      </w:r>
      <w:r>
        <w:t>установлен.</w:t>
      </w:r>
    </w:p>
    <w:p w:rsidR="002D0E36" w:rsidRDefault="002D0E36" w:rsidP="002D0E36">
      <w:pPr>
        <w:pStyle w:val="af6"/>
        <w:jc w:val="both"/>
      </w:pPr>
      <w:r>
        <w:t>Чек-бокс должен присваиваться только тем, автомобилям по которым была или выдача ПТС по запросу</w:t>
      </w:r>
      <w:r w:rsidRPr="00EE0B41">
        <w:t xml:space="preserve"> </w:t>
      </w:r>
      <w:r>
        <w:rPr>
          <w:lang w:val="en-US"/>
        </w:rPr>
        <w:t>c</w:t>
      </w:r>
      <w:r w:rsidRPr="00EE0B41">
        <w:t xml:space="preserve"> </w:t>
      </w:r>
      <w:r>
        <w:t xml:space="preserve">помощью сообщения нового типа, описанного в </w:t>
      </w:r>
      <w:r w:rsidRPr="00DD3FED">
        <w:t>Требовани</w:t>
      </w:r>
      <w:r>
        <w:t>и</w:t>
      </w:r>
      <w:r w:rsidRPr="00DD3FED">
        <w:t xml:space="preserve"> 18</w:t>
      </w:r>
      <w:r>
        <w:t>, или после валидации погашения</w:t>
      </w:r>
      <w:r w:rsidR="00436143">
        <w:t xml:space="preserve"> (файл </w:t>
      </w:r>
      <w:r w:rsidR="00436143">
        <w:rPr>
          <w:lang w:val="en-US"/>
        </w:rPr>
        <w:t>PR</w:t>
      </w:r>
      <w:r w:rsidR="00436143" w:rsidRPr="00436143">
        <w:t>002)</w:t>
      </w:r>
      <w:r>
        <w:t>.</w:t>
      </w:r>
    </w:p>
    <w:p w:rsidR="00874F42" w:rsidRPr="00EA1A88" w:rsidRDefault="00874F42" w:rsidP="002D0E36">
      <w:pPr>
        <w:pStyle w:val="af6"/>
        <w:jc w:val="both"/>
      </w:pPr>
      <w:r>
        <w:t xml:space="preserve">Если по </w:t>
      </w:r>
      <w:r>
        <w:rPr>
          <w:lang w:val="en-US"/>
        </w:rPr>
        <w:t>VIN</w:t>
      </w:r>
      <w:r>
        <w:t xml:space="preserve"> присвоен чек-бокс «ПТС выдан», требуется записывать дату выдачи такого ПТС в </w:t>
      </w:r>
      <w:r>
        <w:rPr>
          <w:lang w:val="en-US"/>
        </w:rPr>
        <w:t>Parachute</w:t>
      </w:r>
      <w:r w:rsidRPr="00874F42">
        <w:t xml:space="preserve"> </w:t>
      </w:r>
      <w:r>
        <w:rPr>
          <w:lang w:val="en-US"/>
        </w:rPr>
        <w:t>Stock</w:t>
      </w:r>
      <w:r w:rsidRPr="00874F42">
        <w:t xml:space="preserve"> </w:t>
      </w:r>
      <w:r>
        <w:rPr>
          <w:lang w:val="en-US"/>
        </w:rPr>
        <w:t>report</w:t>
      </w:r>
      <w:r w:rsidRPr="00874F42">
        <w:t xml:space="preserve"> </w:t>
      </w:r>
      <w:r>
        <w:t>и</w:t>
      </w:r>
      <w:r w:rsidR="00EA1A88">
        <w:t xml:space="preserve"> новом экране </w:t>
      </w:r>
      <w:r w:rsidR="00EA1A88">
        <w:rPr>
          <w:lang w:val="en-US"/>
        </w:rPr>
        <w:t>Fleet</w:t>
      </w:r>
      <w:r w:rsidR="00EA1A88" w:rsidRPr="00EA1A88">
        <w:t xml:space="preserve"> </w:t>
      </w:r>
      <w:r w:rsidR="00EA1A88">
        <w:rPr>
          <w:lang w:val="en-US"/>
        </w:rPr>
        <w:t>Limit</w:t>
      </w:r>
      <w:r w:rsidR="00EA1A88" w:rsidRPr="00EA1A88">
        <w:t>.</w:t>
      </w:r>
    </w:p>
    <w:p w:rsidR="001466E6" w:rsidRDefault="001466E6" w:rsidP="001466E6">
      <w:pPr>
        <w:pStyle w:val="L3"/>
      </w:pPr>
      <w:bookmarkStart w:id="136" w:name="_Toc504667710"/>
      <w:bookmarkStart w:id="137" w:name="_Toc504144799"/>
      <w:r w:rsidRPr="001466E6">
        <w:t>Изменение максимального совокупного лимита</w:t>
      </w:r>
      <w:bookmarkEnd w:id="136"/>
    </w:p>
    <w:p w:rsidR="001466E6" w:rsidRDefault="001466E6" w:rsidP="001466E6">
      <w:pPr>
        <w:pStyle w:val="L20"/>
      </w:pPr>
      <w:r w:rsidRPr="007130D9">
        <w:t>Действие AS IS:</w:t>
      </w:r>
    </w:p>
    <w:p w:rsidR="001466E6" w:rsidRPr="007130D9" w:rsidRDefault="001466E6" w:rsidP="001466E6">
      <w:pPr>
        <w:pStyle w:val="af6"/>
      </w:pPr>
      <w:r>
        <w:t>В настоящий момент не существует.</w:t>
      </w:r>
    </w:p>
    <w:p w:rsidR="001466E6" w:rsidRPr="007130D9" w:rsidRDefault="001466E6" w:rsidP="001466E6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 BE</w:t>
      </w:r>
      <w:r w:rsidRPr="007130D9">
        <w:t>:</w:t>
      </w:r>
    </w:p>
    <w:p w:rsidR="001466E6" w:rsidRPr="001466E6" w:rsidRDefault="001466E6" w:rsidP="001466E6">
      <w:pPr>
        <w:pStyle w:val="af6"/>
        <w:rPr>
          <w:u w:val="single"/>
        </w:rPr>
      </w:pPr>
      <w:r w:rsidRPr="001466E6">
        <w:rPr>
          <w:u w:val="single"/>
        </w:rPr>
        <w:t>Бизнес-процесс:</w:t>
      </w:r>
    </w:p>
    <w:p w:rsidR="001466E6" w:rsidRDefault="003021B4" w:rsidP="003021B4">
      <w:pPr>
        <w:pStyle w:val="af6"/>
        <w:jc w:val="both"/>
      </w:pPr>
      <w:r>
        <w:t>После осуществления погашения по стандартным и демо/подменным автомобилям должно происходить восстановления лимита, по флит-автомобилям восстановление лимита должно осуществляться в зависимости от статуса лимита.</w:t>
      </w:r>
    </w:p>
    <w:p w:rsidR="001466E6" w:rsidRDefault="001466E6" w:rsidP="001466E6">
      <w:pPr>
        <w:pStyle w:val="af6"/>
      </w:pPr>
    </w:p>
    <w:p w:rsidR="001466E6" w:rsidRPr="001466E6" w:rsidRDefault="001466E6" w:rsidP="001466E6">
      <w:pPr>
        <w:pStyle w:val="af6"/>
        <w:rPr>
          <w:u w:val="single"/>
        </w:rPr>
      </w:pPr>
      <w:r w:rsidRPr="001466E6">
        <w:rPr>
          <w:u w:val="single"/>
        </w:rPr>
        <w:t>Автоматизация:</w:t>
      </w:r>
    </w:p>
    <w:p w:rsidR="00403FEC" w:rsidRPr="00403FEC" w:rsidRDefault="00403FEC" w:rsidP="000F33B7">
      <w:pPr>
        <w:pStyle w:val="Req1-title"/>
      </w:pPr>
      <w:r w:rsidRPr="00403FEC">
        <w:t>Требование 23. Восстановление максимального совокупного лимита</w:t>
      </w:r>
    </w:p>
    <w:p w:rsidR="00E92F75" w:rsidRDefault="00403FEC" w:rsidP="00403FEC">
      <w:pPr>
        <w:pStyle w:val="af6"/>
        <w:jc w:val="both"/>
        <w:rPr>
          <w:noProof/>
          <w:lang w:eastAsia="ru-RU"/>
        </w:rPr>
      </w:pPr>
      <w:r w:rsidRPr="00403FEC">
        <w:rPr>
          <w:noProof/>
          <w:lang w:eastAsia="ru-RU"/>
        </w:rPr>
        <w:t>После осуществления погашения по автомобилям</w:t>
      </w:r>
      <w:r w:rsidR="00E92F75">
        <w:rPr>
          <w:noProof/>
          <w:lang w:eastAsia="ru-RU"/>
        </w:rPr>
        <w:t>:</w:t>
      </w:r>
    </w:p>
    <w:p w:rsidR="00E92F75" w:rsidRDefault="00403FEC" w:rsidP="00450D4E">
      <w:pPr>
        <w:pStyle w:val="af6"/>
        <w:numPr>
          <w:ilvl w:val="0"/>
          <w:numId w:val="53"/>
        </w:numPr>
        <w:jc w:val="both"/>
        <w:rPr>
          <w:noProof/>
          <w:lang w:eastAsia="ru-RU"/>
        </w:rPr>
      </w:pPr>
      <w:r w:rsidRPr="00403FEC">
        <w:t>с признаками</w:t>
      </w:r>
      <w:r w:rsidR="00E92F75">
        <w:rPr>
          <w:noProof/>
          <w:lang w:eastAsia="ru-RU"/>
        </w:rPr>
        <w:t xml:space="preserve"> стандартный и демо/подменный</w:t>
      </w:r>
    </w:p>
    <w:p w:rsidR="00403FEC" w:rsidRDefault="00403FEC" w:rsidP="00E92F75">
      <w:pPr>
        <w:pStyle w:val="af6"/>
        <w:ind w:left="1287" w:firstLine="0"/>
        <w:jc w:val="both"/>
        <w:rPr>
          <w:noProof/>
          <w:lang w:eastAsia="ru-RU"/>
        </w:rPr>
      </w:pPr>
      <w:r w:rsidRPr="00403FEC">
        <w:rPr>
          <w:noProof/>
          <w:lang w:eastAsia="ru-RU"/>
        </w:rPr>
        <w:t>необходимо произвести восстановление максимального совокупного лимита. Outstanding по обоим типам лимитов должен быть уменьшен на сумму произведённого погашения.</w:t>
      </w:r>
    </w:p>
    <w:p w:rsidR="00E628A0" w:rsidRDefault="00E628A0" w:rsidP="00E92F75">
      <w:pPr>
        <w:pStyle w:val="af6"/>
        <w:numPr>
          <w:ilvl w:val="0"/>
          <w:numId w:val="32"/>
        </w:numPr>
        <w:jc w:val="both"/>
      </w:pPr>
      <w:r>
        <w:t>с признаком флит</w:t>
      </w:r>
    </w:p>
    <w:p w:rsidR="00E92F75" w:rsidRPr="00263942" w:rsidRDefault="00E628A0" w:rsidP="00E628A0">
      <w:pPr>
        <w:pStyle w:val="af6"/>
        <w:ind w:left="1287" w:firstLine="0"/>
        <w:jc w:val="both"/>
      </w:pPr>
      <w:r>
        <w:t>м</w:t>
      </w:r>
      <w:r w:rsidR="00E92F75" w:rsidRPr="00263942">
        <w:t>аксимальный совокупный лимит</w:t>
      </w:r>
      <w:r w:rsidR="00E92F75">
        <w:t xml:space="preserve"> в зависимости от периода доступности:</w:t>
      </w:r>
    </w:p>
    <w:p w:rsidR="00E92F75" w:rsidRPr="00263942" w:rsidRDefault="00E92F75" w:rsidP="00E92F75">
      <w:pPr>
        <w:pStyle w:val="af6"/>
        <w:numPr>
          <w:ilvl w:val="0"/>
          <w:numId w:val="33"/>
        </w:numPr>
        <w:jc w:val="both"/>
      </w:pPr>
      <w:r w:rsidRPr="00263942">
        <w:t>В период доступности</w:t>
      </w:r>
      <w:r>
        <w:t xml:space="preserve">, статус = </w:t>
      </w:r>
      <w:r>
        <w:rPr>
          <w:lang w:val="en-US"/>
        </w:rPr>
        <w:t>Active</w:t>
      </w:r>
      <w:r w:rsidRPr="00CD5ABC">
        <w:t xml:space="preserve"> </w:t>
      </w:r>
      <w:r>
        <w:t>м</w:t>
      </w:r>
      <w:r w:rsidRPr="00263942">
        <w:t>аксимальный совокупный лимит не должен восстанавливаться на величину погашения, произведенного в рамках флит сделки</w:t>
      </w:r>
      <w:r>
        <w:t>;</w:t>
      </w:r>
    </w:p>
    <w:p w:rsidR="00E92F75" w:rsidRPr="007878B7" w:rsidRDefault="00E92F75" w:rsidP="007878B7">
      <w:pPr>
        <w:pStyle w:val="af6"/>
        <w:numPr>
          <w:ilvl w:val="0"/>
          <w:numId w:val="33"/>
        </w:numPr>
        <w:jc w:val="both"/>
      </w:pPr>
      <w:r w:rsidRPr="00263942">
        <w:t>После окончания периода доступности</w:t>
      </w:r>
      <w:r>
        <w:t xml:space="preserve">, статус = </w:t>
      </w:r>
      <w:r>
        <w:rPr>
          <w:lang w:val="en-US"/>
        </w:rPr>
        <w:t>Blocked</w:t>
      </w:r>
      <w:r>
        <w:t xml:space="preserve"> м</w:t>
      </w:r>
      <w:r w:rsidRPr="00263942">
        <w:t>аксимальный совокупный лимит должен восстанавливаться на величину</w:t>
      </w:r>
      <w:r>
        <w:t xml:space="preserve"> произведенного</w:t>
      </w:r>
      <w:r w:rsidRPr="00263942">
        <w:t xml:space="preserve"> погашения.</w:t>
      </w:r>
    </w:p>
    <w:p w:rsidR="007130D9" w:rsidRPr="00D21960" w:rsidRDefault="00B87663" w:rsidP="00403FEC">
      <w:pPr>
        <w:pStyle w:val="L3"/>
      </w:pPr>
      <w:bookmarkStart w:id="138" w:name="_Toc504667711"/>
      <w:r>
        <w:rPr>
          <w:lang w:val="en-US"/>
        </w:rPr>
        <w:t>Hard</w:t>
      </w:r>
      <w:r w:rsidRPr="00B87663">
        <w:t xml:space="preserve"> </w:t>
      </w:r>
      <w:r>
        <w:t>и суб-л</w:t>
      </w:r>
      <w:r w:rsidR="00406F1E" w:rsidRPr="00406F1E">
        <w:t>имит восстанавливается на сумму погашения</w:t>
      </w:r>
      <w:bookmarkEnd w:id="137"/>
      <w:bookmarkEnd w:id="138"/>
    </w:p>
    <w:p w:rsidR="007130D9" w:rsidRPr="007130D9" w:rsidRDefault="007130D9" w:rsidP="00D37837">
      <w:pPr>
        <w:pStyle w:val="L20"/>
      </w:pPr>
      <w:r w:rsidRPr="007130D9">
        <w:t>Действие AS IS:</w:t>
      </w:r>
    </w:p>
    <w:p w:rsidR="007130D9" w:rsidRDefault="00D96A49" w:rsidP="007130D9">
      <w:pPr>
        <w:pStyle w:val="af6"/>
        <w:jc w:val="both"/>
      </w:pPr>
      <w:r>
        <w:t>После осуществления погашения</w:t>
      </w:r>
      <w:r w:rsidR="00263942">
        <w:t>:</w:t>
      </w:r>
    </w:p>
    <w:p w:rsidR="00D96A49" w:rsidRDefault="00D96A49" w:rsidP="00CB346E">
      <w:pPr>
        <w:pStyle w:val="af6"/>
        <w:numPr>
          <w:ilvl w:val="0"/>
          <w:numId w:val="19"/>
        </w:numPr>
        <w:jc w:val="both"/>
      </w:pPr>
      <w:r>
        <w:t xml:space="preserve">По стандартным автомобилям восстанавливается </w:t>
      </w:r>
      <w:r>
        <w:rPr>
          <w:lang w:val="en-US"/>
        </w:rPr>
        <w:t>Hard</w:t>
      </w:r>
      <w:r w:rsidRPr="00D96A49">
        <w:t xml:space="preserve"> </w:t>
      </w:r>
      <w:r>
        <w:rPr>
          <w:lang w:val="en-US"/>
        </w:rPr>
        <w:t>limit</w:t>
      </w:r>
      <w:r w:rsidRPr="00D96A49">
        <w:t xml:space="preserve"> </w:t>
      </w:r>
      <w:r>
        <w:t>на величину завалидированного погашения</w:t>
      </w:r>
    </w:p>
    <w:p w:rsidR="00D96A49" w:rsidRPr="00D96A49" w:rsidRDefault="00D96A49" w:rsidP="00CB346E">
      <w:pPr>
        <w:pStyle w:val="af6"/>
        <w:numPr>
          <w:ilvl w:val="0"/>
          <w:numId w:val="19"/>
        </w:numPr>
        <w:jc w:val="both"/>
      </w:pPr>
      <w:r>
        <w:t>По демо и подменным автомобилям восстанавливается сублимит на величин</w:t>
      </w:r>
      <w:r w:rsidR="00263942">
        <w:t>у завалидированного погашения (периодический платеж / полное погашение).</w:t>
      </w:r>
    </w:p>
    <w:p w:rsidR="007130D9" w:rsidRPr="007130D9" w:rsidRDefault="007130D9" w:rsidP="00D37837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 BE</w:t>
      </w:r>
      <w:r w:rsidRPr="007130D9">
        <w:t>:</w:t>
      </w:r>
    </w:p>
    <w:p w:rsidR="007130D9" w:rsidRP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7130D9" w:rsidRPr="00263942" w:rsidRDefault="00263942" w:rsidP="007130D9">
      <w:pPr>
        <w:pStyle w:val="af6"/>
      </w:pPr>
      <w:r w:rsidRPr="00263942">
        <w:t>Не меняется</w:t>
      </w:r>
    </w:p>
    <w:p w:rsidR="00263942" w:rsidRPr="007130D9" w:rsidRDefault="00263942" w:rsidP="007130D9">
      <w:pPr>
        <w:pStyle w:val="af6"/>
        <w:rPr>
          <w:u w:val="single"/>
        </w:rPr>
      </w:pPr>
    </w:p>
    <w:p w:rsid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403FEC" w:rsidRPr="00403FEC" w:rsidRDefault="00403FEC" w:rsidP="007130D9">
      <w:pPr>
        <w:pStyle w:val="af6"/>
      </w:pPr>
      <w:r w:rsidRPr="00403FEC">
        <w:t>Не требуется</w:t>
      </w:r>
    </w:p>
    <w:p w:rsidR="007130D9" w:rsidRPr="00D21960" w:rsidRDefault="009828C5" w:rsidP="00D37837">
      <w:pPr>
        <w:pStyle w:val="L3"/>
      </w:pPr>
      <w:bookmarkStart w:id="139" w:name="_Toc504144800"/>
      <w:bookmarkStart w:id="140" w:name="_Toc504667712"/>
      <w:r>
        <w:t>Изменение флит лимита в момент</w:t>
      </w:r>
      <w:r w:rsidR="00406F1E" w:rsidRPr="00406F1E">
        <w:t xml:space="preserve"> погашения</w:t>
      </w:r>
      <w:bookmarkEnd w:id="139"/>
      <w:bookmarkEnd w:id="140"/>
    </w:p>
    <w:p w:rsidR="007130D9" w:rsidRPr="007130D9" w:rsidRDefault="007130D9" w:rsidP="00D37837">
      <w:pPr>
        <w:pStyle w:val="L20"/>
      </w:pPr>
      <w:r w:rsidRPr="007130D9">
        <w:t>Действие AS IS:</w:t>
      </w:r>
    </w:p>
    <w:p w:rsidR="007130D9" w:rsidRPr="007130D9" w:rsidRDefault="00263942" w:rsidP="007130D9">
      <w:pPr>
        <w:pStyle w:val="af6"/>
        <w:jc w:val="both"/>
      </w:pPr>
      <w:r>
        <w:t>Для флит автомобилей не существует.</w:t>
      </w:r>
    </w:p>
    <w:p w:rsidR="007130D9" w:rsidRPr="007130D9" w:rsidRDefault="007130D9" w:rsidP="00D37837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</w:t>
      </w:r>
      <w:r w:rsidRPr="00263942">
        <w:t xml:space="preserve"> </w:t>
      </w:r>
      <w:r w:rsidRPr="007130D9">
        <w:rPr>
          <w:lang w:val="en-US"/>
        </w:rPr>
        <w:t>BE</w:t>
      </w:r>
      <w:r w:rsidRPr="007130D9">
        <w:t>:</w:t>
      </w:r>
    </w:p>
    <w:p w:rsidR="007130D9" w:rsidRPr="007130D9" w:rsidRDefault="007130D9" w:rsidP="00263942">
      <w:pPr>
        <w:pStyle w:val="af6"/>
        <w:jc w:val="both"/>
        <w:rPr>
          <w:u w:val="single"/>
        </w:rPr>
      </w:pPr>
      <w:r w:rsidRPr="007130D9">
        <w:rPr>
          <w:u w:val="single"/>
        </w:rPr>
        <w:lastRenderedPageBreak/>
        <w:t>Бизнес-процесс:</w:t>
      </w:r>
    </w:p>
    <w:p w:rsidR="007130D9" w:rsidRDefault="00263942" w:rsidP="00263942">
      <w:pPr>
        <w:pStyle w:val="af6"/>
        <w:jc w:val="both"/>
      </w:pPr>
      <w:r w:rsidRPr="00263942">
        <w:t>После погашения основного долга по флит автомобилю</w:t>
      </w:r>
      <w:r>
        <w:t xml:space="preserve"> флит-лимит в рамках флит сделки не становится доступным для финансирования.</w:t>
      </w:r>
    </w:p>
    <w:p w:rsidR="004F7335" w:rsidRDefault="004F7335" w:rsidP="00263942">
      <w:pPr>
        <w:pStyle w:val="af6"/>
        <w:jc w:val="both"/>
      </w:pPr>
    </w:p>
    <w:p w:rsidR="007130D9" w:rsidRDefault="007130D9" w:rsidP="00263942">
      <w:pPr>
        <w:pStyle w:val="af6"/>
        <w:jc w:val="both"/>
        <w:rPr>
          <w:u w:val="single"/>
        </w:rPr>
      </w:pPr>
      <w:r w:rsidRPr="007130D9">
        <w:rPr>
          <w:u w:val="single"/>
        </w:rPr>
        <w:t>Автоматизация:</w:t>
      </w:r>
    </w:p>
    <w:p w:rsidR="007130D9" w:rsidRDefault="007130D9" w:rsidP="000F33B7">
      <w:pPr>
        <w:pStyle w:val="Req1-title"/>
      </w:pPr>
      <w:r w:rsidRPr="007130D9">
        <w:t xml:space="preserve">Требование </w:t>
      </w:r>
      <w:r w:rsidR="00CD5ABC">
        <w:t>2</w:t>
      </w:r>
      <w:r w:rsidR="004F6E58">
        <w:t>4</w:t>
      </w:r>
      <w:r w:rsidRPr="007130D9">
        <w:t xml:space="preserve">: </w:t>
      </w:r>
      <w:r w:rsidR="00263942">
        <w:t>Восстановление лимитов по флит-автомобилям</w:t>
      </w:r>
    </w:p>
    <w:p w:rsidR="00CD5ABC" w:rsidRDefault="00CD5ABC" w:rsidP="00263942">
      <w:pPr>
        <w:pStyle w:val="af6"/>
        <w:jc w:val="both"/>
      </w:pPr>
      <w:r>
        <w:t>После валидации погашения по флит-автомобилям:</w:t>
      </w:r>
    </w:p>
    <w:p w:rsidR="00263942" w:rsidRPr="00263942" w:rsidRDefault="00263942" w:rsidP="00CB346E">
      <w:pPr>
        <w:pStyle w:val="af6"/>
        <w:numPr>
          <w:ilvl w:val="0"/>
          <w:numId w:val="32"/>
        </w:numPr>
        <w:jc w:val="both"/>
      </w:pPr>
      <w:r w:rsidRPr="00263942">
        <w:t>Флит лимит в рамках флит сделки</w:t>
      </w:r>
      <w:r w:rsidR="00CD5ABC">
        <w:t xml:space="preserve"> н</w:t>
      </w:r>
      <w:r w:rsidRPr="00263942">
        <w:t>е должен восстанавливаться и становиться доступным для финансирования</w:t>
      </w:r>
      <w:r w:rsidR="00F80561">
        <w:t xml:space="preserve">. Но при расчёте размера </w:t>
      </w:r>
      <w:r w:rsidR="00F80561">
        <w:rPr>
          <w:lang w:val="en-US"/>
        </w:rPr>
        <w:t>Outstanding</w:t>
      </w:r>
      <w:r w:rsidR="00F80561" w:rsidRPr="00F80561">
        <w:t xml:space="preserve"> </w:t>
      </w:r>
      <w:r w:rsidR="00F80561">
        <w:t>значение должно учитывать произведённые погашения.</w:t>
      </w:r>
    </w:p>
    <w:p w:rsidR="007130D9" w:rsidRPr="00D21960" w:rsidRDefault="00406F1E" w:rsidP="00D37837">
      <w:pPr>
        <w:pStyle w:val="L3"/>
      </w:pPr>
      <w:bookmarkStart w:id="141" w:name="_Toc504144801"/>
      <w:bookmarkStart w:id="142" w:name="_Toc504667713"/>
      <w:r w:rsidRPr="00406F1E">
        <w:t>Отправка ПТС релиз</w:t>
      </w:r>
      <w:bookmarkEnd w:id="141"/>
      <w:bookmarkEnd w:id="142"/>
    </w:p>
    <w:p w:rsidR="007130D9" w:rsidRPr="007130D9" w:rsidRDefault="007130D9" w:rsidP="00D37837">
      <w:pPr>
        <w:pStyle w:val="L20"/>
      </w:pPr>
      <w:r w:rsidRPr="007130D9">
        <w:t>Действие AS IS:</w:t>
      </w:r>
    </w:p>
    <w:p w:rsidR="007130D9" w:rsidRPr="00263942" w:rsidRDefault="00263942" w:rsidP="007130D9">
      <w:pPr>
        <w:pStyle w:val="af6"/>
        <w:jc w:val="both"/>
      </w:pPr>
      <w:r>
        <w:t xml:space="preserve">В </w:t>
      </w:r>
      <w:r>
        <w:rPr>
          <w:lang w:val="en-US"/>
        </w:rPr>
        <w:t>CoT</w:t>
      </w:r>
      <w:r>
        <w:t xml:space="preserve"> 12:40, 16:00</w:t>
      </w:r>
      <w:r w:rsidR="00E51158">
        <w:t xml:space="preserve"> и</w:t>
      </w:r>
      <w:r>
        <w:t xml:space="preserve"> </w:t>
      </w:r>
      <w:r>
        <w:rPr>
          <w:lang w:val="en-US"/>
        </w:rPr>
        <w:t>EOD</w:t>
      </w:r>
      <w:r w:rsidRPr="00263942">
        <w:t xml:space="preserve"> </w:t>
      </w:r>
      <w:r>
        <w:t xml:space="preserve">происходит отправка ПТС-релиз: файл типа </w:t>
      </w:r>
      <w:r>
        <w:rPr>
          <w:lang w:val="en-US"/>
        </w:rPr>
        <w:t>PTS</w:t>
      </w:r>
      <w:r w:rsidRPr="00263942">
        <w:t>_</w:t>
      </w:r>
      <w:r>
        <w:rPr>
          <w:lang w:val="en-US"/>
        </w:rPr>
        <w:t>rel</w:t>
      </w:r>
      <w:r>
        <w:t xml:space="preserve"> отправляется ПТС-провайдеру</w:t>
      </w:r>
      <w:r w:rsidRPr="00263942">
        <w:t xml:space="preserve"> </w:t>
      </w:r>
      <w:r>
        <w:t xml:space="preserve">по тем погашениям, которые были произведены до этого </w:t>
      </w:r>
      <w:r>
        <w:rPr>
          <w:lang w:val="en-US"/>
        </w:rPr>
        <w:t>CoT</w:t>
      </w:r>
      <w:r w:rsidRPr="00263942">
        <w:t>.</w:t>
      </w:r>
    </w:p>
    <w:p w:rsidR="007130D9" w:rsidRPr="007130D9" w:rsidRDefault="007130D9" w:rsidP="00D37837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</w:t>
      </w:r>
      <w:r w:rsidRPr="00263942">
        <w:t xml:space="preserve"> </w:t>
      </w:r>
      <w:r w:rsidRPr="007130D9">
        <w:rPr>
          <w:lang w:val="en-US"/>
        </w:rPr>
        <w:t>BE</w:t>
      </w:r>
      <w:r w:rsidRPr="007130D9">
        <w:t>:</w:t>
      </w:r>
    </w:p>
    <w:p w:rsid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7130D9" w:rsidRPr="00263942" w:rsidRDefault="00263942" w:rsidP="00263942">
      <w:pPr>
        <w:pStyle w:val="af6"/>
        <w:jc w:val="both"/>
        <w:rPr>
          <w:u w:val="single"/>
        </w:rPr>
      </w:pPr>
      <w:r>
        <w:t xml:space="preserve">В </w:t>
      </w:r>
      <w:r>
        <w:rPr>
          <w:lang w:val="en-US"/>
        </w:rPr>
        <w:t>CoT</w:t>
      </w:r>
      <w:r>
        <w:t xml:space="preserve"> 12:40, 16:00, </w:t>
      </w:r>
      <w:r>
        <w:rPr>
          <w:lang w:val="en-US"/>
        </w:rPr>
        <w:t>EOD</w:t>
      </w:r>
      <w:r w:rsidRPr="00263942">
        <w:t xml:space="preserve"> </w:t>
      </w:r>
      <w:r>
        <w:t>автоматически отправляется ПТС-релиз не только по автомобилям, по которым было произведено погашение основного долга, но и по тем автомобилям, по которым пришёл запрос на выдачу ПТС.</w:t>
      </w:r>
    </w:p>
    <w:p w:rsidR="00263942" w:rsidRPr="00263942" w:rsidRDefault="00263942" w:rsidP="007130D9">
      <w:pPr>
        <w:pStyle w:val="af6"/>
        <w:rPr>
          <w:u w:val="single"/>
        </w:rPr>
      </w:pPr>
    </w:p>
    <w:p w:rsidR="007130D9" w:rsidRDefault="007130D9" w:rsidP="007130D9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746AC6" w:rsidRDefault="00746AC6" w:rsidP="000F33B7">
      <w:pPr>
        <w:pStyle w:val="Req1-title"/>
      </w:pPr>
      <w:r w:rsidRPr="007130D9">
        <w:t xml:space="preserve">Требование </w:t>
      </w:r>
      <w:r>
        <w:t>2</w:t>
      </w:r>
      <w:r w:rsidRPr="00746AC6">
        <w:t>5</w:t>
      </w:r>
      <w:r>
        <w:t>.</w:t>
      </w:r>
      <w:r w:rsidRPr="007130D9">
        <w:t xml:space="preserve"> </w:t>
      </w:r>
      <w:r>
        <w:t>Отправка ПТС релиз</w:t>
      </w:r>
    </w:p>
    <w:p w:rsidR="00746AC6" w:rsidRDefault="00263942" w:rsidP="00DD3FED">
      <w:pPr>
        <w:pStyle w:val="af6"/>
        <w:jc w:val="both"/>
      </w:pPr>
      <w:r>
        <w:t xml:space="preserve">В файл типа </w:t>
      </w:r>
      <w:r>
        <w:rPr>
          <w:lang w:val="en-US"/>
        </w:rPr>
        <w:t>PTS</w:t>
      </w:r>
      <w:r w:rsidRPr="00263942">
        <w:t>_</w:t>
      </w:r>
      <w:r>
        <w:rPr>
          <w:lang w:val="en-US"/>
        </w:rPr>
        <w:t>rel</w:t>
      </w:r>
      <w:r>
        <w:t xml:space="preserve"> должны попадать те автомобили, по которым </w:t>
      </w:r>
      <w:r w:rsidR="00746AC6">
        <w:t>к</w:t>
      </w:r>
      <w:r>
        <w:t xml:space="preserve"> определённ</w:t>
      </w:r>
      <w:r w:rsidR="00746AC6">
        <w:t>ому</w:t>
      </w:r>
      <w:r>
        <w:t xml:space="preserve"> </w:t>
      </w:r>
      <w:r>
        <w:rPr>
          <w:lang w:val="en-US"/>
        </w:rPr>
        <w:t>C</w:t>
      </w:r>
      <w:r w:rsidR="00EE0B41">
        <w:rPr>
          <w:lang w:val="en-US"/>
        </w:rPr>
        <w:t>o</w:t>
      </w:r>
      <w:r>
        <w:rPr>
          <w:lang w:val="en-US"/>
        </w:rPr>
        <w:t>T</w:t>
      </w:r>
      <w:r w:rsidR="00746AC6">
        <w:t>:</w:t>
      </w:r>
    </w:p>
    <w:p w:rsidR="00EA1A88" w:rsidRDefault="00A30174" w:rsidP="00DD3FED">
      <w:pPr>
        <w:pStyle w:val="af6"/>
        <w:jc w:val="both"/>
      </w:pPr>
      <w:r>
        <w:t>Отсутствует признак «Электронный ПТС»</w:t>
      </w:r>
    </w:p>
    <w:p w:rsidR="00A30174" w:rsidRPr="00A30174" w:rsidRDefault="00A30174" w:rsidP="00DD3FED">
      <w:pPr>
        <w:pStyle w:val="af6"/>
        <w:jc w:val="both"/>
        <w:rPr>
          <w:b/>
        </w:rPr>
      </w:pPr>
      <w:r w:rsidRPr="00A30174">
        <w:rPr>
          <w:b/>
        </w:rPr>
        <w:t>И</w:t>
      </w:r>
    </w:p>
    <w:p w:rsidR="00746AC6" w:rsidRDefault="00A41076" w:rsidP="00DD3FED">
      <w:pPr>
        <w:pStyle w:val="af6"/>
        <w:jc w:val="both"/>
      </w:pPr>
      <w:r>
        <w:t>произведено погашение</w:t>
      </w:r>
      <w:r w:rsidR="00746AC6">
        <w:t xml:space="preserve"> и присвоен признак «ПТС выдан»</w:t>
      </w:r>
    </w:p>
    <w:p w:rsidR="00A30174" w:rsidRDefault="00A30174" w:rsidP="00DD3FED">
      <w:pPr>
        <w:pStyle w:val="af6"/>
        <w:jc w:val="both"/>
      </w:pPr>
    </w:p>
    <w:p w:rsidR="00A30174" w:rsidRDefault="00746AC6" w:rsidP="00DD3FED">
      <w:pPr>
        <w:pStyle w:val="af6"/>
        <w:jc w:val="both"/>
        <w:rPr>
          <w:b/>
        </w:rPr>
      </w:pPr>
      <w:r w:rsidRPr="00A30174">
        <w:rPr>
          <w:b/>
        </w:rPr>
        <w:t>ИЛИ</w:t>
      </w:r>
    </w:p>
    <w:p w:rsidR="00A30174" w:rsidRPr="00A30174" w:rsidRDefault="00A30174" w:rsidP="00DD3FED">
      <w:pPr>
        <w:pStyle w:val="af6"/>
        <w:jc w:val="both"/>
        <w:rPr>
          <w:b/>
        </w:rPr>
      </w:pPr>
    </w:p>
    <w:p w:rsidR="00A30174" w:rsidRDefault="00A30174" w:rsidP="00A30174">
      <w:pPr>
        <w:pStyle w:val="af6"/>
        <w:jc w:val="both"/>
      </w:pPr>
      <w:r>
        <w:t>Отсутствует признак «Электронный ПТС»</w:t>
      </w:r>
    </w:p>
    <w:p w:rsidR="00A30174" w:rsidRDefault="00A30174" w:rsidP="00DD3FED">
      <w:pPr>
        <w:pStyle w:val="af6"/>
        <w:jc w:val="both"/>
      </w:pPr>
      <w:r w:rsidRPr="00A30174">
        <w:rPr>
          <w:b/>
        </w:rPr>
        <w:t>И</w:t>
      </w:r>
    </w:p>
    <w:p w:rsidR="007130D9" w:rsidRPr="00EA1A88" w:rsidRDefault="00A41076" w:rsidP="00DD3FED">
      <w:pPr>
        <w:pStyle w:val="af6"/>
        <w:jc w:val="both"/>
      </w:pPr>
      <w:r>
        <w:t>по которым был запрос на своевременную выдачу ПТС</w:t>
      </w:r>
      <w:r w:rsidR="009A7264">
        <w:t xml:space="preserve"> </w:t>
      </w:r>
      <w:r w:rsidR="00EA1A88">
        <w:t>и присвоен признак «ПТС выдан»</w:t>
      </w:r>
      <w:r w:rsidR="00EA1A88" w:rsidRPr="00EA1A88">
        <w:t>/.</w:t>
      </w:r>
    </w:p>
    <w:p w:rsidR="00746AC6" w:rsidRDefault="00746AC6" w:rsidP="00DD3FED">
      <w:pPr>
        <w:pStyle w:val="af6"/>
        <w:jc w:val="both"/>
      </w:pPr>
    </w:p>
    <w:p w:rsidR="00746AC6" w:rsidRDefault="00746AC6" w:rsidP="00DD3FED">
      <w:pPr>
        <w:pStyle w:val="af6"/>
        <w:jc w:val="both"/>
      </w:pPr>
      <w:r>
        <w:t>Если валидация запроса на погашения была произведена позже, чем запрос на выдачу ПТС, то повторно включать информацию о ПТС не нужно.</w:t>
      </w:r>
    </w:p>
    <w:p w:rsidR="00D42658" w:rsidRDefault="00D42658" w:rsidP="00DD3FED">
      <w:pPr>
        <w:pStyle w:val="af6"/>
        <w:jc w:val="both"/>
      </w:pPr>
    </w:p>
    <w:p w:rsidR="00D42658" w:rsidRPr="00D42658" w:rsidRDefault="00D42658" w:rsidP="00DD3FED">
      <w:pPr>
        <w:pStyle w:val="af6"/>
        <w:jc w:val="both"/>
      </w:pPr>
      <w:commentRangeStart w:id="143"/>
      <w:r>
        <w:t xml:space="preserve">Необходимо реализовать возможность отправки ПТС-релиза по флит автомобилям без привязки </w:t>
      </w:r>
      <w:proofErr w:type="gramStart"/>
      <w:r>
        <w:t>к</w:t>
      </w:r>
      <w:proofErr w:type="gramEnd"/>
      <w:r>
        <w:t xml:space="preserve"> текущим </w:t>
      </w:r>
      <w:r>
        <w:rPr>
          <w:lang w:val="en-US"/>
        </w:rPr>
        <w:t>CoT</w:t>
      </w:r>
      <w:r>
        <w:t>.</w:t>
      </w:r>
      <w:commentRangeEnd w:id="143"/>
      <w:r w:rsidR="00BF3ECB">
        <w:rPr>
          <w:rStyle w:val="aa"/>
          <w:rFonts w:ascii="Courier New" w:hAnsi="Courier New" w:cs="Times New Roman"/>
          <w:lang w:val="en-US"/>
        </w:rPr>
        <w:commentReference w:id="143"/>
      </w:r>
      <w:commentRangeStart w:id="144"/>
      <w:r w:rsidR="00506A6C">
        <w:t xml:space="preserve">  </w:t>
      </w:r>
      <w:commentRangeEnd w:id="144"/>
      <w:r w:rsidR="00506A6C">
        <w:rPr>
          <w:rStyle w:val="aa"/>
          <w:rFonts w:ascii="Courier New" w:hAnsi="Courier New" w:cs="Times New Roman"/>
          <w:lang w:val="en-US"/>
        </w:rPr>
        <w:commentReference w:id="144"/>
      </w:r>
    </w:p>
    <w:p w:rsidR="00406F1E" w:rsidRPr="00D21960" w:rsidRDefault="00406F1E" w:rsidP="00D37837">
      <w:pPr>
        <w:pStyle w:val="L3"/>
      </w:pPr>
      <w:bookmarkStart w:id="145" w:name="_Toc504144802"/>
      <w:bookmarkStart w:id="146" w:name="_Toc504667714"/>
      <w:r w:rsidRPr="00406F1E">
        <w:t>Отправка информационных отчетов</w:t>
      </w:r>
      <w:bookmarkEnd w:id="145"/>
      <w:bookmarkEnd w:id="146"/>
    </w:p>
    <w:p w:rsidR="00406F1E" w:rsidRPr="007130D9" w:rsidRDefault="00406F1E" w:rsidP="00D37837">
      <w:pPr>
        <w:pStyle w:val="L20"/>
      </w:pPr>
      <w:r w:rsidRPr="007130D9">
        <w:t>Действие AS IS:</w:t>
      </w:r>
    </w:p>
    <w:p w:rsidR="00406F1E" w:rsidRPr="00A41076" w:rsidRDefault="00A41076" w:rsidP="00406F1E">
      <w:pPr>
        <w:pStyle w:val="af6"/>
        <w:jc w:val="both"/>
      </w:pPr>
      <w:r>
        <w:t xml:space="preserve">В </w:t>
      </w:r>
      <w:r>
        <w:rPr>
          <w:lang w:val="en-US"/>
        </w:rPr>
        <w:t>C</w:t>
      </w:r>
      <w:r w:rsidR="00746AC6">
        <w:rPr>
          <w:lang w:val="en-US"/>
        </w:rPr>
        <w:t>o</w:t>
      </w:r>
      <w:r>
        <w:rPr>
          <w:lang w:val="en-US"/>
        </w:rPr>
        <w:t>T</w:t>
      </w:r>
      <w:r w:rsidRPr="00A41076">
        <w:t xml:space="preserve"> </w:t>
      </w:r>
      <w:r>
        <w:t>отправляются информационные отчёты по выданным ПТС.</w:t>
      </w:r>
    </w:p>
    <w:p w:rsidR="00406F1E" w:rsidRPr="007130D9" w:rsidRDefault="00406F1E" w:rsidP="00D37837">
      <w:pPr>
        <w:pStyle w:val="L20"/>
      </w:pPr>
      <w:r w:rsidRPr="007130D9">
        <w:t xml:space="preserve">Действие </w:t>
      </w:r>
      <w:r w:rsidRPr="007130D9">
        <w:rPr>
          <w:lang w:val="en-US"/>
        </w:rPr>
        <w:t>TO BE</w:t>
      </w:r>
      <w:r w:rsidRPr="007130D9">
        <w:t>:</w:t>
      </w:r>
    </w:p>
    <w:p w:rsidR="00406F1E" w:rsidRPr="007130D9" w:rsidRDefault="00406F1E" w:rsidP="00406F1E">
      <w:pPr>
        <w:pStyle w:val="af6"/>
        <w:rPr>
          <w:u w:val="single"/>
        </w:rPr>
      </w:pPr>
      <w:r w:rsidRPr="007130D9">
        <w:rPr>
          <w:u w:val="single"/>
        </w:rPr>
        <w:t>Бизнес-процесс:</w:t>
      </w:r>
    </w:p>
    <w:p w:rsidR="00406F1E" w:rsidRPr="00746AC6" w:rsidRDefault="00A41076" w:rsidP="00406F1E">
      <w:pPr>
        <w:pStyle w:val="af6"/>
      </w:pPr>
      <w:r w:rsidRPr="00746AC6">
        <w:t>Не меняется</w:t>
      </w:r>
    </w:p>
    <w:p w:rsidR="00A41076" w:rsidRPr="007130D9" w:rsidRDefault="00A41076" w:rsidP="00406F1E">
      <w:pPr>
        <w:pStyle w:val="af6"/>
        <w:rPr>
          <w:u w:val="single"/>
        </w:rPr>
      </w:pPr>
    </w:p>
    <w:p w:rsidR="00406F1E" w:rsidRDefault="00406F1E" w:rsidP="00406F1E">
      <w:pPr>
        <w:pStyle w:val="af6"/>
        <w:rPr>
          <w:u w:val="single"/>
        </w:rPr>
      </w:pPr>
      <w:r w:rsidRPr="007130D9">
        <w:rPr>
          <w:u w:val="single"/>
        </w:rPr>
        <w:t>Автоматизация:</w:t>
      </w:r>
    </w:p>
    <w:p w:rsidR="00406F1E" w:rsidRPr="000F33B7" w:rsidRDefault="00406F1E" w:rsidP="000F33B7">
      <w:pPr>
        <w:pStyle w:val="Req1-title"/>
      </w:pPr>
      <w:r w:rsidRPr="000F33B7">
        <w:t xml:space="preserve">Требование </w:t>
      </w:r>
      <w:r w:rsidR="00746AC6" w:rsidRPr="000F33B7">
        <w:t>26.</w:t>
      </w:r>
      <w:r w:rsidRPr="000F33B7">
        <w:t xml:space="preserve"> </w:t>
      </w:r>
      <w:r w:rsidR="00746AC6" w:rsidRPr="000F33B7">
        <w:t>Отправка информации о выданных ПТС</w:t>
      </w:r>
    </w:p>
    <w:p w:rsidR="009A7264" w:rsidRDefault="00A41076" w:rsidP="00CD67A8">
      <w:pPr>
        <w:pStyle w:val="af6"/>
        <w:jc w:val="both"/>
      </w:pPr>
      <w:r w:rsidRPr="00A41076">
        <w:lastRenderedPageBreak/>
        <w:t xml:space="preserve">В </w:t>
      </w:r>
      <w:r w:rsidR="00746AC6">
        <w:t>отчёты</w:t>
      </w:r>
      <w:r>
        <w:t>, которые ходят в течение дня</w:t>
      </w:r>
      <w:r w:rsidR="00746AC6">
        <w:t xml:space="preserve"> (в 12.40, 16.00 и </w:t>
      </w:r>
      <w:r w:rsidR="00746AC6">
        <w:rPr>
          <w:lang w:val="en-US"/>
        </w:rPr>
        <w:t>EOD</w:t>
      </w:r>
      <w:r w:rsidR="00746AC6" w:rsidRPr="00746AC6">
        <w:t>)</w:t>
      </w:r>
      <w:r>
        <w:t xml:space="preserve">, </w:t>
      </w:r>
      <w:r w:rsidRPr="00A41076">
        <w:t xml:space="preserve">должны попадать </w:t>
      </w:r>
      <w:r>
        <w:t xml:space="preserve">ПТС, которые были выданы </w:t>
      </w:r>
      <w:r w:rsidR="001708DA">
        <w:t xml:space="preserve">к омук </w:t>
      </w:r>
      <w:r>
        <w:t>определенн</w:t>
      </w:r>
      <w:r w:rsidR="001708DA">
        <w:t>ому</w:t>
      </w:r>
      <w:r>
        <w:t xml:space="preserve"> СоТ</w:t>
      </w:r>
      <w:r w:rsidR="009A7264">
        <w:t xml:space="preserve"> (ПТС-релиз для ДХЛ и для дилера) или произведены погашения по ам с электронными ПТС.</w:t>
      </w:r>
    </w:p>
    <w:p w:rsidR="00A41076" w:rsidRDefault="00A41076" w:rsidP="00CD67A8">
      <w:pPr>
        <w:pStyle w:val="af6"/>
        <w:jc w:val="both"/>
      </w:pPr>
      <w:r>
        <w:t xml:space="preserve">В файл, который отправляется посредством </w:t>
      </w:r>
      <w:r w:rsidR="00746AC6">
        <w:rPr>
          <w:lang w:val="en-US"/>
        </w:rPr>
        <w:t>Email</w:t>
      </w:r>
      <w:r w:rsidR="00746AC6" w:rsidRPr="00746AC6">
        <w:t xml:space="preserve"> </w:t>
      </w:r>
      <w:r w:rsidR="00746AC6">
        <w:rPr>
          <w:lang w:val="en-US"/>
        </w:rPr>
        <w:t>Reports</w:t>
      </w:r>
      <w:r w:rsidR="00746AC6">
        <w:t xml:space="preserve"> за предыдущий день</w:t>
      </w:r>
      <w:r>
        <w:t xml:space="preserve">, должны попадать все </w:t>
      </w:r>
      <w:r w:rsidR="00F3458D">
        <w:t xml:space="preserve">бумажные </w:t>
      </w:r>
      <w:r>
        <w:t>ПТС</w:t>
      </w:r>
      <w:r w:rsidR="00F3458D">
        <w:t xml:space="preserve"> (не присвоен признак электронного ПТС))</w:t>
      </w:r>
      <w:r w:rsidR="009A7264">
        <w:t>,</w:t>
      </w:r>
      <w:r>
        <w:t xml:space="preserve"> которые были выданы в предыдущий день</w:t>
      </w:r>
      <w:r w:rsidR="009A7264">
        <w:t>, а также автомобили с признаками электронного ПТС, по которым было произведено погашение ОД.</w:t>
      </w:r>
      <w:r>
        <w:t>.</w:t>
      </w:r>
    </w:p>
    <w:p w:rsidR="007A7CE5" w:rsidRPr="00A41076" w:rsidRDefault="0017171C" w:rsidP="007A7CE5">
      <w:pPr>
        <w:pStyle w:val="af6"/>
        <w:jc w:val="both"/>
      </w:pPr>
      <w:r>
        <w:t>ПТС по д</w:t>
      </w:r>
      <w:r w:rsidR="007A7CE5">
        <w:t>емо и подменны</w:t>
      </w:r>
      <w:r>
        <w:t xml:space="preserve">м автомобилям </w:t>
      </w:r>
      <w:r w:rsidR="007A7CE5">
        <w:t xml:space="preserve">должны отражаться в отчётах в соответствии с требованиями </w:t>
      </w:r>
      <w:hyperlink r:id="rId40" w:history="1">
        <w:r w:rsidR="007A7CE5" w:rsidRPr="00321343">
          <w:rPr>
            <w:rStyle w:val="a9"/>
            <w:lang w:val="en-US"/>
          </w:rPr>
          <w:t>CHR</w:t>
        </w:r>
        <w:r w:rsidR="007A7CE5" w:rsidRPr="00321343">
          <w:rPr>
            <w:rStyle w:val="a9"/>
          </w:rPr>
          <w:t>-3882</w:t>
        </w:r>
      </w:hyperlink>
      <w:r w:rsidR="007A7CE5">
        <w:rPr>
          <w:rStyle w:val="a9"/>
        </w:rPr>
        <w:t>.</w:t>
      </w:r>
    </w:p>
    <w:p w:rsidR="00E408A6" w:rsidRPr="00E408A6" w:rsidRDefault="00E408A6" w:rsidP="000F33B7">
      <w:pPr>
        <w:pStyle w:val="Req1-title"/>
      </w:pPr>
      <w:r w:rsidRPr="007130D9">
        <w:t xml:space="preserve">Требование </w:t>
      </w:r>
      <w:r>
        <w:t>27.</w:t>
      </w:r>
      <w:r w:rsidRPr="007130D9">
        <w:t xml:space="preserve"> </w:t>
      </w:r>
      <w:r>
        <w:t>Отображение информации в ф</w:t>
      </w:r>
      <w:r w:rsidRPr="005C79D8">
        <w:t>айл</w:t>
      </w:r>
      <w:r>
        <w:t>е</w:t>
      </w:r>
      <w:r w:rsidRPr="005C79D8">
        <w:t xml:space="preserve"> </w:t>
      </w:r>
      <w:r w:rsidRPr="005C79D8">
        <w:rPr>
          <w:lang w:val="en-US"/>
        </w:rPr>
        <w:t>F</w:t>
      </w:r>
      <w:r w:rsidRPr="005C79D8">
        <w:t>9</w:t>
      </w:r>
      <w:r>
        <w:t>2</w:t>
      </w:r>
      <w:r w:rsidRPr="005C79D8">
        <w:t>0</w:t>
      </w:r>
    </w:p>
    <w:p w:rsidR="00E408A6" w:rsidRDefault="00E408A6" w:rsidP="00E408A6">
      <w:pPr>
        <w:pStyle w:val="af6"/>
        <w:jc w:val="both"/>
      </w:pPr>
      <w:r w:rsidRPr="005C79D8">
        <w:t xml:space="preserve">Информация о </w:t>
      </w:r>
      <w:r>
        <w:t>погашенных</w:t>
      </w:r>
      <w:r w:rsidRPr="005C79D8">
        <w:t xml:space="preserve"> ф</w:t>
      </w:r>
      <w:r>
        <w:t>лит-автомобилях должна</w:t>
      </w:r>
      <w:r w:rsidRPr="005C79D8">
        <w:t xml:space="preserve"> передаваться в файле </w:t>
      </w:r>
      <w:r w:rsidRPr="005C79D8">
        <w:rPr>
          <w:lang w:val="en-US"/>
        </w:rPr>
        <w:t>F</w:t>
      </w:r>
      <w:r w:rsidRPr="005C79D8">
        <w:t>9</w:t>
      </w:r>
      <w:r w:rsidR="00DA610D">
        <w:t>2</w:t>
      </w:r>
      <w:r w:rsidRPr="005C79D8">
        <w:t>0 аналогично станда</w:t>
      </w:r>
      <w:r>
        <w:t>ртным автомобилям.</w:t>
      </w:r>
    </w:p>
    <w:p w:rsidR="000F53BA" w:rsidRPr="000C2688" w:rsidRDefault="000F53BA" w:rsidP="00B73A90">
      <w:pPr>
        <w:pStyle w:val="L10"/>
      </w:pPr>
      <w:bookmarkStart w:id="147" w:name="_Toc504144803"/>
      <w:bookmarkStart w:id="148" w:name="_Toc504667715"/>
      <w:r>
        <w:lastRenderedPageBreak/>
        <w:t>Изменение условий сотрудничества</w:t>
      </w:r>
      <w:bookmarkEnd w:id="147"/>
      <w:bookmarkEnd w:id="148"/>
    </w:p>
    <w:p w:rsidR="000F53BA" w:rsidRDefault="000F53BA" w:rsidP="000F53BA">
      <w:pPr>
        <w:pStyle w:val="L2"/>
      </w:pPr>
      <w:bookmarkStart w:id="149" w:name="_Toc504144804"/>
      <w:bookmarkStart w:id="150" w:name="_Toc504667716"/>
      <w:r w:rsidRPr="00233B35">
        <w:t>Детальный анализ пользовательских требований</w:t>
      </w:r>
      <w:bookmarkEnd w:id="149"/>
      <w:bookmarkEnd w:id="150"/>
    </w:p>
    <w:p w:rsidR="000F53BA" w:rsidRDefault="000F53BA" w:rsidP="00D37837">
      <w:pPr>
        <w:pStyle w:val="L3"/>
      </w:pPr>
      <w:bookmarkStart w:id="151" w:name="_Toc504144805"/>
      <w:bookmarkStart w:id="152" w:name="_Toc504667717"/>
      <w:r>
        <w:t>Описание существующего процесса:</w:t>
      </w:r>
      <w:bookmarkEnd w:id="151"/>
      <w:bookmarkEnd w:id="152"/>
    </w:p>
    <w:p w:rsidR="000F53BA" w:rsidRPr="000F53BA" w:rsidRDefault="000F53BA" w:rsidP="000F53BA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0F53BA">
        <w:rPr>
          <w:rFonts w:ascii="Arial" w:hAnsi="Arial" w:cs="Arial"/>
          <w:sz w:val="20"/>
          <w:lang w:val="ru-RU"/>
        </w:rPr>
        <w:t>В настоящий момент заведение настроек, которые определяют условия сотрудничества инвойса на момент финансирования, производится сотрудниками ОСОКП вручную с помощью специальных настроек. Схема взаимосвязи модели, сроков отсрочек и ставок приведена</w:t>
      </w:r>
      <w:r>
        <w:rPr>
          <w:rFonts w:ascii="Arial" w:hAnsi="Arial" w:cs="Arial"/>
          <w:sz w:val="20"/>
          <w:lang w:val="ru-RU"/>
        </w:rPr>
        <w:t xml:space="preserve"> описана ниже:</w:t>
      </w:r>
    </w:p>
    <w:p w:rsidR="000F53BA" w:rsidRPr="000F53BA" w:rsidRDefault="000F53BA" w:rsidP="000F53BA">
      <w:pPr>
        <w:ind w:firstLine="567"/>
        <w:jc w:val="both"/>
        <w:rPr>
          <w:rFonts w:ascii="Arial" w:hAnsi="Arial" w:cs="Arial"/>
          <w:sz w:val="20"/>
          <w:lang w:val="ru-RU"/>
        </w:rPr>
      </w:pPr>
      <w:r w:rsidRPr="000F53BA">
        <w:rPr>
          <w:rFonts w:ascii="Arial" w:hAnsi="Arial" w:cs="Arial"/>
          <w:sz w:val="20"/>
          <w:lang w:val="ru-RU"/>
        </w:rPr>
        <w:t xml:space="preserve">Данные, определяющие ставки (маржа + моспрайм) для расчёта комиссии и длительность периодов, заложены в </w:t>
      </w:r>
      <w:r>
        <w:rPr>
          <w:rFonts w:ascii="Arial" w:hAnsi="Arial" w:cs="Arial"/>
          <w:sz w:val="20"/>
        </w:rPr>
        <w:t>Invoice</w:t>
      </w:r>
      <w:r w:rsidRPr="000F53BA">
        <w:rPr>
          <w:rFonts w:ascii="Arial" w:hAnsi="Arial" w:cs="Arial"/>
          <w:sz w:val="20"/>
          <w:lang w:val="ru-RU"/>
        </w:rPr>
        <w:t xml:space="preserve"> </w:t>
      </w:r>
      <w:r>
        <w:rPr>
          <w:rFonts w:ascii="Arial" w:hAnsi="Arial" w:cs="Arial"/>
          <w:sz w:val="20"/>
        </w:rPr>
        <w:t>type</w:t>
      </w:r>
      <w:r w:rsidRPr="000F53BA">
        <w:rPr>
          <w:rFonts w:ascii="Arial" w:hAnsi="Arial" w:cs="Arial"/>
          <w:sz w:val="20"/>
          <w:lang w:val="ru-RU"/>
        </w:rPr>
        <w:t>.</w:t>
      </w:r>
    </w:p>
    <w:p w:rsidR="000F53BA" w:rsidRPr="000F53BA" w:rsidRDefault="000F53BA" w:rsidP="000F53BA">
      <w:pPr>
        <w:ind w:firstLine="567"/>
        <w:jc w:val="both"/>
        <w:rPr>
          <w:rFonts w:ascii="Arial" w:hAnsi="Arial" w:cs="Arial"/>
          <w:sz w:val="20"/>
          <w:lang w:val="ru-RU"/>
        </w:rPr>
      </w:pPr>
      <w:r>
        <w:rPr>
          <w:rFonts w:ascii="Arial" w:hAnsi="Arial" w:cs="Arial"/>
          <w:sz w:val="20"/>
        </w:rPr>
        <w:t>Invoice</w:t>
      </w:r>
      <w:r w:rsidRPr="000F53BA">
        <w:rPr>
          <w:rFonts w:ascii="Arial" w:hAnsi="Arial" w:cs="Arial"/>
          <w:sz w:val="20"/>
          <w:lang w:val="ru-RU"/>
        </w:rPr>
        <w:t xml:space="preserve"> </w:t>
      </w:r>
      <w:r>
        <w:rPr>
          <w:rFonts w:ascii="Arial" w:hAnsi="Arial" w:cs="Arial"/>
          <w:sz w:val="20"/>
        </w:rPr>
        <w:t>type</w:t>
      </w:r>
      <w:r w:rsidRPr="000F53BA">
        <w:rPr>
          <w:rFonts w:ascii="Arial" w:hAnsi="Arial" w:cs="Arial"/>
          <w:sz w:val="20"/>
          <w:lang w:val="ru-RU"/>
        </w:rPr>
        <w:t xml:space="preserve">, для каждого конкретного </w:t>
      </w:r>
      <w:r>
        <w:rPr>
          <w:rFonts w:ascii="Arial" w:hAnsi="Arial" w:cs="Arial"/>
          <w:sz w:val="20"/>
        </w:rPr>
        <w:t>VIN</w:t>
      </w:r>
      <w:r w:rsidRPr="000F53BA">
        <w:rPr>
          <w:rFonts w:ascii="Arial" w:hAnsi="Arial" w:cs="Arial"/>
          <w:sz w:val="20"/>
          <w:lang w:val="ru-RU"/>
        </w:rPr>
        <w:t xml:space="preserve"> определяется следующим образом:</w:t>
      </w:r>
    </w:p>
    <w:p w:rsidR="000F53BA" w:rsidRPr="00A02FF2" w:rsidRDefault="000F53BA" w:rsidP="00AD568F">
      <w:pPr>
        <w:pStyle w:val="af2"/>
        <w:numPr>
          <w:ilvl w:val="0"/>
          <w:numId w:val="35"/>
        </w:numPr>
        <w:ind w:left="1134" w:firstLine="0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По коду модели </w:t>
      </w:r>
      <w:r>
        <w:rPr>
          <w:rFonts w:ascii="Arial" w:hAnsi="Arial" w:cs="Arial"/>
          <w:sz w:val="20"/>
          <w:szCs w:val="20"/>
          <w:lang w:val="en-US"/>
        </w:rPr>
        <w:t>Model</w:t>
      </w:r>
      <w:r w:rsidRPr="00A02FF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Code</w:t>
      </w:r>
      <w:r w:rsidRPr="00A02FF2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</w:rPr>
        <w:t xml:space="preserve">4 символа в </w:t>
      </w:r>
      <w:r>
        <w:rPr>
          <w:rFonts w:ascii="Arial" w:hAnsi="Arial" w:cs="Arial"/>
          <w:sz w:val="20"/>
          <w:szCs w:val="20"/>
          <w:lang w:val="en-US"/>
        </w:rPr>
        <w:t>VIN</w:t>
      </w:r>
      <w:r w:rsidRPr="00A02FF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номере) определяется наименование модели </w:t>
      </w:r>
      <w:r>
        <w:rPr>
          <w:rFonts w:ascii="Arial" w:hAnsi="Arial" w:cs="Arial"/>
          <w:sz w:val="20"/>
          <w:szCs w:val="20"/>
          <w:lang w:val="en-US"/>
        </w:rPr>
        <w:t>Model</w:t>
      </w:r>
      <w:r w:rsidRPr="00A02FF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Name</w:t>
      </w:r>
      <w:r w:rsidRPr="00A02FF2">
        <w:rPr>
          <w:rFonts w:ascii="Arial" w:hAnsi="Arial" w:cs="Arial"/>
          <w:sz w:val="20"/>
          <w:szCs w:val="20"/>
        </w:rPr>
        <w:t>.</w:t>
      </w:r>
    </w:p>
    <w:p w:rsidR="000F53BA" w:rsidRDefault="000F53BA" w:rsidP="00AD568F">
      <w:pPr>
        <w:pStyle w:val="af2"/>
        <w:numPr>
          <w:ilvl w:val="0"/>
          <w:numId w:val="35"/>
        </w:numPr>
        <w:ind w:left="1134" w:firstLine="0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Группе</w:t>
      </w:r>
      <w:r w:rsidRPr="00A02FF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из кодов моделей с одинаковой моделью присваивается план код </w:t>
      </w:r>
      <w:r>
        <w:rPr>
          <w:rFonts w:ascii="Arial" w:hAnsi="Arial" w:cs="Arial"/>
          <w:sz w:val="20"/>
          <w:szCs w:val="20"/>
          <w:lang w:val="en-US"/>
        </w:rPr>
        <w:t>Plan</w:t>
      </w:r>
      <w:r w:rsidRPr="00A02FF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Code</w:t>
      </w:r>
      <w:r>
        <w:rPr>
          <w:rFonts w:ascii="Arial" w:hAnsi="Arial" w:cs="Arial"/>
          <w:sz w:val="20"/>
          <w:szCs w:val="20"/>
        </w:rPr>
        <w:t>.</w:t>
      </w:r>
    </w:p>
    <w:p w:rsidR="000F53BA" w:rsidRDefault="000F53BA" w:rsidP="000F53BA">
      <w:pPr>
        <w:pStyle w:val="af2"/>
        <w:ind w:left="113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План коду могут быть присвоены признаки: </w:t>
      </w:r>
    </w:p>
    <w:p w:rsidR="005252FF" w:rsidRPr="005252FF" w:rsidRDefault="000F53BA" w:rsidP="005252FF">
      <w:pPr>
        <w:pStyle w:val="af2"/>
        <w:ind w:left="14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Где </w:t>
      </w:r>
      <w:r w:rsidR="00AE71B1">
        <w:rPr>
          <w:rFonts w:ascii="Arial" w:hAnsi="Arial" w:cs="Arial"/>
          <w:sz w:val="20"/>
          <w:szCs w:val="20"/>
        </w:rPr>
        <w:t>произведен: местный, импортный</w:t>
      </w:r>
    </w:p>
    <w:p w:rsidR="005252FF" w:rsidRDefault="000F53BA" w:rsidP="005252FF">
      <w:pPr>
        <w:pStyle w:val="af2"/>
        <w:ind w:left="141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Спец условия: </w:t>
      </w:r>
      <w:r w:rsidR="00AE71B1" w:rsidRPr="005252FF">
        <w:rPr>
          <w:rFonts w:ascii="Arial" w:hAnsi="Arial" w:cs="Arial"/>
          <w:sz w:val="20"/>
          <w:szCs w:val="20"/>
        </w:rPr>
        <w:t>Unconsented trading</w:t>
      </w:r>
      <w:r w:rsidR="00AE71B1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Демо, Подменный</w:t>
      </w:r>
      <w:r w:rsidR="005252FF">
        <w:rPr>
          <w:rFonts w:ascii="Arial" w:hAnsi="Arial" w:cs="Arial"/>
          <w:sz w:val="20"/>
          <w:szCs w:val="20"/>
        </w:rPr>
        <w:t>, Флит.</w:t>
      </w:r>
    </w:p>
    <w:p w:rsidR="000F53BA" w:rsidRPr="00A02FF2" w:rsidRDefault="000F53BA" w:rsidP="00AD568F">
      <w:pPr>
        <w:pStyle w:val="af2"/>
        <w:numPr>
          <w:ilvl w:val="0"/>
          <w:numId w:val="35"/>
        </w:numPr>
        <w:ind w:left="1134" w:firstLine="0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К каждому план коду подвязываются типы инвойсов – </w:t>
      </w:r>
      <w:r>
        <w:rPr>
          <w:rFonts w:ascii="Arial" w:hAnsi="Arial" w:cs="Arial"/>
          <w:sz w:val="20"/>
          <w:szCs w:val="20"/>
          <w:lang w:val="en-US"/>
        </w:rPr>
        <w:t>Invoice</w:t>
      </w:r>
      <w:r w:rsidRPr="00A02FF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Type</w:t>
      </w:r>
      <w:r w:rsidRPr="00A02FF2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Количество таких инвойс типов для каждого план кода равно количеству категорий. Категории соответствуют размеру маржи, которая присваивается дилеру на этапе заведения контракта в систему.</w:t>
      </w:r>
    </w:p>
    <w:p w:rsidR="000F53BA" w:rsidRDefault="000F53BA" w:rsidP="00D37837">
      <w:pPr>
        <w:pStyle w:val="L3"/>
      </w:pPr>
      <w:bookmarkStart w:id="153" w:name="_Toc504144806"/>
      <w:bookmarkStart w:id="154" w:name="_Toc504667718"/>
      <w:r>
        <w:t>Описание нового (/модифицируемого) процесса:</w:t>
      </w:r>
      <w:bookmarkEnd w:id="153"/>
      <w:bookmarkEnd w:id="154"/>
    </w:p>
    <w:p w:rsidR="005252FF" w:rsidRDefault="002C2BFD" w:rsidP="00E408A6">
      <w:pPr>
        <w:pStyle w:val="af6"/>
        <w:jc w:val="both"/>
      </w:pPr>
      <w:r>
        <w:t>В целях</w:t>
      </w:r>
      <w:r w:rsidR="00614F23">
        <w:t xml:space="preserve"> оптимизации и сокращения затрат на заведение условий сотрудничества будет реализован функционал, позволяющий использовать ставку маржи, привязанную к контракту дилера.</w:t>
      </w:r>
    </w:p>
    <w:p w:rsidR="00AE3A72" w:rsidRDefault="00614F23" w:rsidP="00E408A6">
      <w:pPr>
        <w:pStyle w:val="af6"/>
        <w:jc w:val="both"/>
      </w:pPr>
      <w:r>
        <w:t>Таким обр</w:t>
      </w:r>
      <w:r w:rsidR="00092582">
        <w:t>азом, для заведения условий сотрудничества</w:t>
      </w:r>
      <w:r w:rsidR="003D3494">
        <w:t xml:space="preserve"> по новой схеме</w:t>
      </w:r>
      <w:r w:rsidR="00AE3A72">
        <w:t>:</w:t>
      </w:r>
    </w:p>
    <w:p w:rsidR="00AE3A72" w:rsidRDefault="00092582" w:rsidP="00AD568F">
      <w:pPr>
        <w:pStyle w:val="af6"/>
        <w:numPr>
          <w:ilvl w:val="0"/>
          <w:numId w:val="39"/>
        </w:numPr>
        <w:ind w:left="0" w:firstLine="567"/>
        <w:jc w:val="both"/>
      </w:pPr>
      <w:r>
        <w:t>необходимо проставить</w:t>
      </w:r>
      <w:r w:rsidR="008E7447">
        <w:t xml:space="preserve"> всем дилерам единую категорию</w:t>
      </w:r>
      <w:r w:rsidR="00AE3A72">
        <w:t xml:space="preserve"> </w:t>
      </w:r>
      <w:r w:rsidR="00AE3A72" w:rsidRPr="00AE3A72">
        <w:t>Dealer Group</w:t>
      </w:r>
      <w:r w:rsidR="008E7447">
        <w:t xml:space="preserve"> и завес</w:t>
      </w:r>
      <w:r w:rsidR="00AE3A72">
        <w:t>ти индивидуальные ставки маржи на контракте дилера</w:t>
      </w:r>
    </w:p>
    <w:p w:rsidR="00614F23" w:rsidRDefault="008E7447" w:rsidP="00AD568F">
      <w:pPr>
        <w:pStyle w:val="af6"/>
        <w:numPr>
          <w:ilvl w:val="0"/>
          <w:numId w:val="39"/>
        </w:numPr>
        <w:ind w:left="0" w:firstLine="567"/>
        <w:jc w:val="both"/>
      </w:pPr>
      <w:r>
        <w:t xml:space="preserve">В инвойс типах </w:t>
      </w:r>
      <w:r w:rsidR="003D3494">
        <w:rPr>
          <w:lang w:val="en-US"/>
        </w:rPr>
        <w:t>Invoice</w:t>
      </w:r>
      <w:r w:rsidR="003D3494" w:rsidRPr="003D3494">
        <w:t xml:space="preserve"> </w:t>
      </w:r>
      <w:r w:rsidR="003D3494">
        <w:rPr>
          <w:lang w:val="en-US"/>
        </w:rPr>
        <w:t>Type</w:t>
      </w:r>
      <w:r w:rsidR="003D3494" w:rsidRPr="003D3494">
        <w:t xml:space="preserve"> </w:t>
      </w:r>
      <w:r>
        <w:t>необходимо будет завести по одному типу инвойс</w:t>
      </w:r>
      <w:r w:rsidR="00AE3A72">
        <w:t>ов</w:t>
      </w:r>
      <w:r>
        <w:t xml:space="preserve"> с одинаковыми отсрочками</w:t>
      </w:r>
      <w:r w:rsidR="00AE3A72">
        <w:t xml:space="preserve"> для каждого типа отсрочки.</w:t>
      </w:r>
    </w:p>
    <w:p w:rsidR="00AE3A72" w:rsidRPr="0018376B" w:rsidRDefault="00AE3A72" w:rsidP="00AD568F">
      <w:pPr>
        <w:pStyle w:val="af6"/>
        <w:numPr>
          <w:ilvl w:val="0"/>
          <w:numId w:val="39"/>
        </w:numPr>
        <w:ind w:left="0" w:firstLine="567"/>
        <w:jc w:val="both"/>
      </w:pPr>
      <w:r>
        <w:t xml:space="preserve">Связать новые типы инвойсов </w:t>
      </w:r>
      <w:r w:rsidR="003D3494">
        <w:rPr>
          <w:lang w:val="en-US"/>
        </w:rPr>
        <w:t>Invoice</w:t>
      </w:r>
      <w:r w:rsidR="003D3494" w:rsidRPr="003D3494">
        <w:t xml:space="preserve"> </w:t>
      </w:r>
      <w:r w:rsidR="003D3494">
        <w:rPr>
          <w:lang w:val="en-US"/>
        </w:rPr>
        <w:t>Type</w:t>
      </w:r>
      <w:r w:rsidR="003D3494" w:rsidRPr="003D3494">
        <w:t xml:space="preserve"> </w:t>
      </w:r>
      <w:r>
        <w:t>с существующими план</w:t>
      </w:r>
      <w:r w:rsidR="00C50E59">
        <w:t>-</w:t>
      </w:r>
      <w:r>
        <w:t>кодами</w:t>
      </w:r>
      <w:r w:rsidR="003D3494" w:rsidRPr="003D3494">
        <w:t xml:space="preserve"> </w:t>
      </w:r>
      <w:r w:rsidR="003D3494">
        <w:rPr>
          <w:lang w:val="en-US"/>
        </w:rPr>
        <w:t>Plane</w:t>
      </w:r>
      <w:r w:rsidR="003D3494" w:rsidRPr="003D3494">
        <w:t xml:space="preserve"> </w:t>
      </w:r>
      <w:r w:rsidR="003D3494">
        <w:rPr>
          <w:lang w:val="en-US"/>
        </w:rPr>
        <w:t>Code</w:t>
      </w:r>
      <w:r>
        <w:t xml:space="preserve"> и новой группой </w:t>
      </w:r>
      <w:r w:rsidR="00C50E59">
        <w:t>категорией</w:t>
      </w:r>
      <w:r w:rsidR="00C50E59" w:rsidRPr="00C50E59">
        <w:t xml:space="preserve"> </w:t>
      </w:r>
      <w:r w:rsidR="00C50E59" w:rsidRPr="00AE3A72">
        <w:t>Dealer Group</w:t>
      </w:r>
      <w:r w:rsidR="003D3494" w:rsidRPr="003D3494">
        <w:t xml:space="preserve"> </w:t>
      </w:r>
      <w:r w:rsidR="003D3494">
        <w:rPr>
          <w:lang w:val="en-US"/>
        </w:rPr>
        <w:t>c</w:t>
      </w:r>
      <w:r w:rsidR="003D3494" w:rsidRPr="003D3494">
        <w:t xml:space="preserve"> </w:t>
      </w:r>
      <w:r w:rsidR="003D3494">
        <w:t xml:space="preserve">помощью </w:t>
      </w:r>
      <w:r w:rsidR="003D3494">
        <w:rPr>
          <w:lang w:val="en-US"/>
        </w:rPr>
        <w:t>Invoice</w:t>
      </w:r>
      <w:r w:rsidR="003D3494" w:rsidRPr="003D3494">
        <w:t xml:space="preserve"> </w:t>
      </w:r>
      <w:r w:rsidR="003D3494">
        <w:rPr>
          <w:lang w:val="en-US"/>
        </w:rPr>
        <w:t>Type</w:t>
      </w:r>
      <w:r w:rsidR="003D3494">
        <w:t xml:space="preserve"> </w:t>
      </w:r>
      <w:r w:rsidR="003D3494">
        <w:rPr>
          <w:lang w:val="en-US"/>
        </w:rPr>
        <w:t>Definitions</w:t>
      </w:r>
      <w:r w:rsidR="00C50E59">
        <w:t>.</w:t>
      </w:r>
    </w:p>
    <w:p w:rsidR="0018376B" w:rsidRDefault="0018376B" w:rsidP="0018376B">
      <w:pPr>
        <w:pStyle w:val="af6"/>
        <w:ind w:left="567" w:firstLine="0"/>
        <w:jc w:val="both"/>
        <w:rPr>
          <w:lang w:val="en-US"/>
        </w:rPr>
      </w:pPr>
    </w:p>
    <w:p w:rsidR="00AD1503" w:rsidRDefault="00AD1503" w:rsidP="0018376B">
      <w:pPr>
        <w:pStyle w:val="af6"/>
        <w:ind w:left="567" w:firstLine="0"/>
        <w:jc w:val="both"/>
      </w:pPr>
      <w:r w:rsidRPr="00860B3C">
        <w:rPr>
          <w:color w:val="FF0000"/>
        </w:rPr>
        <w:t xml:space="preserve">Важно! </w:t>
      </w:r>
      <w:r>
        <w:t xml:space="preserve">Порядок обновления новых настроек на </w:t>
      </w:r>
      <w:r>
        <w:rPr>
          <w:lang w:val="en-US"/>
        </w:rPr>
        <w:t>PROD</w:t>
      </w:r>
      <w:r>
        <w:t xml:space="preserve"> должен быть следующий:</w:t>
      </w:r>
    </w:p>
    <w:p w:rsidR="004C0305" w:rsidRPr="00FB7E6A" w:rsidRDefault="00FB7E6A" w:rsidP="00450D4E">
      <w:pPr>
        <w:pStyle w:val="af6"/>
        <w:numPr>
          <w:ilvl w:val="0"/>
          <w:numId w:val="47"/>
        </w:numPr>
        <w:ind w:left="0" w:firstLine="567"/>
        <w:jc w:val="both"/>
      </w:pPr>
      <w:r>
        <w:t xml:space="preserve">В дату релиза должно быть обновлено значение </w:t>
      </w:r>
      <w:r w:rsidRPr="00D60C56">
        <w:t>Margin Rate (%)</w:t>
      </w:r>
      <w:r>
        <w:t xml:space="preserve"> для всех дилеров в статусе </w:t>
      </w:r>
      <w:r>
        <w:rPr>
          <w:lang w:val="en-US"/>
        </w:rPr>
        <w:t>Active</w:t>
      </w:r>
      <w:r w:rsidR="00E211FC">
        <w:t xml:space="preserve"> (</w:t>
      </w:r>
      <w:r w:rsidR="00E211FC">
        <w:rPr>
          <w:lang w:val="en-US"/>
        </w:rPr>
        <w:t>Margin</w:t>
      </w:r>
      <w:r w:rsidR="00E211FC" w:rsidRPr="00E211FC">
        <w:t xml:space="preserve"> </w:t>
      </w:r>
      <w:r w:rsidR="00E211FC">
        <w:rPr>
          <w:lang w:val="en-US"/>
        </w:rPr>
        <w:t>rate</w:t>
      </w:r>
      <w:r w:rsidR="00E211FC" w:rsidRPr="00E211FC">
        <w:t xml:space="preserve">  </w:t>
      </w:r>
      <w:r w:rsidR="00E211FC">
        <w:t>должен быть указан с НДС в случае, если комиссия облагается НДС)</w:t>
      </w:r>
      <w:r w:rsidRPr="00FB7E6A">
        <w:t>.</w:t>
      </w:r>
    </w:p>
    <w:p w:rsidR="00FB7E6A" w:rsidRDefault="00F43653" w:rsidP="00450D4E">
      <w:pPr>
        <w:pStyle w:val="af6"/>
        <w:numPr>
          <w:ilvl w:val="0"/>
          <w:numId w:val="47"/>
        </w:numPr>
        <w:ind w:left="0" w:firstLine="567"/>
        <w:jc w:val="both"/>
      </w:pPr>
      <w:r>
        <w:t>После релиза пользователи заводят параметризацию для новых инвойсов</w:t>
      </w:r>
      <w:r w:rsidR="00E71ABB">
        <w:t>.</w:t>
      </w:r>
    </w:p>
    <w:p w:rsidR="00E71ABB" w:rsidRPr="00FB7E6A" w:rsidRDefault="00E71ABB" w:rsidP="00450D4E">
      <w:pPr>
        <w:pStyle w:val="af6"/>
        <w:numPr>
          <w:ilvl w:val="0"/>
          <w:numId w:val="47"/>
        </w:numPr>
        <w:ind w:left="0" w:firstLine="567"/>
        <w:jc w:val="both"/>
      </w:pPr>
      <w:r>
        <w:t>По запросу пользователей производится обновление категории дилеров.</w:t>
      </w:r>
    </w:p>
    <w:p w:rsidR="00B73A90" w:rsidRDefault="00B73A90" w:rsidP="00D37837">
      <w:pPr>
        <w:pStyle w:val="L3"/>
      </w:pPr>
      <w:bookmarkStart w:id="155" w:name="_Toc504144807"/>
      <w:bookmarkStart w:id="156" w:name="_Toc504667719"/>
      <w:r>
        <w:t>Требования на автоматизацию</w:t>
      </w:r>
      <w:bookmarkEnd w:id="155"/>
      <w:bookmarkEnd w:id="156"/>
    </w:p>
    <w:p w:rsidR="005252FF" w:rsidRPr="005252FF" w:rsidRDefault="005252FF" w:rsidP="000F33B7">
      <w:pPr>
        <w:pStyle w:val="Req1-title"/>
      </w:pPr>
      <w:r w:rsidRPr="005252FF">
        <w:t>Требование 28. Изменение настроек Invoice Type</w:t>
      </w:r>
    </w:p>
    <w:p w:rsidR="005252FF" w:rsidRDefault="00892461" w:rsidP="00AD568F">
      <w:pPr>
        <w:pStyle w:val="af6"/>
        <w:numPr>
          <w:ilvl w:val="0"/>
          <w:numId w:val="36"/>
        </w:numPr>
        <w:ind w:left="0" w:firstLine="567"/>
        <w:jc w:val="both"/>
      </w:pPr>
      <w:r>
        <w:t>В</w:t>
      </w:r>
      <w:r w:rsidRPr="00892461">
        <w:t xml:space="preserve"> </w:t>
      </w:r>
      <w:r>
        <w:t>экране</w:t>
      </w:r>
      <w:r w:rsidRPr="00892461">
        <w:t xml:space="preserve"> </w:t>
      </w:r>
      <w:r w:rsidR="002C2BFD" w:rsidRPr="00892461">
        <w:rPr>
          <w:lang w:val="en-US"/>
        </w:rPr>
        <w:t>Invoice</w:t>
      </w:r>
      <w:r w:rsidR="002C2BFD" w:rsidRPr="00892461">
        <w:t xml:space="preserve"> </w:t>
      </w:r>
      <w:r w:rsidR="002C2BFD" w:rsidRPr="00892461">
        <w:rPr>
          <w:lang w:val="en-US"/>
        </w:rPr>
        <w:t>Types</w:t>
      </w:r>
      <w:r w:rsidRPr="00892461">
        <w:t xml:space="preserve"> -&gt; </w:t>
      </w:r>
      <w:r w:rsidRPr="00892461">
        <w:rPr>
          <w:lang w:val="en-US"/>
        </w:rPr>
        <w:t>Payer</w:t>
      </w:r>
      <w:r w:rsidRPr="00892461">
        <w:t xml:space="preserve">: </w:t>
      </w:r>
      <w:r w:rsidRPr="00892461">
        <w:rPr>
          <w:lang w:val="en-US"/>
        </w:rPr>
        <w:t>Buyer</w:t>
      </w:r>
      <w:r w:rsidRPr="00892461">
        <w:t xml:space="preserve"> </w:t>
      </w:r>
      <w:r>
        <w:t>в</w:t>
      </w:r>
      <w:r w:rsidRPr="00892461">
        <w:t xml:space="preserve"> </w:t>
      </w:r>
      <w:r>
        <w:t>требуется добавить</w:t>
      </w:r>
      <w:r w:rsidR="00716DE0">
        <w:t xml:space="preserve"> новое поле </w:t>
      </w:r>
      <w:r w:rsidR="002D4C2A">
        <w:t>«</w:t>
      </w:r>
      <w:r w:rsidR="00716DE0" w:rsidRPr="00892461">
        <w:rPr>
          <w:lang w:val="en-US"/>
        </w:rPr>
        <w:t>Margin</w:t>
      </w:r>
      <w:r w:rsidR="00716DE0" w:rsidRPr="00716DE0">
        <w:t xml:space="preserve"> </w:t>
      </w:r>
      <w:r w:rsidR="00716DE0" w:rsidRPr="00892461">
        <w:rPr>
          <w:lang w:val="en-US"/>
        </w:rPr>
        <w:t>Rate</w:t>
      </w:r>
      <w:r w:rsidR="00716DE0" w:rsidRPr="00716DE0">
        <w:t xml:space="preserve"> </w:t>
      </w:r>
      <w:r w:rsidR="00716DE0">
        <w:t>Calculate From</w:t>
      </w:r>
      <w:r w:rsidR="002D4C2A">
        <w:t>». В данном поле должно быть доступно к выбору 2 значения:</w:t>
      </w:r>
    </w:p>
    <w:p w:rsidR="002D4C2A" w:rsidRPr="002D4C2A" w:rsidRDefault="002D4C2A" w:rsidP="00AD568F">
      <w:pPr>
        <w:pStyle w:val="af6"/>
        <w:numPr>
          <w:ilvl w:val="0"/>
          <w:numId w:val="37"/>
        </w:numPr>
        <w:jc w:val="both"/>
      </w:pPr>
      <w:r>
        <w:rPr>
          <w:lang w:val="en-US"/>
        </w:rPr>
        <w:t>Fixed</w:t>
      </w:r>
    </w:p>
    <w:p w:rsidR="002D4C2A" w:rsidRDefault="004265F6" w:rsidP="00AD568F">
      <w:pPr>
        <w:pStyle w:val="af6"/>
        <w:numPr>
          <w:ilvl w:val="0"/>
          <w:numId w:val="37"/>
        </w:numPr>
        <w:jc w:val="both"/>
        <w:rPr>
          <w:lang w:val="en-US"/>
        </w:rPr>
      </w:pPr>
      <w:r>
        <w:rPr>
          <w:lang w:val="en-US"/>
        </w:rPr>
        <w:t>Margin Rate from Contract</w:t>
      </w:r>
    </w:p>
    <w:p w:rsidR="002D4C2A" w:rsidRPr="006E31E4" w:rsidRDefault="00D60C56" w:rsidP="004265F6">
      <w:pPr>
        <w:pStyle w:val="af6"/>
        <w:numPr>
          <w:ilvl w:val="0"/>
          <w:numId w:val="36"/>
        </w:numPr>
        <w:ind w:left="0" w:firstLine="567"/>
        <w:jc w:val="both"/>
      </w:pPr>
      <w:r>
        <w:t xml:space="preserve">Если выбрано значение </w:t>
      </w:r>
      <w:r w:rsidR="00F368CA">
        <w:t>«</w:t>
      </w:r>
      <w:r w:rsidR="004265F6" w:rsidRPr="004265F6">
        <w:rPr>
          <w:lang w:val="en-US"/>
        </w:rPr>
        <w:t>Fixed</w:t>
      </w:r>
      <w:r w:rsidR="00F368CA">
        <w:t>»</w:t>
      </w:r>
      <w:r>
        <w:t xml:space="preserve">, то должно быть доступно к заполнению поле </w:t>
      </w:r>
      <w:r w:rsidR="00F368CA">
        <w:t>«</w:t>
      </w:r>
      <w:r w:rsidRPr="00D60C56">
        <w:t>Margin Rate (%)</w:t>
      </w:r>
      <w:r w:rsidR="00F368CA">
        <w:t>»</w:t>
      </w:r>
      <w:r>
        <w:t>.</w:t>
      </w:r>
      <w:r w:rsidR="00235658">
        <w:t xml:space="preserve"> С</w:t>
      </w:r>
      <w:r>
        <w:t>тавк</w:t>
      </w:r>
      <w:r w:rsidR="00235658">
        <w:t>а</w:t>
      </w:r>
      <w:r>
        <w:t xml:space="preserve"> для </w:t>
      </w:r>
      <w:r w:rsidR="00235658">
        <w:t>расчёта комиссии дилера должна учитываться по существующему алгоритму.</w:t>
      </w:r>
    </w:p>
    <w:p w:rsidR="005252FF" w:rsidRDefault="00D60C56" w:rsidP="00AD568F">
      <w:pPr>
        <w:pStyle w:val="af6"/>
        <w:numPr>
          <w:ilvl w:val="0"/>
          <w:numId w:val="36"/>
        </w:numPr>
        <w:ind w:left="0" w:firstLine="567"/>
        <w:jc w:val="both"/>
      </w:pPr>
      <w:r>
        <w:t xml:space="preserve">Если выбрано значение </w:t>
      </w:r>
      <w:r w:rsidR="00F368CA">
        <w:t>«</w:t>
      </w:r>
      <w:r w:rsidR="004265F6">
        <w:rPr>
          <w:lang w:val="en-US"/>
        </w:rPr>
        <w:t>Margin</w:t>
      </w:r>
      <w:r w:rsidR="004265F6" w:rsidRPr="004265F6">
        <w:t xml:space="preserve"> </w:t>
      </w:r>
      <w:r w:rsidR="004265F6">
        <w:rPr>
          <w:lang w:val="en-US"/>
        </w:rPr>
        <w:t>Rate</w:t>
      </w:r>
      <w:r w:rsidR="004265F6" w:rsidRPr="004265F6">
        <w:t xml:space="preserve"> </w:t>
      </w:r>
      <w:r w:rsidR="004265F6">
        <w:rPr>
          <w:lang w:val="en-US"/>
        </w:rPr>
        <w:t>from</w:t>
      </w:r>
      <w:r w:rsidR="004265F6" w:rsidRPr="004265F6">
        <w:t xml:space="preserve"> </w:t>
      </w:r>
      <w:r w:rsidR="004265F6">
        <w:rPr>
          <w:lang w:val="en-US"/>
        </w:rPr>
        <w:t>Contract</w:t>
      </w:r>
      <w:r w:rsidR="00F368CA">
        <w:t>»</w:t>
      </w:r>
      <w:r>
        <w:t xml:space="preserve">, то поле </w:t>
      </w:r>
      <w:r w:rsidR="00F368CA">
        <w:t>«</w:t>
      </w:r>
      <w:r w:rsidRPr="00D60C56">
        <w:t>Margin Rate (%)</w:t>
      </w:r>
      <w:r w:rsidR="00F368CA">
        <w:t>»</w:t>
      </w:r>
      <w:r>
        <w:t xml:space="preserve"> недоступно для заполнения.</w:t>
      </w:r>
      <w:r w:rsidR="00235658">
        <w:t xml:space="preserve"> В этом случае </w:t>
      </w:r>
      <w:r w:rsidR="005A3DED">
        <w:t xml:space="preserve">для расчёта комиссии дилера должна использоваться </w:t>
      </w:r>
      <w:r w:rsidR="00235658">
        <w:t>ставка</w:t>
      </w:r>
      <w:r w:rsidR="005A3DED">
        <w:t>, которая заведена на контракте дилера (см. требование 29).</w:t>
      </w:r>
    </w:p>
    <w:p w:rsidR="005A3DED" w:rsidRDefault="005A3DED" w:rsidP="00AD568F">
      <w:pPr>
        <w:pStyle w:val="af6"/>
        <w:numPr>
          <w:ilvl w:val="0"/>
          <w:numId w:val="36"/>
        </w:numPr>
        <w:ind w:left="0" w:firstLine="567"/>
        <w:jc w:val="both"/>
      </w:pPr>
      <w:r>
        <w:t>Формула для расчёта комиссии должна оставаться неизменной.</w:t>
      </w:r>
    </w:p>
    <w:p w:rsidR="005252FF" w:rsidRPr="005252FF" w:rsidRDefault="005252FF" w:rsidP="000F33B7">
      <w:pPr>
        <w:pStyle w:val="Req1-title"/>
      </w:pPr>
      <w:r w:rsidRPr="005252FF">
        <w:t>Требование 29. Изменение экрана Buyer Contract</w:t>
      </w:r>
    </w:p>
    <w:p w:rsidR="00E911AB" w:rsidRDefault="00E911AB" w:rsidP="00A34A7F">
      <w:pPr>
        <w:pStyle w:val="af6"/>
        <w:numPr>
          <w:ilvl w:val="0"/>
          <w:numId w:val="38"/>
        </w:numPr>
        <w:ind w:left="0" w:firstLine="567"/>
        <w:jc w:val="both"/>
      </w:pPr>
      <w:r>
        <w:t xml:space="preserve">На экран </w:t>
      </w:r>
      <w:r w:rsidRPr="00E911AB">
        <w:t xml:space="preserve">Buyer Contract </w:t>
      </w:r>
      <w:r w:rsidR="00026A47" w:rsidRPr="00B1070E">
        <w:t>Details</w:t>
      </w:r>
      <w:r w:rsidR="00026A47" w:rsidRPr="00E911AB">
        <w:t xml:space="preserve"> </w:t>
      </w:r>
      <w:r w:rsidRPr="00E911AB">
        <w:t>требуется добавить новое поле</w:t>
      </w:r>
      <w:r w:rsidR="00AB1505">
        <w:t xml:space="preserve"> </w:t>
      </w:r>
      <w:r w:rsidR="00C262CE">
        <w:t>«</w:t>
      </w:r>
      <w:r w:rsidR="00AB1505" w:rsidRPr="00D60C56">
        <w:t>Margin Rate (%)</w:t>
      </w:r>
      <w:r w:rsidR="00C262CE">
        <w:t>»</w:t>
      </w:r>
      <w:r w:rsidR="005C2A6F">
        <w:t>, которое должно располагаться в области «</w:t>
      </w:r>
      <w:r w:rsidR="005C2A6F" w:rsidRPr="005C2A6F">
        <w:t>Scheme specific parameters</w:t>
      </w:r>
      <w:r w:rsidR="005C2A6F">
        <w:t>»</w:t>
      </w:r>
      <w:r w:rsidR="00AB1505">
        <w:t>. Данное поле</w:t>
      </w:r>
      <w:r w:rsidR="00C262CE">
        <w:t xml:space="preserve"> должно быть обязательно для заполнени</w:t>
      </w:r>
      <w:r w:rsidR="005C2A6F">
        <w:t>я</w:t>
      </w:r>
      <w:r w:rsidR="00C262CE">
        <w:t xml:space="preserve">. Возможно значение поля от 0 до 100, </w:t>
      </w:r>
      <w:r w:rsidR="00860B3C">
        <w:t>разрядность значения должна быть до 4 знаков после запятой</w:t>
      </w:r>
      <w:r w:rsidR="00C262CE">
        <w:t>.</w:t>
      </w:r>
    </w:p>
    <w:p w:rsidR="005C2A6F" w:rsidRDefault="005C2A6F" w:rsidP="0018376B">
      <w:pPr>
        <w:pStyle w:val="af6"/>
        <w:numPr>
          <w:ilvl w:val="0"/>
          <w:numId w:val="38"/>
        </w:numPr>
        <w:ind w:left="0" w:firstLine="567"/>
        <w:jc w:val="both"/>
      </w:pPr>
      <w:r>
        <w:lastRenderedPageBreak/>
        <w:t xml:space="preserve">В дату релиза требуется произвести обновление по всем данного поля по всем дилерам. Данные по дилерам </w:t>
      </w:r>
      <w:commentRangeStart w:id="157"/>
      <w:r>
        <w:t xml:space="preserve">в формате код – размер маржи </w:t>
      </w:r>
      <w:commentRangeEnd w:id="157"/>
      <w:r w:rsidR="00C92526">
        <w:rPr>
          <w:rStyle w:val="aa"/>
          <w:rFonts w:ascii="Courier New" w:hAnsi="Courier New" w:cs="Times New Roman"/>
          <w:lang w:val="en-US"/>
        </w:rPr>
        <w:commentReference w:id="157"/>
      </w:r>
      <w:r>
        <w:t>будут предоставлены</w:t>
      </w:r>
      <w:r w:rsidR="00860B3C">
        <w:t xml:space="preserve"> пользователями</w:t>
      </w:r>
      <w:r>
        <w:t xml:space="preserve"> на этапе </w:t>
      </w:r>
      <w:r>
        <w:rPr>
          <w:lang w:val="en-US"/>
        </w:rPr>
        <w:t>UAT</w:t>
      </w:r>
      <w:r w:rsidRPr="005C2A6F">
        <w:t>.</w:t>
      </w:r>
    </w:p>
    <w:p w:rsidR="005C2A6F" w:rsidRPr="005252FF" w:rsidRDefault="004C0305" w:rsidP="00AD568F">
      <w:pPr>
        <w:pStyle w:val="af6"/>
        <w:numPr>
          <w:ilvl w:val="0"/>
          <w:numId w:val="38"/>
        </w:numPr>
        <w:ind w:left="0" w:firstLine="567"/>
        <w:jc w:val="both"/>
      </w:pPr>
      <w:r>
        <w:t>По запросу пользователей</w:t>
      </w:r>
      <w:r w:rsidR="00092582">
        <w:t xml:space="preserve"> произвести обновление по всем дилерам в части указания категории. Всем дилерам в статусе = активный требуется </w:t>
      </w:r>
      <w:r>
        <w:t xml:space="preserve">заполнить значение </w:t>
      </w:r>
      <w:r w:rsidRPr="008E7447">
        <w:t>Dealer Group</w:t>
      </w:r>
      <w:r>
        <w:t xml:space="preserve"> </w:t>
      </w:r>
      <w:r w:rsidR="008E7447">
        <w:t xml:space="preserve">в экране </w:t>
      </w:r>
      <w:r w:rsidR="008E7447" w:rsidRPr="00E911AB">
        <w:t>Buyer Contract</w:t>
      </w:r>
      <w:r w:rsidR="008E7447">
        <w:t xml:space="preserve"> </w:t>
      </w:r>
      <w:r w:rsidR="00026A47" w:rsidRPr="00B1070E">
        <w:t>Details</w:t>
      </w:r>
      <w:r w:rsidR="00026A47">
        <w:t xml:space="preserve"> </w:t>
      </w:r>
      <w:r w:rsidR="008E7447">
        <w:t>одинаков</w:t>
      </w:r>
      <w:r>
        <w:t xml:space="preserve">ым значением, которое </w:t>
      </w:r>
      <w:r w:rsidR="00A037D0">
        <w:t xml:space="preserve">укажут </w:t>
      </w:r>
      <w:r>
        <w:t xml:space="preserve">пользователи при заведении </w:t>
      </w:r>
      <w:r w:rsidR="00850F5B">
        <w:t xml:space="preserve">нового </w:t>
      </w:r>
      <w:r w:rsidR="008E7447">
        <w:t>значени</w:t>
      </w:r>
      <w:r w:rsidR="00850F5B">
        <w:t>я</w:t>
      </w:r>
      <w:r w:rsidR="008E7447">
        <w:t xml:space="preserve"> категории </w:t>
      </w:r>
      <w:r w:rsidR="008E7447" w:rsidRPr="008E7447">
        <w:t>Dealer Group</w:t>
      </w:r>
      <w:r w:rsidR="00C50E59">
        <w:t>.</w:t>
      </w:r>
    </w:p>
    <w:p w:rsidR="00B73A90" w:rsidRPr="000C2688" w:rsidRDefault="00B73A90" w:rsidP="00B73A90">
      <w:pPr>
        <w:pStyle w:val="L10"/>
      </w:pPr>
      <w:bookmarkStart w:id="158" w:name="_Toc504144808"/>
      <w:bookmarkStart w:id="159" w:name="_Toc504667720"/>
      <w:r>
        <w:lastRenderedPageBreak/>
        <w:t>Отчётность</w:t>
      </w:r>
      <w:bookmarkEnd w:id="158"/>
      <w:bookmarkEnd w:id="159"/>
    </w:p>
    <w:p w:rsidR="004A58B8" w:rsidRDefault="004A58B8" w:rsidP="004A58B8">
      <w:pPr>
        <w:pStyle w:val="L2"/>
      </w:pPr>
      <w:bookmarkStart w:id="160" w:name="_Toc504144809"/>
      <w:bookmarkStart w:id="161" w:name="_Toc504667721"/>
      <w:r w:rsidRPr="00233B35">
        <w:t>Детальный анализ пользовательских требований</w:t>
      </w:r>
      <w:bookmarkEnd w:id="160"/>
      <w:bookmarkEnd w:id="161"/>
    </w:p>
    <w:p w:rsidR="005252FF" w:rsidRPr="00B73A90" w:rsidRDefault="00B73A90" w:rsidP="00D37837">
      <w:pPr>
        <w:pStyle w:val="L3"/>
        <w:rPr>
          <w:b/>
        </w:rPr>
      </w:pPr>
      <w:bookmarkStart w:id="162" w:name="_Toc504144810"/>
      <w:bookmarkStart w:id="163" w:name="_Toc504667722"/>
      <w:r>
        <w:t>Отчётность ЦБ</w:t>
      </w:r>
      <w:bookmarkEnd w:id="162"/>
      <w:bookmarkEnd w:id="163"/>
    </w:p>
    <w:p w:rsidR="00B73A90" w:rsidRPr="00B73A90" w:rsidRDefault="00B73A90" w:rsidP="000F33B7">
      <w:pPr>
        <w:pStyle w:val="Req1-title"/>
      </w:pPr>
      <w:r w:rsidRPr="00B73A90">
        <w:t>Требование 3</w:t>
      </w:r>
      <w:r w:rsidR="008D651B">
        <w:t>0</w:t>
      </w:r>
      <w:r w:rsidRPr="00B73A90">
        <w:t xml:space="preserve">. Передача </w:t>
      </w:r>
      <w:r>
        <w:t xml:space="preserve">и обработка </w:t>
      </w:r>
      <w:r w:rsidRPr="00B73A90">
        <w:t>данных в СФО</w:t>
      </w:r>
    </w:p>
    <w:p w:rsidR="00B73A90" w:rsidRDefault="00B73A90" w:rsidP="00B73A90">
      <w:pPr>
        <w:pStyle w:val="af6"/>
      </w:pPr>
    </w:p>
    <w:p w:rsidR="00996634" w:rsidRPr="00575AFC" w:rsidRDefault="00996634" w:rsidP="00B73A90">
      <w:pPr>
        <w:pStyle w:val="af6"/>
        <w:rPr>
          <w:b/>
        </w:rPr>
      </w:pPr>
      <w:r w:rsidRPr="00996634">
        <w:rPr>
          <w:b/>
          <w:lang w:val="en-US"/>
        </w:rPr>
        <w:t>AS</w:t>
      </w:r>
      <w:r w:rsidRPr="00575AFC">
        <w:rPr>
          <w:b/>
        </w:rPr>
        <w:t xml:space="preserve"> </w:t>
      </w:r>
      <w:r w:rsidRPr="00996634">
        <w:rPr>
          <w:b/>
          <w:lang w:val="en-US"/>
        </w:rPr>
        <w:t>IS</w:t>
      </w:r>
    </w:p>
    <w:p w:rsidR="00996634" w:rsidRPr="005752F7" w:rsidRDefault="00996634" w:rsidP="00996634">
      <w:pPr>
        <w:pStyle w:val="af6"/>
        <w:jc w:val="both"/>
      </w:pPr>
      <w:r w:rsidRPr="005752F7">
        <w:t xml:space="preserve">Ежедневно каждые 2 часа формируется и передается в СФО загрузочный файл с информацией по инвойсам из </w:t>
      </w:r>
      <w:r w:rsidRPr="005752F7">
        <w:rPr>
          <w:lang w:val="en-US"/>
        </w:rPr>
        <w:t>X</w:t>
      </w:r>
      <w:r w:rsidRPr="005752F7">
        <w:t>-</w:t>
      </w:r>
      <w:r w:rsidRPr="005752F7">
        <w:rPr>
          <w:lang w:val="en-US"/>
        </w:rPr>
        <w:t>Factor</w:t>
      </w:r>
      <w:r w:rsidRPr="005752F7">
        <w:t xml:space="preserve">. </w:t>
      </w:r>
    </w:p>
    <w:p w:rsidR="00996634" w:rsidRPr="00575AFC" w:rsidRDefault="00996634" w:rsidP="00996634">
      <w:pPr>
        <w:pStyle w:val="af6"/>
        <w:jc w:val="both"/>
      </w:pPr>
      <w:r w:rsidRPr="005752F7">
        <w:t xml:space="preserve">По стандартным автомобилям </w:t>
      </w:r>
      <w:r w:rsidR="00575AFC">
        <w:t xml:space="preserve">формируется одна запись для одного </w:t>
      </w:r>
      <w:r w:rsidR="00575AFC">
        <w:rPr>
          <w:lang w:val="en-US"/>
        </w:rPr>
        <w:t>VIN</w:t>
      </w:r>
      <w:r w:rsidR="00575AFC">
        <w:t>;</w:t>
      </w:r>
    </w:p>
    <w:p w:rsidR="00996634" w:rsidRPr="005752F7" w:rsidRDefault="00996634" w:rsidP="00575AFC">
      <w:pPr>
        <w:pStyle w:val="af6"/>
        <w:jc w:val="both"/>
      </w:pPr>
      <w:r w:rsidRPr="005752F7">
        <w:t>По демо и подменным (</w:t>
      </w:r>
      <w:r w:rsidRPr="005752F7">
        <w:rPr>
          <w:lang w:val="en-US"/>
        </w:rPr>
        <w:t>DE</w:t>
      </w:r>
      <w:r w:rsidRPr="005752F7">
        <w:t xml:space="preserve">, </w:t>
      </w:r>
      <w:r w:rsidRPr="005752F7">
        <w:rPr>
          <w:lang w:val="en-US"/>
        </w:rPr>
        <w:t>CC</w:t>
      </w:r>
      <w:r w:rsidR="00575AFC">
        <w:t xml:space="preserve">) формируется </w:t>
      </w:r>
      <w:r w:rsidRPr="005752F7">
        <w:t>несколько записей, по каждому периодическому платежу с плановой датой погашения отдельно;</w:t>
      </w:r>
    </w:p>
    <w:p w:rsidR="00575AFC" w:rsidRDefault="00575AFC" w:rsidP="00996634">
      <w:pPr>
        <w:pStyle w:val="af6"/>
        <w:jc w:val="both"/>
        <w:rPr>
          <w:b/>
        </w:rPr>
      </w:pPr>
    </w:p>
    <w:p w:rsidR="00996634" w:rsidRPr="00575AFC" w:rsidRDefault="00996634" w:rsidP="00996634">
      <w:pPr>
        <w:pStyle w:val="af6"/>
        <w:jc w:val="both"/>
        <w:rPr>
          <w:b/>
        </w:rPr>
      </w:pPr>
      <w:r w:rsidRPr="00996634">
        <w:rPr>
          <w:b/>
          <w:lang w:val="en-US"/>
        </w:rPr>
        <w:t>TO</w:t>
      </w:r>
      <w:r w:rsidRPr="00575AFC">
        <w:rPr>
          <w:b/>
        </w:rPr>
        <w:t xml:space="preserve"> </w:t>
      </w:r>
      <w:r w:rsidRPr="00996634">
        <w:rPr>
          <w:b/>
          <w:lang w:val="en-US"/>
        </w:rPr>
        <w:t>BE</w:t>
      </w:r>
    </w:p>
    <w:p w:rsidR="00B73A90" w:rsidRDefault="00B73A90" w:rsidP="00996634">
      <w:pPr>
        <w:pStyle w:val="af6"/>
        <w:jc w:val="both"/>
      </w:pPr>
      <w:r>
        <w:t xml:space="preserve">При передаче данных для формирования отчётности новый тип автомобилей </w:t>
      </w:r>
      <w:r w:rsidR="00B82D58">
        <w:t xml:space="preserve">= </w:t>
      </w:r>
      <w:r w:rsidR="00575AFC">
        <w:t>флит должен передаваться так</w:t>
      </w:r>
      <w:r w:rsidR="00B82D58">
        <w:t xml:space="preserve"> </w:t>
      </w:r>
      <w:r w:rsidR="00575AFC">
        <w:t>же, как и стандартные автомобили – одна строка соответствует одному автомобилю.</w:t>
      </w:r>
    </w:p>
    <w:p w:rsidR="00575AFC" w:rsidRDefault="00575AFC" w:rsidP="00996634">
      <w:pPr>
        <w:pStyle w:val="af6"/>
        <w:jc w:val="both"/>
      </w:pPr>
      <w:r>
        <w:t>Передача данных по стандартным и демо / подменным автомобилям должна остаться неизменной.</w:t>
      </w:r>
    </w:p>
    <w:p w:rsidR="003F2977" w:rsidRDefault="003F2977" w:rsidP="000F33B7">
      <w:pPr>
        <w:pStyle w:val="L3"/>
      </w:pPr>
      <w:bookmarkStart w:id="164" w:name="_Toc504667723"/>
      <w:bookmarkStart w:id="165" w:name="_Toc504144811"/>
      <w:r>
        <w:t>О</w:t>
      </w:r>
      <w:r w:rsidR="00B73A90">
        <w:t>тчёт</w:t>
      </w:r>
      <w:r>
        <w:t>ность</w:t>
      </w:r>
      <w:bookmarkEnd w:id="164"/>
    </w:p>
    <w:bookmarkEnd w:id="165"/>
    <w:p w:rsidR="00FE234A" w:rsidRPr="00FE234A" w:rsidRDefault="00FE234A" w:rsidP="003F2977">
      <w:pPr>
        <w:pStyle w:val="Req1-title"/>
      </w:pPr>
      <w:r w:rsidRPr="00FE234A">
        <w:t>Требование 31. Создание новых отчётов по флит-лимитам</w:t>
      </w:r>
    </w:p>
    <w:p w:rsidR="00FE234A" w:rsidRPr="005C5833" w:rsidRDefault="00FE234A" w:rsidP="00FE234A">
      <w:pPr>
        <w:pStyle w:val="af6"/>
        <w:jc w:val="both"/>
      </w:pPr>
      <w:r>
        <w:t xml:space="preserve">Необходимо создать два новых отчёта, которые будут отражать актуальную информацию о </w:t>
      </w:r>
      <w:r w:rsidR="002E1F25">
        <w:t xml:space="preserve">флит-лимитах и флит автомобилях, которые должны располагаться в разделе Internal reports на главной странице </w:t>
      </w:r>
      <w:r w:rsidR="002E1F25">
        <w:rPr>
          <w:lang w:val="en-US"/>
        </w:rPr>
        <w:t>X</w:t>
      </w:r>
      <w:r w:rsidR="002E1F25" w:rsidRPr="002E1F25">
        <w:t>-</w:t>
      </w:r>
      <w:r w:rsidR="002E1F25">
        <w:rPr>
          <w:lang w:val="en-US"/>
        </w:rPr>
        <w:t>Factor</w:t>
      </w:r>
      <w:r w:rsidR="002E1F25" w:rsidRPr="002E1F25">
        <w:t>.</w:t>
      </w:r>
    </w:p>
    <w:p w:rsidR="002E1F25" w:rsidRPr="005C5833" w:rsidRDefault="002E1F25" w:rsidP="00FE234A">
      <w:pPr>
        <w:pStyle w:val="af6"/>
        <w:jc w:val="both"/>
      </w:pPr>
    </w:p>
    <w:p w:rsidR="002E1F25" w:rsidRDefault="002E1F25" w:rsidP="00FE234A">
      <w:pPr>
        <w:pStyle w:val="af6"/>
        <w:jc w:val="both"/>
      </w:pPr>
      <w:r w:rsidRPr="00AC77D2">
        <w:rPr>
          <w:u w:val="single"/>
        </w:rPr>
        <w:t xml:space="preserve">1 </w:t>
      </w:r>
      <w:r w:rsidR="004B3E11" w:rsidRPr="00AC77D2">
        <w:rPr>
          <w:u w:val="single"/>
        </w:rPr>
        <w:t>–</w:t>
      </w:r>
      <w:r w:rsidRPr="00AC77D2">
        <w:rPr>
          <w:u w:val="single"/>
        </w:rPr>
        <w:t xml:space="preserve"> </w:t>
      </w:r>
      <w:r w:rsidR="004B3E11" w:rsidRPr="00AC77D2">
        <w:rPr>
          <w:u w:val="single"/>
        </w:rPr>
        <w:t>Общая информация о флит-лимитах</w:t>
      </w:r>
    </w:p>
    <w:p w:rsidR="00835980" w:rsidRDefault="00AC77D2" w:rsidP="00B82D58">
      <w:pPr>
        <w:pStyle w:val="af6"/>
        <w:jc w:val="both"/>
      </w:pPr>
      <w:r>
        <w:t xml:space="preserve">Отчёт должен строиться по всем </w:t>
      </w:r>
      <w:r w:rsidR="0020470A">
        <w:t xml:space="preserve">дилерам, по которым заведен в систему </w:t>
      </w:r>
      <w:r>
        <w:t xml:space="preserve">флит-лимит, </w:t>
      </w:r>
      <w:r w:rsidR="0020470A">
        <w:t>и должен суммировать информацию по флит лимитам в рамках одного дилера.</w:t>
      </w:r>
      <w:r>
        <w:t xml:space="preserve"> </w:t>
      </w:r>
      <w:r w:rsidR="0020470A">
        <w:t>З</w:t>
      </w:r>
      <w:r>
        <w:t xml:space="preserve">начения </w:t>
      </w:r>
      <w:r w:rsidRPr="00AC77D2">
        <w:t xml:space="preserve">должны соответствовать </w:t>
      </w:r>
      <w:r>
        <w:t xml:space="preserve">актуальным значениям </w:t>
      </w:r>
      <w:r w:rsidRPr="00AC77D2">
        <w:t>на экране Fleet Limit для каждого флит-лимита</w:t>
      </w:r>
      <w:r w:rsidR="00835980">
        <w:t>.</w:t>
      </w:r>
      <w:r w:rsidR="00B82D58">
        <w:t xml:space="preserve"> </w:t>
      </w:r>
      <w:r w:rsidR="00835980">
        <w:t>Дилеры, у которых нет флит-лимитов, не должны отображаться в отчёте.</w:t>
      </w:r>
    </w:p>
    <w:bookmarkStart w:id="166" w:name="_MON_1580647434"/>
    <w:bookmarkEnd w:id="166"/>
    <w:p w:rsidR="00AC77D2" w:rsidRDefault="0020470A" w:rsidP="004B3E11">
      <w:pPr>
        <w:pStyle w:val="af6"/>
        <w:ind w:firstLine="0"/>
        <w:jc w:val="both"/>
      </w:pPr>
      <w:r>
        <w:object w:dxaOrig="1530" w:dyaOrig="1002" w14:anchorId="32D6395F">
          <v:shape id="_x0000_i1034" type="#_x0000_t75" style="width:77.2pt;height:51.25pt" o:ole="">
            <v:imagedata r:id="rId41" o:title=""/>
          </v:shape>
          <o:OLEObject Type="Embed" ProgID="Excel.Sheet.12" ShapeID="_x0000_i1034" DrawAspect="Icon" ObjectID="_1585406945" r:id="rId42"/>
        </w:object>
      </w:r>
    </w:p>
    <w:p w:rsidR="00B82D58" w:rsidRDefault="00B82D58" w:rsidP="004B3E11">
      <w:pPr>
        <w:pStyle w:val="af6"/>
        <w:ind w:firstLine="0"/>
        <w:jc w:val="both"/>
      </w:pPr>
    </w:p>
    <w:p w:rsidR="004B3E11" w:rsidRDefault="004B3E11" w:rsidP="00FE234A">
      <w:pPr>
        <w:pStyle w:val="af6"/>
        <w:jc w:val="both"/>
      </w:pPr>
      <w:r w:rsidRPr="00AC77D2">
        <w:rPr>
          <w:u w:val="single"/>
        </w:rPr>
        <w:t>2 – Общая информация о флит-автомобилях</w:t>
      </w:r>
    </w:p>
    <w:p w:rsidR="00E171BE" w:rsidRPr="00E171BE" w:rsidRDefault="00E171BE" w:rsidP="00B82D58">
      <w:pPr>
        <w:pStyle w:val="af6"/>
        <w:jc w:val="both"/>
      </w:pPr>
      <w:r>
        <w:t xml:space="preserve">Отчёт должен строиться по всем </w:t>
      </w:r>
      <w:r>
        <w:rPr>
          <w:lang w:val="en-US"/>
        </w:rPr>
        <w:t>VIN</w:t>
      </w:r>
      <w:r>
        <w:t xml:space="preserve">, которые </w:t>
      </w:r>
      <w:r w:rsidR="003F3122">
        <w:t xml:space="preserve">привязаны к флит-лимиту </w:t>
      </w:r>
      <w:r w:rsidR="003F3122" w:rsidRPr="003F3122">
        <w:rPr>
          <w:b/>
        </w:rPr>
        <w:t>ИЛИ</w:t>
      </w:r>
      <w:r w:rsidR="003F3122">
        <w:t xml:space="preserve"> </w:t>
      </w:r>
      <w:r>
        <w:t>имеют</w:t>
      </w:r>
      <w:r w:rsidR="003F3122">
        <w:t xml:space="preserve"> признак флит. И выгружать информацию, актуальную на момент выгрузки.</w:t>
      </w:r>
    </w:p>
    <w:bookmarkStart w:id="167" w:name="_MON_1578321937"/>
    <w:bookmarkEnd w:id="167"/>
    <w:p w:rsidR="002E1F25" w:rsidRPr="004B3E11" w:rsidRDefault="003F3122" w:rsidP="002E1F25">
      <w:pPr>
        <w:pStyle w:val="af6"/>
        <w:ind w:firstLine="0"/>
        <w:jc w:val="both"/>
      </w:pPr>
      <w:r>
        <w:object w:dxaOrig="1530" w:dyaOrig="1002" w14:anchorId="22E886CB">
          <v:shape id="_x0000_i1035" type="#_x0000_t75" style="width:77.2pt;height:51.25pt" o:ole="">
            <v:imagedata r:id="rId43" o:title=""/>
          </v:shape>
          <o:OLEObject Type="Embed" ProgID="Excel.Sheet.12" ShapeID="_x0000_i1035" DrawAspect="Icon" ObjectID="_1585406946" r:id="rId44"/>
        </w:object>
      </w:r>
    </w:p>
    <w:p w:rsidR="00A037D0" w:rsidRPr="00501F1B" w:rsidRDefault="003F2977" w:rsidP="000F33B7">
      <w:pPr>
        <w:pStyle w:val="Req1-title"/>
      </w:pPr>
      <w:r>
        <w:t xml:space="preserve">Требование 32 </w:t>
      </w:r>
      <w:r w:rsidR="00FE234A" w:rsidRPr="000F33B7">
        <w:t xml:space="preserve">. Обновление логики формирования </w:t>
      </w:r>
      <w:r>
        <w:t xml:space="preserve">внешних </w:t>
      </w:r>
      <w:r w:rsidR="00FE234A" w:rsidRPr="000F33B7">
        <w:t>отчётов</w:t>
      </w:r>
      <w:r w:rsidR="00501F1B" w:rsidRPr="00501F1B">
        <w:t xml:space="preserve"> (External reports)</w:t>
      </w:r>
    </w:p>
    <w:tbl>
      <w:tblPr>
        <w:tblW w:w="1077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395"/>
        <w:gridCol w:w="1448"/>
        <w:gridCol w:w="2410"/>
        <w:gridCol w:w="567"/>
        <w:gridCol w:w="567"/>
        <w:gridCol w:w="709"/>
        <w:gridCol w:w="4677"/>
      </w:tblGrid>
      <w:tr w:rsidR="00C20AFB" w:rsidRPr="00C20AFB" w:rsidTr="00EE663C">
        <w:trPr>
          <w:trHeight w:val="45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№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Экран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Название отчета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20AFB" w:rsidRPr="00FD523A" w:rsidRDefault="00C20AFB" w:rsidP="009C200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Дилер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20AFB" w:rsidRPr="00FD523A" w:rsidRDefault="00C20AFB" w:rsidP="009C200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Вендор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C20AFB" w:rsidRPr="00C20AFB" w:rsidRDefault="00C20AFB" w:rsidP="009C200A">
            <w:pP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val="ru-RU" w:eastAsia="ru-RU"/>
              </w:rPr>
              <w:t xml:space="preserve">Требуются изменения? </w:t>
            </w:r>
            <w: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eastAsia="ru-RU"/>
              </w:rPr>
              <w:t>Y / N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C20AFB" w:rsidRPr="00C20AFB" w:rsidRDefault="00C20AFB" w:rsidP="009C200A">
            <w:pP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val="ru-RU" w:eastAsia="ru-RU"/>
              </w:rPr>
              <w:t>Требования на изменения</w:t>
            </w:r>
          </w:p>
        </w:tc>
      </w:tr>
      <w:tr w:rsidR="00C20AFB" w:rsidRPr="009A5C89" w:rsidTr="00EE663C">
        <w:trPr>
          <w:trHeight w:val="60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DISBURSEMENT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DISBURSEMENT – «Отчет о предоставленном финансировании»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680E37" w:rsidRDefault="009A5C89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5C89" w:rsidRPr="00947EB4" w:rsidRDefault="009A5C89" w:rsidP="00450D4E">
            <w:pPr>
              <w:pStyle w:val="af2"/>
              <w:numPr>
                <w:ilvl w:val="0"/>
                <w:numId w:val="55"/>
              </w:numPr>
              <w:ind w:left="33" w:firstLine="0"/>
              <w:jc w:val="both"/>
              <w:rPr>
                <w:rFonts w:ascii="Arial" w:eastAsia="Times New Roman" w:hAnsi="Arial" w:cs="Arial"/>
                <w:color w:val="0D0D0D"/>
                <w:sz w:val="14"/>
                <w:szCs w:val="14"/>
              </w:rPr>
            </w:pPr>
            <w:r w:rsidRPr="00947EB4">
              <w:rPr>
                <w:rFonts w:ascii="Arial" w:eastAsia="Times New Roman" w:hAnsi="Arial" w:cs="Arial"/>
                <w:color w:val="0D0D0D"/>
                <w:sz w:val="14"/>
                <w:szCs w:val="14"/>
              </w:rPr>
              <w:t>Необходимо реализовать новый отчёт, отражающий информацию по финансированию</w:t>
            </w:r>
            <w:r w:rsidR="00501F1B" w:rsidRPr="00947EB4">
              <w:rPr>
                <w:rFonts w:ascii="Arial" w:eastAsia="Times New Roman" w:hAnsi="Arial" w:cs="Arial"/>
                <w:color w:val="0D0D0D"/>
                <w:sz w:val="14"/>
                <w:szCs w:val="14"/>
              </w:rPr>
              <w:t xml:space="preserve"> флит-автомобилей.</w:t>
            </w:r>
          </w:p>
          <w:p w:rsidR="00501F1B" w:rsidRPr="00947EB4" w:rsidRDefault="00501F1B" w:rsidP="00450D4E">
            <w:pPr>
              <w:pStyle w:val="af2"/>
              <w:numPr>
                <w:ilvl w:val="0"/>
                <w:numId w:val="55"/>
              </w:numPr>
              <w:ind w:left="33" w:firstLine="0"/>
              <w:jc w:val="both"/>
              <w:rPr>
                <w:rFonts w:ascii="Arial" w:eastAsia="Times New Roman" w:hAnsi="Arial" w:cs="Arial"/>
                <w:color w:val="0D0D0D"/>
                <w:sz w:val="14"/>
                <w:szCs w:val="14"/>
              </w:rPr>
            </w:pPr>
            <w:r w:rsidRPr="00947EB4">
              <w:rPr>
                <w:rFonts w:ascii="Arial" w:eastAsia="Times New Roman" w:hAnsi="Arial" w:cs="Arial"/>
                <w:color w:val="0D0D0D"/>
                <w:sz w:val="14"/>
                <w:szCs w:val="14"/>
              </w:rPr>
              <w:t>В дату релиза данный отчёт должен быть добавлен в Email notifications для всех дилеров и автопроизводителей в статусе = активный со значением Daily</w:t>
            </w:r>
          </w:p>
          <w:p w:rsidR="00501F1B" w:rsidRPr="00947EB4" w:rsidRDefault="00EE663C" w:rsidP="00450D4E">
            <w:pPr>
              <w:pStyle w:val="af2"/>
              <w:numPr>
                <w:ilvl w:val="0"/>
                <w:numId w:val="55"/>
              </w:numPr>
              <w:ind w:left="33" w:firstLine="0"/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947EB4">
              <w:rPr>
                <w:rFonts w:ascii="Arial" w:eastAsia="Times New Roman" w:hAnsi="Arial" w:cs="Arial"/>
                <w:color w:val="0D0D0D"/>
                <w:sz w:val="14"/>
                <w:szCs w:val="14"/>
              </w:rPr>
              <w:t xml:space="preserve">Правила формирования и отправки отчёта должны соответствовать стандартному отчёту </w:t>
            </w:r>
            <w:r w:rsidRPr="00947EB4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DISBURSEMENT – отправка производится на следующий день после финансирования.</w:t>
            </w:r>
          </w:p>
          <w:p w:rsidR="00947EB4" w:rsidRPr="0060739C" w:rsidRDefault="00D37B4F" w:rsidP="00450D4E">
            <w:pPr>
              <w:pStyle w:val="af2"/>
              <w:numPr>
                <w:ilvl w:val="0"/>
                <w:numId w:val="55"/>
              </w:numPr>
              <w:ind w:left="33" w:firstLine="0"/>
              <w:jc w:val="both"/>
              <w:rPr>
                <w:rFonts w:ascii="Arial" w:eastAsia="Times New Roman" w:hAnsi="Arial" w:cs="Arial"/>
                <w:color w:val="0D0D0D"/>
                <w:sz w:val="14"/>
                <w:szCs w:val="14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 xml:space="preserve">В рамках одного дилера должна формироваться отдельная форма по финансированию в разрезе </w:t>
            </w:r>
            <w:r w:rsidR="00947EB4" w:rsidRPr="00947EB4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ка</w:t>
            </w:r>
            <w:r w:rsidR="001D3BF4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 xml:space="preserve">ждого </w:t>
            </w:r>
            <w:r w:rsidR="001D3BF4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lastRenderedPageBreak/>
              <w:t>отдельного лимита</w:t>
            </w:r>
            <w:r w:rsidR="0060739C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.</w:t>
            </w:r>
          </w:p>
          <w:p w:rsidR="0060739C" w:rsidRPr="0060739C" w:rsidRDefault="0060739C" w:rsidP="0060739C">
            <w:pPr>
              <w:ind w:left="33"/>
              <w:jc w:val="both"/>
              <w:rPr>
                <w:rFonts w:ascii="Arial" w:eastAsia="Times New Roman" w:hAnsi="Arial" w:cs="Arial"/>
                <w:color w:val="0D0D0D"/>
                <w:sz w:val="14"/>
                <w:szCs w:val="14"/>
                <w:lang w:val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/>
              </w:rPr>
              <w:t xml:space="preserve">Т.е. один отчёт содержит информацию по финансированию в разрезе </w:t>
            </w:r>
            <w:r w:rsidR="0004159D">
              <w:rPr>
                <w:rFonts w:ascii="Arial" w:eastAsia="Times New Roman" w:hAnsi="Arial" w:cs="Arial"/>
                <w:color w:val="0D0D0D"/>
                <w:sz w:val="14"/>
                <w:szCs w:val="14"/>
                <w:lang w:val="ru-RU"/>
              </w:rPr>
              <w:t>отдельных флит-лимитов, которые должны располагаться друг за другом по дате начала действия лимита</w:t>
            </w:r>
          </w:p>
          <w:bookmarkStart w:id="168" w:name="_MON_1578387010"/>
          <w:bookmarkEnd w:id="168"/>
          <w:p w:rsidR="005C0E8A" w:rsidRPr="005C0E8A" w:rsidRDefault="0060739C" w:rsidP="005C0E8A">
            <w:pPr>
              <w:ind w:left="33"/>
              <w:jc w:val="both"/>
              <w:rPr>
                <w:rFonts w:ascii="Arial" w:eastAsia="Times New Roman" w:hAnsi="Arial" w:cs="Arial"/>
                <w:color w:val="0D0D0D"/>
                <w:sz w:val="14"/>
                <w:szCs w:val="14"/>
                <w:lang w:val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/>
              </w:rPr>
              <w:object w:dxaOrig="1530" w:dyaOrig="1002">
                <v:shape id="_x0000_i1036" type="#_x0000_t75" style="width:77.2pt;height:51.25pt" o:ole="">
                  <v:imagedata r:id="rId45" o:title=""/>
                </v:shape>
                <o:OLEObject Type="Embed" ProgID="Excel.Sheet.8" ShapeID="_x0000_i1036" DrawAspect="Icon" ObjectID="_1585406947" r:id="rId46"/>
              </w:object>
            </w:r>
            <w:bookmarkStart w:id="169" w:name="_MON_1578387189"/>
            <w:bookmarkEnd w:id="169"/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/>
              </w:rPr>
              <w:object w:dxaOrig="1530" w:dyaOrig="1002">
                <v:shape id="_x0000_i1037" type="#_x0000_t75" style="width:77.2pt;height:51.25pt" o:ole="">
                  <v:imagedata r:id="rId47" o:title=""/>
                </v:shape>
                <o:OLEObject Type="Embed" ProgID="Excel.Sheet.8" ShapeID="_x0000_i1037" DrawAspect="Icon" ObjectID="_1585406948" r:id="rId48"/>
              </w:object>
            </w:r>
          </w:p>
        </w:tc>
      </w:tr>
      <w:tr w:rsidR="00C20AFB" w:rsidRPr="00FD523A" w:rsidTr="00EE663C">
        <w:trPr>
          <w:trHeight w:val="96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lastRenderedPageBreak/>
              <w:t>2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DISBURSEMENT DEMO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DISBURSEMENT DEMO – «Отчет о предоставленном финансировании по демонстрационным / подменным автомобилям»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027925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5F223A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C20AFB" w:rsidRPr="005C0594" w:rsidTr="00EE663C">
        <w:trPr>
          <w:trHeight w:val="78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3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OUTSTANDING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OUTSTANDING – «Отчет о непогашенном финансировании»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5F2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5F223A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Default="005C0594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Необходимо отражать информацию о флит-автомобилях согласно существующей логике отображения стандартных автомобилей.</w:t>
            </w:r>
          </w:p>
          <w:p w:rsidR="005C0594" w:rsidRDefault="005C0594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Информация о флит-лимите должна выводиться в отдельной области:</w:t>
            </w:r>
          </w:p>
          <w:bookmarkStart w:id="170" w:name="_MON_1578388281"/>
          <w:bookmarkEnd w:id="170"/>
          <w:p w:rsidR="005C0594" w:rsidRPr="00FD523A" w:rsidRDefault="00C524F4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object w:dxaOrig="1530" w:dyaOrig="1002">
                <v:shape id="_x0000_i1038" type="#_x0000_t75" style="width:77.2pt;height:51.25pt" o:ole="">
                  <v:imagedata r:id="rId49" o:title=""/>
                </v:shape>
                <o:OLEObject Type="Embed" ProgID="Excel.Sheet.8" ShapeID="_x0000_i1038" DrawAspect="Icon" ObjectID="_1585406949" r:id="rId50"/>
              </w:object>
            </w:r>
            <w:r w:rsidR="00DD09A3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object w:dxaOrig="1530" w:dyaOrig="1002">
                <v:shape id="_x0000_i1039" type="#_x0000_t75" style="width:77.2pt;height:51.25pt" o:ole="">
                  <v:imagedata r:id="rId51" o:title=""/>
                </v:shape>
                <o:OLEObject Type="Embed" ProgID="Excel.Sheet.8" ShapeID="_x0000_i1039" DrawAspect="Icon" ObjectID="_1585406950" r:id="rId52"/>
              </w:object>
            </w:r>
          </w:p>
        </w:tc>
      </w:tr>
      <w:tr w:rsidR="00C20AFB" w:rsidRPr="00FD523A" w:rsidTr="00EE663C">
        <w:trPr>
          <w:trHeight w:val="675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4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CONSOLIDATEDOUTSTANDING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DEALER CONSOLID. OUTST. – «Консолидированный отчет о непогашенном финансировании»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5F223A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4A4C" w:rsidRDefault="00004A4C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Необходимо отражать информацию о флит-лимитав в отделной строке</w:t>
            </w:r>
          </w:p>
          <w:p w:rsidR="00C20AFB" w:rsidRPr="00FD523A" w:rsidRDefault="00004A4C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object w:dxaOrig="1530" w:dyaOrig="1002">
                <v:shape id="_x0000_i1040" type="#_x0000_t75" style="width:77.2pt;height:51.25pt" o:ole="">
                  <v:imagedata r:id="rId53" o:title=""/>
                </v:shape>
                <o:OLEObject Type="Embed" ProgID="Excel.Sheet.8" ShapeID="_x0000_i1040" DrawAspect="Icon" ObjectID="_1585406951" r:id="rId54"/>
              </w:object>
            </w:r>
          </w:p>
        </w:tc>
      </w:tr>
      <w:tr w:rsidR="00C20AFB" w:rsidRPr="00416E8E" w:rsidTr="00EE663C">
        <w:trPr>
          <w:trHeight w:val="45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5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NOTIFICATION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INTEREST NOTIFICATION  –«Уведомление о начисленных комиссиях»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5F223A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DD09A3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Необходимо отражать информацию о флит-автомобилях согласно существующей логике отображения стандартных автомобилей.</w:t>
            </w:r>
          </w:p>
        </w:tc>
      </w:tr>
      <w:tr w:rsidR="00C20AFB" w:rsidRPr="00B73A90" w:rsidTr="00EE663C">
        <w:trPr>
          <w:trHeight w:val="135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6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PER NOTIFICATION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PER NOTIFICATION – «Отчет о детализации расчета сумм Периодических платежей, необходимых к оплате по демонстрационным / подменным автомобилям за прошедший месяц»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3247FD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5F223A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C20AFB" w:rsidRPr="00416E8E" w:rsidTr="00EE663C">
        <w:trPr>
          <w:trHeight w:val="90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7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5F2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5F223A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CAPITAL ON OVERDUE</w:t>
            </w:r>
            <w:r w:rsidR="005F223A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 xml:space="preserve"> (external report)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hAnsi="Arial" w:cs="Arial"/>
                <w:sz w:val="14"/>
                <w:szCs w:val="14"/>
              </w:rPr>
              <w:t>OVERDUECAPITAL</w:t>
            </w: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 – «Информативный отчет о предстоящем погашении финансирования»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5F223A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Default="00B859DF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Требуется отражать информацию о предстоящих погашениях по флит-автомобилям для автопроизводителя и дилера аналогично логике отображения стандартных автомобилей.</w:t>
            </w:r>
          </w:p>
          <w:p w:rsidR="00B859DF" w:rsidRPr="00FD523A" w:rsidRDefault="00B859DF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 xml:space="preserve">Для демо требуется обновить логику: для каждого периодического платежа необходимо отображать сумму этого периодического платежа, а не </w:t>
            </w:r>
            <w:r w:rsidR="00884FAD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полную стоимость автомобиля.</w:t>
            </w:r>
          </w:p>
        </w:tc>
      </w:tr>
      <w:tr w:rsidR="00C20AFB" w:rsidRPr="00B73A90" w:rsidTr="00EE663C">
        <w:trPr>
          <w:trHeight w:val="675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8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OVERDUEFEE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FEES ON OVERDUE – «Информативный отчет о прогрессе оплаты комиссии»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3247FD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884FAD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C20AFB" w:rsidRPr="00416E8E" w:rsidTr="00EE663C">
        <w:trPr>
          <w:trHeight w:val="90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9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INVOICE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INVOICE – «Счет-фактура на сумму комиссии за предоставление отсрочки платежа/финансирования за предыдущий отчетный период»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0AFB" w:rsidRPr="00FD523A" w:rsidRDefault="003247FD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4FAD" w:rsidRDefault="00884FAD" w:rsidP="00884FA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Требуется отражать информацию о предстоящих погашениях по флит-автомобилям для автопроизводителя и дилера аналогично логике отображения стандартных автомобилей.</w:t>
            </w:r>
          </w:p>
          <w:p w:rsidR="00C20AFB" w:rsidRPr="00FD523A" w:rsidRDefault="00C20AFB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</w:p>
        </w:tc>
      </w:tr>
      <w:tr w:rsidR="00F67683" w:rsidRPr="00416E8E" w:rsidTr="00EE663C">
        <w:trPr>
          <w:trHeight w:val="675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10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PTS RELEASED REPORT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hAnsi="Arial" w:cs="Arial"/>
                <w:sz w:val="14"/>
                <w:szCs w:val="14"/>
              </w:rPr>
              <w:t>PTSRELEASED</w:t>
            </w: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 – «Информационный отчет об авторизованных а/м» 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83" w:rsidRPr="00A0116E" w:rsidRDefault="00F67683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</w:pPr>
            <w:r w:rsidRPr="00B246AB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83" w:rsidRPr="00A0116E" w:rsidRDefault="00F67683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A0116E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Требование 25. Отправка ПТС релиз</w:t>
            </w:r>
            <w:r w:rsidRPr="00A0116E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br/>
              <w:t>Требование 26. Отправка информации о выданных ПТС</w:t>
            </w:r>
          </w:p>
        </w:tc>
      </w:tr>
      <w:tr w:rsidR="00F67683" w:rsidRPr="00FD523A" w:rsidTr="00EE663C">
        <w:trPr>
          <w:trHeight w:val="225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683" w:rsidRPr="00FD523A" w:rsidRDefault="00F67683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11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PTS RELEASED DEMO REPORT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PTS RELEASED DEMO REPORT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83" w:rsidRPr="00FD523A" w:rsidRDefault="00884FAD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F67683" w:rsidRPr="00416E8E" w:rsidTr="00EE663C">
        <w:trPr>
          <w:trHeight w:val="45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12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-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PR00Х «Список а/м, доступных к выкупу»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FD523A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83" w:rsidRPr="00F23B1E" w:rsidRDefault="00F67683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</w:pPr>
            <w:r w:rsidRPr="00B246AB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F23B1E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Требование 20. Отправка отчётов PR002 по флит-автомобилям</w:t>
            </w:r>
          </w:p>
        </w:tc>
      </w:tr>
      <w:tr w:rsidR="00F67683" w:rsidRPr="00850F5B" w:rsidTr="00EE663C">
        <w:trPr>
          <w:trHeight w:val="450"/>
        </w:trPr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7683" w:rsidRPr="00FD523A" w:rsidRDefault="00F67683" w:rsidP="009C200A">
            <w:pPr>
              <w:jc w:val="right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12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533EE7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Stock audit report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7683" w:rsidRPr="00FD523A" w:rsidRDefault="00F67683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Ведомости для аудита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7683" w:rsidRPr="00FD523A" w:rsidRDefault="00F67683" w:rsidP="00F23B1E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7683" w:rsidRPr="00B246AB" w:rsidRDefault="00F67683" w:rsidP="00F23B1E">
            <w:pPr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</w:pPr>
            <w:r w:rsidRPr="00B246AB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4DC" w:rsidRPr="007C55CE" w:rsidRDefault="007C55CE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 xml:space="preserve">0) </w:t>
            </w:r>
            <w:r w:rsidR="000F24DC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В столбец, где выводится тип автомобиля (</w:t>
            </w:r>
            <w:r w:rsidR="000F24DC"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DE</w:t>
            </w:r>
            <w:r w:rsidR="000F24DC" w:rsidRPr="000F24DC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 xml:space="preserve"> </w:t>
            </w:r>
            <w:r w:rsidR="000F24DC">
              <w:rPr>
                <w:rFonts w:ascii="Arial" w:eastAsia="Times New Roman" w:hAnsi="Arial" w:cs="Arial"/>
                <w:color w:val="0D0D0D"/>
                <w:sz w:val="14"/>
                <w:szCs w:val="14"/>
                <w:lang w:eastAsia="ru-RU"/>
              </w:rPr>
              <w:t>CC</w:t>
            </w:r>
            <w:r w:rsidR="000F24DC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 xml:space="preserve">), по флит автомобилям необходимо выводить информацию о типа автомобиля флит - </w:t>
            </w:r>
            <w:r w:rsidR="000F24DC" w:rsidRPr="000F24DC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FL</w:t>
            </w:r>
          </w:p>
          <w:p w:rsidR="00F67683" w:rsidRPr="00131E9D" w:rsidRDefault="00F67683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131E9D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1) Добавить нумерацию площадок</w:t>
            </w:r>
            <w:r w:rsidR="001003CB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: каждой площадке, которая была заведена в контракте дилера, требуется присвоить порядковый номер. Количество и нумерация площадок должны учитываться на момент формирования отчёта</w:t>
            </w:r>
          </w:p>
          <w:p w:rsidR="00F67683" w:rsidRPr="00131E9D" w:rsidRDefault="00F67683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131E9D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2) Графу «Адрес площадки» переименовать на «Номер площадки»</w:t>
            </w:r>
          </w:p>
          <w:p w:rsidR="00F67683" w:rsidRPr="00131E9D" w:rsidRDefault="00F67683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131E9D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3) Графу «Состояние» переименовать на «Наличие»</w:t>
            </w:r>
            <w:r w:rsidR="001003CB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.</w:t>
            </w:r>
          </w:p>
          <w:p w:rsidR="00F67683" w:rsidRPr="00131E9D" w:rsidRDefault="00F67683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131E9D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4) Удалить столбец «Пробег, км»</w:t>
            </w:r>
            <w:r w:rsidR="001003CB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 xml:space="preserve"> и графу «В дилерстве»</w:t>
            </w:r>
          </w:p>
          <w:p w:rsidR="00F67683" w:rsidRPr="00131E9D" w:rsidRDefault="00F67683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131E9D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5) Расширить столбец «Комментарии»</w:t>
            </w:r>
          </w:p>
          <w:p w:rsidR="00F67683" w:rsidRDefault="00F67683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 w:rsidRPr="00131E9D"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6) На каждой старице после таблицы проставлять реквизиты подписантов: Проверяющий (ФИО/Подпись) /Представитель дилера (ФИО/Подпись)</w:t>
            </w:r>
          </w:p>
          <w:p w:rsidR="00884FAD" w:rsidRPr="00F23B1E" w:rsidRDefault="000F24DC" w:rsidP="00131E9D">
            <w:pP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object w:dxaOrig="1530" w:dyaOrig="1002">
                <v:shape id="_x0000_i1041" type="#_x0000_t75" style="width:77.2pt;height:51.25pt" o:ole="">
                  <v:imagedata r:id="rId55" o:title=""/>
                </v:shape>
                <o:OLEObject Type="Embed" ProgID="Excel.Sheet.12" ShapeID="_x0000_i1041" DrawAspect="Icon" ObjectID="_1585406952" r:id="rId56"/>
              </w:object>
            </w:r>
          </w:p>
        </w:tc>
      </w:tr>
    </w:tbl>
    <w:p w:rsidR="00FE234A" w:rsidRPr="00501F1B" w:rsidRDefault="003F2977" w:rsidP="003F2977">
      <w:pPr>
        <w:pStyle w:val="Req1-title"/>
      </w:pPr>
      <w:r>
        <w:lastRenderedPageBreak/>
        <w:t>Требование 33</w:t>
      </w:r>
      <w:r w:rsidR="00FE234A" w:rsidRPr="00FE234A">
        <w:t xml:space="preserve">. Обновление логики формирования </w:t>
      </w:r>
      <w:r>
        <w:t xml:space="preserve">внутренних </w:t>
      </w:r>
      <w:r w:rsidR="00FE234A" w:rsidRPr="00FE234A">
        <w:t>отчётов</w:t>
      </w:r>
      <w:r w:rsidR="00501F1B" w:rsidRPr="00501F1B">
        <w:t xml:space="preserve"> (Internal reports)</w:t>
      </w:r>
    </w:p>
    <w:p w:rsidR="00131E9D" w:rsidRDefault="00131E9D" w:rsidP="00131E9D">
      <w:pPr>
        <w:pStyle w:val="af6"/>
      </w:pPr>
      <w:r>
        <w:t>Автомобили с признаком флит должны отражаться в отчётах так же, как и стандартные автомобили.</w:t>
      </w:r>
    </w:p>
    <w:p w:rsidR="00131E9D" w:rsidRPr="00D37837" w:rsidRDefault="00131E9D" w:rsidP="00131E9D">
      <w:pPr>
        <w:pStyle w:val="af6"/>
      </w:pPr>
      <w:r>
        <w:t>В тех отчётах, в которых требуется иное – отражено в таблице.</w:t>
      </w:r>
    </w:p>
    <w:tbl>
      <w:tblPr>
        <w:tblW w:w="1077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425"/>
        <w:gridCol w:w="2552"/>
        <w:gridCol w:w="850"/>
        <w:gridCol w:w="709"/>
        <w:gridCol w:w="1276"/>
        <w:gridCol w:w="4961"/>
      </w:tblGrid>
      <w:tr w:rsidR="00905962" w:rsidRPr="003F1A0B" w:rsidTr="00680E37">
        <w:trPr>
          <w:trHeight w:val="49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№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Название отчета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Генерация отчета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  <w:t>Отправка отчета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val="ru-RU" w:eastAsia="ru-RU"/>
              </w:rPr>
              <w:t xml:space="preserve">Требуются изменения? </w:t>
            </w:r>
            <w: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eastAsia="ru-RU"/>
              </w:rPr>
              <w:t>Y / N</w:t>
            </w: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b/>
                <w:bCs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D0D0D"/>
                <w:sz w:val="14"/>
                <w:szCs w:val="14"/>
                <w:lang w:val="ru-RU" w:eastAsia="ru-RU"/>
              </w:rPr>
              <w:t>Требования на изменения</w:t>
            </w:r>
          </w:p>
        </w:tc>
      </w:tr>
      <w:tr w:rsidR="00905962" w:rsidRPr="00416E8E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Daily financing amounts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7C55CE" w:rsidRDefault="007C55CE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7C55CE" w:rsidRDefault="007C55CE" w:rsidP="007C55CE">
            <w:pPr>
              <w:jc w:val="both"/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Требуется отражать информацию о флит-автомобилях аналогично логике отображения стандартных автомобилей.</w:t>
            </w:r>
          </w:p>
        </w:tc>
      </w:tr>
      <w:tr w:rsidR="00905962" w:rsidRPr="00B73A90" w:rsidTr="00680E37">
        <w:trPr>
          <w:trHeight w:val="39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Fees on overdue (simple fee report)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e-mail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7C55CE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416E8E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Treasury back to back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7C55CE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7C55CE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Требуется отражать информацию о флит-автомобилях аналогично логике отображения стандартных автомобилей.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Treasury back to back report_DEMO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7C55CE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39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Demo/Courtesy report – «Отчет о демонстрационных / подменных автомобилях»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7C55CE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373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Repayment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7C55CE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416E8E" w:rsidTr="00680E37">
        <w:trPr>
          <w:trHeight w:val="42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Principal repayment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Требуется отражать информацию о флит-автомобилях аналогично логике отображения стандартных автомобилей.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Sending email reports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Accrued commissions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e-mail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Accrued commissions XF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e-mail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Pledge not received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e-mail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416E8E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Financing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e-mail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0A1D29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0A1D29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0A1D29" w:rsidRDefault="00F67683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VIN</w:t>
            </w:r>
            <w:r w:rsidRPr="000A1D29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с признаком = флит не должны учитываться при заполнении столбцов отчёта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Current balances and repayments received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416E8E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Capital on overdue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e-mail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0A1D29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Требуется отражать информацию о флит-автомобилях аналогично логике отображения стандартных автомобилей.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Supplier Fee Backup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416E8E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17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Reconciliation report of fees calculation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0A1D29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D5651" w:rsidRDefault="00973EB9" w:rsidP="003D5651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Требуется отражать информацию о флит-автомобилях аналогично логике отображения стандартных автомобилей.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D5651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D5651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18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Reconciliation report of fees calculation_DEMO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D5651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D5651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D5651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D5651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D5651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D5651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15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D5651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IBP rate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D5651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D5651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D5651" w:rsidRDefault="00EE7586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D5651" w:rsidRDefault="00973EB9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416E8E" w:rsidTr="00680E37">
        <w:trPr>
          <w:trHeight w:val="1184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D5651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3D5651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19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u w:val="single"/>
                <w:lang w:eastAsia="ru-RU"/>
              </w:rPr>
              <w:t>BCP Reports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ParachuteAccountsReport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ParachuteBaseRateReport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ParachuteFinancingRequests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ParachuteLimitsReport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ParachutePlansDefinitionReport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ParachuteStockReport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D37837" w:rsidRDefault="00905962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B532A5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XF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5E31A8" w:rsidRDefault="005E31A8" w:rsidP="009C200A">
            <w:pPr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 w:rsidRPr="000A1D29">
              <w:rPr>
                <w:rFonts w:ascii="Arial" w:eastAsia="Times New Roman" w:hAnsi="Arial" w:cs="Arial"/>
                <w:color w:val="FF0000"/>
                <w:sz w:val="14"/>
                <w:szCs w:val="14"/>
                <w:lang w:eastAsia="ru-RU"/>
              </w:rPr>
              <w:t>Y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7683" w:rsidRDefault="00F67683" w:rsidP="00F67683">
            <w:pPr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 xml:space="preserve">В отчёт 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t>ParachuteStockReport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val="ru-RU" w:eastAsia="ru-RU"/>
              </w:rPr>
              <w:t xml:space="preserve"> требуется добавить:</w:t>
            </w:r>
          </w:p>
          <w:p w:rsidR="00F67683" w:rsidRDefault="00F67683" w:rsidP="00F67683">
            <w:pPr>
              <w:pStyle w:val="af2"/>
              <w:numPr>
                <w:ilvl w:val="3"/>
                <w:numId w:val="11"/>
              </w:numPr>
              <w:ind w:left="176" w:firstLine="0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</w:rPr>
            </w:pPr>
            <w:r w:rsidRPr="00EE7586">
              <w:rPr>
                <w:rFonts w:ascii="Arial" w:eastAsia="Times New Roman" w:hAnsi="Arial" w:cs="Arial"/>
                <w:color w:val="000000"/>
                <w:sz w:val="12"/>
                <w:szCs w:val="12"/>
              </w:rPr>
              <w:t>новый признак = тип автомобиля = car type.</w:t>
            </w:r>
          </w:p>
          <w:p w:rsidR="00F67683" w:rsidRPr="00EE7586" w:rsidRDefault="00F67683" w:rsidP="00F67683">
            <w:pPr>
              <w:pStyle w:val="af2"/>
              <w:numPr>
                <w:ilvl w:val="3"/>
                <w:numId w:val="11"/>
              </w:numPr>
              <w:ind w:left="176" w:firstLine="0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</w:rPr>
              <w:t>Дату выдачи ПТС = дата присвоения признака «ПТС выдан»</w:t>
            </w:r>
          </w:p>
          <w:p w:rsidR="005E31A8" w:rsidRPr="005E31A8" w:rsidRDefault="005E31A8" w:rsidP="00F67683">
            <w:pPr>
              <w:pStyle w:val="af2"/>
              <w:ind w:left="176"/>
              <w:jc w:val="both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</w:p>
        </w:tc>
      </w:tr>
      <w:tr w:rsidR="00905962" w:rsidRPr="005B1D5D" w:rsidTr="00680E37">
        <w:trPr>
          <w:trHeight w:val="156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20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B73A90">
            <w:pPr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u w:val="single"/>
                <w:lang w:eastAsia="ru-RU"/>
              </w:rPr>
              <w:t>Business Object Reports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BODXF0018_Balance account reconciliation report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BODXF0023_Global accounting events_shedule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BODXF0024_Balance fees account reconciliation report</w:t>
            </w:r>
            <w:r w:rsidRPr="003F1A0B">
              <w:rPr>
                <w:rFonts w:ascii="Arial" w:eastAsia="Times New Roman" w:hAnsi="Arial" w:cs="Arial"/>
                <w:color w:val="000000"/>
                <w:sz w:val="12"/>
                <w:szCs w:val="12"/>
                <w:lang w:eastAsia="ru-RU"/>
              </w:rPr>
              <w:br/>
              <w:t>BODXF0025_Fee_Report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BO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5E31A8" w:rsidRDefault="005E31A8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5B1D5D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21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Реестр принятых сообщений «Pledge addendum»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RS-InterBank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5E31A8" w:rsidRDefault="005E31A8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5B1D5D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22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Реестр принятых сообщений «Repayments»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RS-InterBank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5E31A8" w:rsidRDefault="005E31A8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5B1D5D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  <w:tr w:rsidR="00905962" w:rsidRPr="003F1A0B" w:rsidTr="00680E37">
        <w:trPr>
          <w:trHeight w:val="255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962" w:rsidRPr="003F1A0B" w:rsidRDefault="00905962" w:rsidP="009C200A">
            <w:pPr>
              <w:jc w:val="center"/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  <w:t>23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Pledge addendum report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RS-InterBank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962" w:rsidRPr="003F1A0B" w:rsidRDefault="00905962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 w:rsidRPr="003F1A0B"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5E31A8" w:rsidRDefault="005E31A8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4"/>
                <w:szCs w:val="14"/>
                <w:lang w:eastAsia="ru-RU"/>
              </w:rPr>
              <w:t>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962" w:rsidRPr="003F1A0B" w:rsidRDefault="005B1D5D" w:rsidP="009C200A">
            <w:pPr>
              <w:rPr>
                <w:rFonts w:ascii="Arial" w:eastAsia="Times New Roman" w:hAnsi="Arial" w:cs="Arial"/>
                <w:color w:val="000000"/>
                <w:sz w:val="14"/>
                <w:szCs w:val="1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D0D0D"/>
                <w:sz w:val="14"/>
                <w:szCs w:val="14"/>
                <w:lang w:val="ru-RU" w:eastAsia="ru-RU"/>
              </w:rPr>
              <w:t>Изменения не требуются</w:t>
            </w:r>
          </w:p>
        </w:tc>
      </w:tr>
    </w:tbl>
    <w:p w:rsidR="00B82F54" w:rsidRPr="00A66EA4" w:rsidRDefault="00B82F54" w:rsidP="00971652">
      <w:pPr>
        <w:pStyle w:val="Chapter1"/>
        <w:numPr>
          <w:ilvl w:val="0"/>
          <w:numId w:val="0"/>
        </w:numPr>
        <w:ind w:left="360"/>
        <w:rPr>
          <w:lang w:val="en-US" w:eastAsia="zh-CN"/>
        </w:rPr>
        <w:sectPr w:rsidR="00B82F54" w:rsidRPr="00A66EA4" w:rsidSect="00193E1A">
          <w:headerReference w:type="default" r:id="rId57"/>
          <w:footerReference w:type="even" r:id="rId58"/>
          <w:footerReference w:type="default" r:id="rId59"/>
          <w:pgSz w:w="11906" w:h="16838" w:code="9"/>
          <w:pgMar w:top="851" w:right="851" w:bottom="851" w:left="851" w:header="720" w:footer="0" w:gutter="0"/>
          <w:cols w:space="720"/>
          <w:docGrid w:linePitch="299"/>
        </w:sectPr>
      </w:pPr>
    </w:p>
    <w:p w:rsidR="001C3B5F" w:rsidRPr="00E1143C" w:rsidRDefault="00685A8E" w:rsidP="00971652">
      <w:pPr>
        <w:pStyle w:val="Chapter1"/>
      </w:pPr>
      <w:bookmarkStart w:id="171" w:name="_Toc504667724"/>
      <w:r w:rsidRPr="00E1143C">
        <w:lastRenderedPageBreak/>
        <w:t>Приложени</w:t>
      </w:r>
      <w:bookmarkStart w:id="172" w:name="_Toc504144813"/>
      <w:r w:rsidR="00CB66D2" w:rsidRPr="00E1143C">
        <w:t>я</w:t>
      </w:r>
      <w:bookmarkEnd w:id="171"/>
      <w:bookmarkEnd w:id="172"/>
    </w:p>
    <w:p w:rsidR="0063348A" w:rsidRDefault="0063348A" w:rsidP="00757B81">
      <w:pPr>
        <w:pStyle w:val="Chapter2"/>
      </w:pPr>
      <w:bookmarkStart w:id="173" w:name="_Toc504144814"/>
      <w:bookmarkStart w:id="174" w:name="_Toc504667725"/>
      <w:r w:rsidRPr="000C2688">
        <w:t>Приложение №1 «</w:t>
      </w:r>
      <w:r>
        <w:t>Название приложения №1</w:t>
      </w:r>
      <w:r w:rsidRPr="000C2688">
        <w:t>»</w:t>
      </w:r>
      <w:bookmarkEnd w:id="173"/>
      <w:bookmarkEnd w:id="174"/>
    </w:p>
    <w:p w:rsidR="0063348A" w:rsidRDefault="0063348A" w:rsidP="0063348A">
      <w:pPr>
        <w:pStyle w:val="af6"/>
        <w:rPr>
          <w:lang w:eastAsia="zh-CN"/>
        </w:rPr>
      </w:pPr>
    </w:p>
    <w:p w:rsidR="00685A8E" w:rsidRPr="000C2688" w:rsidRDefault="0063348A" w:rsidP="00757B81">
      <w:pPr>
        <w:pStyle w:val="Chapter2"/>
      </w:pPr>
      <w:bookmarkStart w:id="175" w:name="_Toc504144815"/>
      <w:bookmarkStart w:id="176" w:name="_Toc504667726"/>
      <w:r>
        <w:t>Приложение №2</w:t>
      </w:r>
      <w:r w:rsidRPr="000C2688">
        <w:t xml:space="preserve"> «</w:t>
      </w:r>
      <w:r>
        <w:t>Название приложения №2</w:t>
      </w:r>
      <w:r w:rsidRPr="000C2688">
        <w:t>»</w:t>
      </w:r>
      <w:bookmarkEnd w:id="175"/>
      <w:bookmarkEnd w:id="176"/>
    </w:p>
    <w:p w:rsidR="00516162" w:rsidRDefault="00516162" w:rsidP="009A5C89">
      <w:pPr>
        <w:pStyle w:val="af6"/>
        <w:rPr>
          <w:lang w:eastAsia="zh-CN"/>
        </w:rPr>
      </w:pPr>
    </w:p>
    <w:sectPr w:rsidR="00516162" w:rsidSect="00193E1A">
      <w:footerReference w:type="default" r:id="rId60"/>
      <w:pgSz w:w="11906" w:h="16838" w:code="9"/>
      <w:pgMar w:top="851" w:right="851" w:bottom="851" w:left="851" w:header="720" w:footer="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6" w:author="Shoulgina Ekaterina" w:date="2018-02-22T14:43:00Z" w:initials="SE">
    <w:p w:rsidR="00C92526" w:rsidRPr="00C92526" w:rsidRDefault="00C92526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Пример файла, пожалуйста</w:t>
      </w:r>
    </w:p>
  </w:comment>
  <w:comment w:id="37" w:author="Shoulgina Ekaterina" w:date="2018-02-22T14:45:00Z" w:initials="SE">
    <w:p w:rsidR="00C92526" w:rsidRPr="00C92526" w:rsidRDefault="00C92526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Пример файла</w:t>
      </w:r>
    </w:p>
  </w:comment>
  <w:comment w:id="56" w:author="Shoulgina Ekaterina" w:date="2018-02-22T14:48:00Z" w:initials="SE">
    <w:p w:rsidR="00C92526" w:rsidRPr="00C92526" w:rsidRDefault="00C92526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Просто добавляется новый код в существующее поле? Без изменения формата файла?</w:t>
      </w:r>
    </w:p>
  </w:comment>
  <w:comment w:id="94" w:author="Kolupayeva Alena" w:date="2018-01-25T18:05:00Z" w:initials="KA">
    <w:p w:rsidR="004E2554" w:rsidRPr="00ED422A" w:rsidRDefault="004E2554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 xml:space="preserve">К </w:t>
      </w:r>
      <w:proofErr w:type="gramStart"/>
      <w:r>
        <w:rPr>
          <w:lang w:val="ru-RU"/>
        </w:rPr>
        <w:t>ИТ</w:t>
      </w:r>
      <w:proofErr w:type="gramEnd"/>
      <w:r>
        <w:rPr>
          <w:lang w:val="ru-RU"/>
        </w:rPr>
        <w:t xml:space="preserve">: уточнить правила заполнения столбца </w:t>
      </w:r>
      <w:proofErr w:type="spellStart"/>
      <w:r w:rsidRPr="006916B6">
        <w:rPr>
          <w:lang w:val="ru-RU"/>
        </w:rPr>
        <w:t>Total</w:t>
      </w:r>
      <w:proofErr w:type="spellEnd"/>
      <w:r w:rsidRPr="006916B6">
        <w:rPr>
          <w:lang w:val="ru-RU"/>
        </w:rPr>
        <w:t xml:space="preserve"> </w:t>
      </w:r>
      <w:proofErr w:type="spellStart"/>
      <w:r w:rsidRPr="006916B6">
        <w:rPr>
          <w:lang w:val="ru-RU"/>
        </w:rPr>
        <w:t>fin</w:t>
      </w:r>
      <w:proofErr w:type="spellEnd"/>
      <w:r w:rsidRPr="006916B6">
        <w:rPr>
          <w:lang w:val="ru-RU"/>
        </w:rPr>
        <w:t xml:space="preserve">. </w:t>
      </w:r>
      <w:proofErr w:type="spellStart"/>
      <w:r w:rsidRPr="006916B6">
        <w:rPr>
          <w:lang w:val="ru-RU"/>
        </w:rPr>
        <w:t>Amount</w:t>
      </w:r>
      <w:proofErr w:type="spellEnd"/>
      <w:r w:rsidRPr="006916B6">
        <w:rPr>
          <w:lang w:val="ru-RU"/>
        </w:rPr>
        <w:annotationRef/>
      </w:r>
      <w:r>
        <w:rPr>
          <w:lang w:val="ru-RU"/>
        </w:rPr>
        <w:t xml:space="preserve"> = </w:t>
      </w:r>
      <w:proofErr w:type="spellStart"/>
      <w:r w:rsidRPr="006916B6">
        <w:rPr>
          <w:lang w:val="ru-RU"/>
        </w:rPr>
        <w:t>Total</w:t>
      </w:r>
      <w:proofErr w:type="spellEnd"/>
      <w:r w:rsidRPr="006916B6">
        <w:rPr>
          <w:lang w:val="ru-RU"/>
        </w:rPr>
        <w:t xml:space="preserve"> </w:t>
      </w:r>
      <w:proofErr w:type="spellStart"/>
      <w:r w:rsidRPr="006916B6">
        <w:rPr>
          <w:lang w:val="ru-RU"/>
        </w:rPr>
        <w:t>amount</w:t>
      </w:r>
      <w:proofErr w:type="spellEnd"/>
      <w:r>
        <w:rPr>
          <w:lang w:val="ru-RU"/>
        </w:rPr>
        <w:t>? Нужно ли нам это поле в таком случае?</w:t>
      </w:r>
    </w:p>
  </w:comment>
  <w:comment w:id="126" w:author="Shoulgina Ekaterina" w:date="2018-02-22T14:31:00Z" w:initials="SE">
    <w:p w:rsidR="00912E47" w:rsidRPr="00912E47" w:rsidRDefault="00912E47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Как?</w:t>
      </w:r>
    </w:p>
  </w:comment>
  <w:comment w:id="127" w:author="Shoulgina Ekaterina" w:date="2018-02-22T14:33:00Z" w:initials="SE">
    <w:p w:rsidR="00912E47" w:rsidRPr="00912E47" w:rsidRDefault="00912E47">
      <w:pPr>
        <w:pStyle w:val="ab"/>
        <w:rPr>
          <w:lang w:val="ru-RU"/>
        </w:rPr>
      </w:pPr>
      <w:r>
        <w:rPr>
          <w:rStyle w:val="aa"/>
        </w:rPr>
        <w:annotationRef/>
      </w:r>
      <w:proofErr w:type="gramStart"/>
      <w:r>
        <w:rPr>
          <w:lang w:val="ru-RU"/>
        </w:rPr>
        <w:t>Каким</w:t>
      </w:r>
      <w:proofErr w:type="gramEnd"/>
      <w:r>
        <w:rPr>
          <w:lang w:val="ru-RU"/>
        </w:rPr>
        <w:t>? пример</w:t>
      </w:r>
    </w:p>
  </w:comment>
  <w:comment w:id="132" w:author="Shoulgina Ekaterina" w:date="2018-02-22T14:31:00Z" w:initials="SE">
    <w:p w:rsidR="00912E47" w:rsidRPr="00912E47" w:rsidRDefault="00912E47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Какую? Нужна ссылка</w:t>
      </w:r>
    </w:p>
  </w:comment>
  <w:comment w:id="135" w:author="Shoulgina Ekaterina" w:date="2018-02-22T14:36:00Z" w:initials="SE">
    <w:p w:rsidR="00912E47" w:rsidRPr="00912E47" w:rsidRDefault="00912E47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Как??</w:t>
      </w:r>
    </w:p>
  </w:comment>
  <w:comment w:id="143" w:author="Kolupayeva Alena" w:date="2018-01-24T19:53:00Z" w:initials="KA">
    <w:p w:rsidR="004E2554" w:rsidRDefault="004E2554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 xml:space="preserve">К </w:t>
      </w:r>
      <w:proofErr w:type="gramStart"/>
      <w:r>
        <w:rPr>
          <w:lang w:val="ru-RU"/>
        </w:rPr>
        <w:t>ИТ</w:t>
      </w:r>
      <w:proofErr w:type="gramEnd"/>
      <w:r>
        <w:rPr>
          <w:lang w:val="ru-RU"/>
        </w:rPr>
        <w:t>: можно рассмотреть следующие варианты реализации:</w:t>
      </w:r>
    </w:p>
    <w:p w:rsidR="004E2554" w:rsidRDefault="004E2554" w:rsidP="00450D4E">
      <w:pPr>
        <w:pStyle w:val="ab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 - Принудительный запуск </w:t>
      </w:r>
      <w:proofErr w:type="spellStart"/>
      <w:r>
        <w:rPr>
          <w:lang w:val="ru-RU"/>
        </w:rPr>
        <w:t>джоба</w:t>
      </w:r>
      <w:proofErr w:type="spellEnd"/>
      <w:r>
        <w:rPr>
          <w:lang w:val="ru-RU"/>
        </w:rPr>
        <w:t xml:space="preserve"> по отправке </w:t>
      </w:r>
      <w:proofErr w:type="spellStart"/>
      <w:r>
        <w:rPr>
          <w:lang w:val="ru-RU"/>
        </w:rPr>
        <w:t>ПТСрелиза</w:t>
      </w:r>
      <w:proofErr w:type="spellEnd"/>
      <w:r>
        <w:rPr>
          <w:lang w:val="ru-RU"/>
        </w:rPr>
        <w:t xml:space="preserve"> по запросу пользователей через ИТ-мониторинг (заявка на </w:t>
      </w:r>
      <w:proofErr w:type="spellStart"/>
      <w:r>
        <w:rPr>
          <w:lang w:val="ru-RU"/>
        </w:rPr>
        <w:t>сервисдеск</w:t>
      </w:r>
      <w:proofErr w:type="spellEnd"/>
      <w:r>
        <w:rPr>
          <w:lang w:val="ru-RU"/>
        </w:rPr>
        <w:t>)</w:t>
      </w:r>
    </w:p>
    <w:p w:rsidR="004E2554" w:rsidRPr="00BF3ECB" w:rsidRDefault="004E2554" w:rsidP="00450D4E">
      <w:pPr>
        <w:pStyle w:val="ab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 - Вывести специальную кнопку в пользовательский интерфейс, чтобы по запросу пользователей формировался и отправлялся ПТС релиз в ДХЛ, а дилерам уходили письма об авторизации ПТС уже в </w:t>
      </w:r>
      <w:r>
        <w:t>CoT</w:t>
      </w:r>
    </w:p>
  </w:comment>
  <w:comment w:id="144" w:author="Shoulgina Ekaterina" w:date="2018-02-22T14:49:00Z" w:initials="SE">
    <w:p w:rsidR="00506A6C" w:rsidRPr="00506A6C" w:rsidRDefault="00506A6C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Как часто планируется использовать данную возможность?</w:t>
      </w:r>
    </w:p>
  </w:comment>
  <w:comment w:id="157" w:author="Shoulgina Ekaterina" w:date="2018-02-22T14:42:00Z" w:initials="SE">
    <w:p w:rsidR="00C92526" w:rsidRPr="00C92526" w:rsidRDefault="00C92526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Добавь, пожалуйста, пример файла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03E" w:rsidRDefault="0089203E">
      <w:r>
        <w:separator/>
      </w:r>
    </w:p>
  </w:endnote>
  <w:endnote w:type="continuationSeparator" w:id="0">
    <w:p w:rsidR="0089203E" w:rsidRDefault="0089203E">
      <w:r>
        <w:continuationSeparator/>
      </w:r>
    </w:p>
  </w:endnote>
  <w:endnote w:type="continuationNotice" w:id="1">
    <w:p w:rsidR="0089203E" w:rsidRDefault="008920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2554" w:rsidRDefault="004E2554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6</w:t>
    </w:r>
    <w:r>
      <w:rPr>
        <w:rStyle w:val="a8"/>
      </w:rPr>
      <w:fldChar w:fldCharType="end"/>
    </w:r>
  </w:p>
  <w:p w:rsidR="004E2554" w:rsidRDefault="004E2554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74" w:type="dxa"/>
      <w:tblInd w:w="354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318"/>
      <w:gridCol w:w="1209"/>
      <w:gridCol w:w="747"/>
    </w:tblGrid>
    <w:tr w:rsidR="004E2554" w:rsidRPr="00F837A3" w:rsidTr="00251FBF">
      <w:trPr>
        <w:cantSplit/>
        <w:trHeight w:hRule="exact" w:val="227"/>
      </w:trPr>
      <w:tc>
        <w:tcPr>
          <w:tcW w:w="8318" w:type="dxa"/>
        </w:tcPr>
        <w:p w:rsidR="004E2554" w:rsidRPr="0079502F" w:rsidRDefault="004E2554" w:rsidP="00F45C12">
          <w:pPr>
            <w:pStyle w:val="a6"/>
            <w:rPr>
              <w:rFonts w:ascii="Tahoma" w:hAnsi="Tahoma" w:cs="Tahoma"/>
              <w:color w:val="999999"/>
              <w:spacing w:val="8"/>
              <w:sz w:val="16"/>
              <w:szCs w:val="16"/>
            </w:rPr>
          </w:pPr>
        </w:p>
      </w:tc>
      <w:tc>
        <w:tcPr>
          <w:tcW w:w="1956" w:type="dxa"/>
          <w:gridSpan w:val="2"/>
        </w:tcPr>
        <w:p w:rsidR="004E2554" w:rsidRPr="00F837A3" w:rsidRDefault="004E2554" w:rsidP="00F45C12">
          <w:pPr>
            <w:pStyle w:val="a6"/>
            <w:rPr>
              <w:rFonts w:ascii="Tahoma" w:hAnsi="Tahoma" w:cs="Tahoma"/>
              <w:color w:val="999999"/>
              <w:spacing w:val="8"/>
              <w:sz w:val="16"/>
              <w:szCs w:val="16"/>
              <w:lang w:val="ru-RU"/>
            </w:rPr>
          </w:pPr>
        </w:p>
      </w:tc>
    </w:tr>
    <w:tr w:rsidR="004E2554" w:rsidRPr="0079502F" w:rsidTr="00251FBF">
      <w:tblPrEx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</w:tblPrEx>
      <w:trPr>
        <w:gridAfter w:val="1"/>
        <w:wAfter w:w="747" w:type="dxa"/>
        <w:cantSplit/>
        <w:trHeight w:hRule="exact" w:val="291"/>
      </w:trPr>
      <w:tc>
        <w:tcPr>
          <w:tcW w:w="9527" w:type="dxa"/>
          <w:gridSpan w:val="2"/>
          <w:tcBorders>
            <w:bottom w:val="single" w:sz="4" w:space="0" w:color="808080"/>
          </w:tcBorders>
        </w:tcPr>
        <w:p w:rsidR="004E2554" w:rsidRPr="0079502F" w:rsidRDefault="004E2554" w:rsidP="00F837A3">
          <w:pPr>
            <w:ind w:left="-1756" w:firstLine="1756"/>
            <w:jc w:val="center"/>
            <w:rPr>
              <w:rFonts w:ascii="Tahoma" w:hAnsi="Tahoma" w:cs="Tahoma"/>
              <w:color w:val="999999"/>
              <w:sz w:val="18"/>
              <w:szCs w:val="18"/>
              <w:lang w:val="en-GB"/>
            </w:rPr>
          </w:pPr>
          <w:r>
            <w:rPr>
              <w:rFonts w:ascii="Tahoma" w:hAnsi="Tahoma" w:cs="Tahoma"/>
              <w:color w:val="999999"/>
              <w:sz w:val="18"/>
              <w:szCs w:val="18"/>
              <w:lang w:val="ru-RU"/>
            </w:rPr>
            <w:t>Бизнес-требования</w:t>
          </w:r>
          <w:r w:rsidRPr="0079502F">
            <w:rPr>
              <w:rFonts w:ascii="Tahoma" w:hAnsi="Tahoma" w:cs="Tahoma"/>
              <w:color w:val="999999"/>
              <w:sz w:val="18"/>
              <w:szCs w:val="18"/>
            </w:rPr>
            <w:t xml:space="preserve"> </w:t>
          </w:r>
        </w:p>
      </w:tc>
    </w:tr>
    <w:tr w:rsidR="004E2554" w:rsidRPr="00416E8E" w:rsidTr="00251FBF">
      <w:tblPrEx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</w:tblPrEx>
      <w:trPr>
        <w:gridAfter w:val="1"/>
        <w:wAfter w:w="747" w:type="dxa"/>
        <w:cantSplit/>
        <w:trHeight w:hRule="exact" w:val="291"/>
      </w:trPr>
      <w:tc>
        <w:tcPr>
          <w:tcW w:w="9527" w:type="dxa"/>
          <w:gridSpan w:val="2"/>
          <w:tcBorders>
            <w:top w:val="single" w:sz="4" w:space="0" w:color="808080"/>
            <w:left w:val="nil"/>
            <w:bottom w:val="nil"/>
            <w:right w:val="nil"/>
          </w:tcBorders>
        </w:tcPr>
        <w:p w:rsidR="004E2554" w:rsidRPr="00F837A3" w:rsidRDefault="004E2554" w:rsidP="00F837A3">
          <w:pPr>
            <w:ind w:left="-1756" w:firstLine="1756"/>
            <w:jc w:val="center"/>
            <w:rPr>
              <w:rFonts w:ascii="Tahoma" w:hAnsi="Tahoma" w:cs="Tahoma"/>
              <w:color w:val="999999"/>
              <w:sz w:val="18"/>
              <w:szCs w:val="18"/>
              <w:lang w:val="ru-RU"/>
            </w:rPr>
          </w:pPr>
          <w:r w:rsidRPr="00F837A3">
            <w:rPr>
              <w:rFonts w:ascii="Tahoma" w:hAnsi="Tahoma" w:cs="Tahoma"/>
              <w:color w:val="999999"/>
              <w:sz w:val="18"/>
              <w:szCs w:val="18"/>
              <w:lang w:val="ru-RU"/>
            </w:rPr>
            <w:t>Документ строго конфиденциален. Несанкционированное разглашение запрещено.</w:t>
          </w:r>
        </w:p>
      </w:tc>
    </w:tr>
  </w:tbl>
  <w:p w:rsidR="004E2554" w:rsidRPr="00C96872" w:rsidRDefault="004E2554" w:rsidP="00AD7444">
    <w:pPr>
      <w:pStyle w:val="a6"/>
      <w:ind w:right="360"/>
      <w:rPr>
        <w:lang w:val="ru-RU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861" w:type="dxa"/>
      <w:tblInd w:w="354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841"/>
      <w:gridCol w:w="1866"/>
      <w:gridCol w:w="1154"/>
    </w:tblGrid>
    <w:tr w:rsidR="004E2554" w:rsidRPr="00F837A3" w:rsidTr="00251FBF">
      <w:trPr>
        <w:cantSplit/>
        <w:trHeight w:hRule="exact" w:val="235"/>
      </w:trPr>
      <w:tc>
        <w:tcPr>
          <w:tcW w:w="12841" w:type="dxa"/>
        </w:tcPr>
        <w:p w:rsidR="004E2554" w:rsidRPr="0079502F" w:rsidRDefault="004E2554" w:rsidP="00F45C12">
          <w:pPr>
            <w:pStyle w:val="a6"/>
            <w:rPr>
              <w:rFonts w:ascii="Tahoma" w:hAnsi="Tahoma" w:cs="Tahoma"/>
              <w:color w:val="999999"/>
              <w:spacing w:val="8"/>
              <w:sz w:val="16"/>
              <w:szCs w:val="16"/>
            </w:rPr>
          </w:pPr>
        </w:p>
      </w:tc>
      <w:tc>
        <w:tcPr>
          <w:tcW w:w="3020" w:type="dxa"/>
          <w:gridSpan w:val="2"/>
        </w:tcPr>
        <w:p w:rsidR="004E2554" w:rsidRPr="00F837A3" w:rsidRDefault="004E2554" w:rsidP="00F45C12">
          <w:pPr>
            <w:pStyle w:val="a6"/>
            <w:rPr>
              <w:rFonts w:ascii="Tahoma" w:hAnsi="Tahoma" w:cs="Tahoma"/>
              <w:color w:val="999999"/>
              <w:spacing w:val="8"/>
              <w:sz w:val="16"/>
              <w:szCs w:val="16"/>
              <w:lang w:val="ru-RU"/>
            </w:rPr>
          </w:pPr>
        </w:p>
      </w:tc>
    </w:tr>
    <w:tr w:rsidR="004E2554" w:rsidRPr="0079502F" w:rsidTr="00251FBF">
      <w:tblPrEx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</w:tblPrEx>
      <w:trPr>
        <w:gridAfter w:val="1"/>
        <w:wAfter w:w="1154" w:type="dxa"/>
        <w:cantSplit/>
        <w:trHeight w:hRule="exact" w:val="301"/>
      </w:trPr>
      <w:tc>
        <w:tcPr>
          <w:tcW w:w="14707" w:type="dxa"/>
          <w:gridSpan w:val="2"/>
          <w:tcBorders>
            <w:bottom w:val="single" w:sz="4" w:space="0" w:color="808080"/>
          </w:tcBorders>
        </w:tcPr>
        <w:p w:rsidR="004E2554" w:rsidRPr="0079502F" w:rsidRDefault="004E2554" w:rsidP="00F837A3">
          <w:pPr>
            <w:ind w:left="-1756" w:firstLine="1756"/>
            <w:jc w:val="center"/>
            <w:rPr>
              <w:rFonts w:ascii="Tahoma" w:hAnsi="Tahoma" w:cs="Tahoma"/>
              <w:color w:val="999999"/>
              <w:sz w:val="18"/>
              <w:szCs w:val="18"/>
              <w:lang w:val="en-GB"/>
            </w:rPr>
          </w:pPr>
          <w:r>
            <w:rPr>
              <w:rFonts w:ascii="Tahoma" w:hAnsi="Tahoma" w:cs="Tahoma"/>
              <w:color w:val="999999"/>
              <w:sz w:val="18"/>
              <w:szCs w:val="18"/>
              <w:lang w:val="ru-RU"/>
            </w:rPr>
            <w:t>Бизнес-требования</w:t>
          </w:r>
          <w:r w:rsidRPr="0079502F">
            <w:rPr>
              <w:rFonts w:ascii="Tahoma" w:hAnsi="Tahoma" w:cs="Tahoma"/>
              <w:color w:val="999999"/>
              <w:sz w:val="18"/>
              <w:szCs w:val="18"/>
            </w:rPr>
            <w:t xml:space="preserve"> </w:t>
          </w:r>
        </w:p>
      </w:tc>
    </w:tr>
    <w:tr w:rsidR="004E2554" w:rsidRPr="00416E8E" w:rsidTr="00251FBF">
      <w:tblPrEx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</w:tblPrEx>
      <w:trPr>
        <w:gridAfter w:val="1"/>
        <w:wAfter w:w="1154" w:type="dxa"/>
        <w:cantSplit/>
        <w:trHeight w:hRule="exact" w:val="301"/>
      </w:trPr>
      <w:tc>
        <w:tcPr>
          <w:tcW w:w="14707" w:type="dxa"/>
          <w:gridSpan w:val="2"/>
          <w:tcBorders>
            <w:top w:val="single" w:sz="4" w:space="0" w:color="808080"/>
            <w:left w:val="nil"/>
            <w:bottom w:val="nil"/>
            <w:right w:val="nil"/>
          </w:tcBorders>
        </w:tcPr>
        <w:p w:rsidR="004E2554" w:rsidRPr="00F837A3" w:rsidRDefault="004E2554" w:rsidP="00F837A3">
          <w:pPr>
            <w:ind w:left="-1756" w:firstLine="1756"/>
            <w:jc w:val="center"/>
            <w:rPr>
              <w:rFonts w:ascii="Tahoma" w:hAnsi="Tahoma" w:cs="Tahoma"/>
              <w:color w:val="999999"/>
              <w:sz w:val="18"/>
              <w:szCs w:val="18"/>
              <w:lang w:val="ru-RU"/>
            </w:rPr>
          </w:pPr>
          <w:r w:rsidRPr="00F837A3">
            <w:rPr>
              <w:rFonts w:ascii="Tahoma" w:hAnsi="Tahoma" w:cs="Tahoma"/>
              <w:color w:val="999999"/>
              <w:sz w:val="18"/>
              <w:szCs w:val="18"/>
              <w:lang w:val="ru-RU"/>
            </w:rPr>
            <w:t>Документ строго конфиденциален. Несанкционированное разглашение запрещено.</w:t>
          </w:r>
        </w:p>
      </w:tc>
    </w:tr>
  </w:tbl>
  <w:p w:rsidR="004E2554" w:rsidRPr="00C96872" w:rsidRDefault="004E2554" w:rsidP="00AD7444">
    <w:pPr>
      <w:pStyle w:val="a6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03E" w:rsidRDefault="0089203E">
      <w:r>
        <w:separator/>
      </w:r>
    </w:p>
  </w:footnote>
  <w:footnote w:type="continuationSeparator" w:id="0">
    <w:p w:rsidR="0089203E" w:rsidRDefault="0089203E">
      <w:r>
        <w:continuationSeparator/>
      </w:r>
    </w:p>
  </w:footnote>
  <w:footnote w:type="continuationNotice" w:id="1">
    <w:p w:rsidR="0089203E" w:rsidRDefault="0089203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0"/>
      <w:gridCol w:w="1139"/>
      <w:gridCol w:w="4536"/>
      <w:gridCol w:w="850"/>
      <w:gridCol w:w="1418"/>
      <w:gridCol w:w="709"/>
    </w:tblGrid>
    <w:tr w:rsidR="004E2554" w:rsidRPr="00FB28B9" w:rsidTr="00F45C12">
      <w:trPr>
        <w:cantSplit/>
      </w:trPr>
      <w:tc>
        <w:tcPr>
          <w:tcW w:w="2050" w:type="dxa"/>
        </w:tcPr>
        <w:p w:rsidR="004E2554" w:rsidRPr="009A1C22" w:rsidRDefault="004E2554" w:rsidP="00FB698E">
          <w:pPr>
            <w:ind w:left="-305" w:firstLine="235"/>
            <w:jc w:val="center"/>
            <w:rPr>
              <w:rFonts w:ascii="Tahoma" w:hAnsi="Tahoma"/>
              <w:sz w:val="20"/>
            </w:rPr>
          </w:pPr>
          <w:r>
            <w:rPr>
              <w:noProof/>
              <w:color w:val="0000FF"/>
              <w:lang w:eastAsia="en-US"/>
            </w:rPr>
            <w:drawing>
              <wp:inline distT="0" distB="0" distL="0" distR="0" wp14:anchorId="650F3A20" wp14:editId="1435CB53">
                <wp:extent cx="1302385" cy="474345"/>
                <wp:effectExtent l="0" t="0" r="0" b="1905"/>
                <wp:docPr id="7" name="Рисунок 7" descr="cid:image005.png@01CE724F.309691C0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id:image005.png@01CE724F.309691C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2385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39" w:type="dxa"/>
          <w:vAlign w:val="center"/>
        </w:tcPr>
        <w:p w:rsidR="004E2554" w:rsidRPr="009E2E1B" w:rsidRDefault="004E2554" w:rsidP="00060B6B">
          <w:pPr>
            <w:ind w:left="-305" w:firstLine="235"/>
            <w:jc w:val="center"/>
            <w:rPr>
              <w:rFonts w:ascii="Tahoma" w:hAnsi="Tahoma"/>
              <w:sz w:val="20"/>
              <w:lang w:val="ru-RU"/>
            </w:rPr>
          </w:pPr>
          <w:r w:rsidRPr="003858D9">
            <w:rPr>
              <w:rFonts w:ascii="Tahoma" w:hAnsi="Tahoma" w:cs="Tahoma"/>
              <w:sz w:val="20"/>
              <w:lang w:val="ru-RU" w:eastAsia="zh-CN"/>
            </w:rPr>
            <w:t>CHR-4088</w:t>
          </w:r>
        </w:p>
      </w:tc>
      <w:tc>
        <w:tcPr>
          <w:tcW w:w="4536" w:type="dxa"/>
          <w:vAlign w:val="center"/>
        </w:tcPr>
        <w:p w:rsidR="004E2554" w:rsidRPr="00E660CF" w:rsidRDefault="004E2554" w:rsidP="00B67C7A">
          <w:pPr>
            <w:ind w:left="-305" w:firstLine="235"/>
            <w:jc w:val="center"/>
            <w:rPr>
              <w:b/>
              <w:bCs/>
              <w:sz w:val="36"/>
              <w:szCs w:val="36"/>
              <w:lang w:val="ru-RU"/>
            </w:rPr>
          </w:pPr>
          <w:r w:rsidRPr="003858D9">
            <w:rPr>
              <w:rFonts w:ascii="Tahoma" w:hAnsi="Tahoma" w:cs="Tahoma"/>
              <w:sz w:val="20"/>
              <w:lang w:val="ru-RU" w:eastAsia="zh-CN"/>
            </w:rPr>
            <w:t>Изменение условий сотрудничества (ЛОТ 2)</w:t>
          </w:r>
        </w:p>
      </w:tc>
      <w:tc>
        <w:tcPr>
          <w:tcW w:w="850" w:type="dxa"/>
          <w:vAlign w:val="center"/>
        </w:tcPr>
        <w:p w:rsidR="004E2554" w:rsidRPr="00CA37D6" w:rsidRDefault="004E2554" w:rsidP="00FB698E">
          <w:pPr>
            <w:jc w:val="center"/>
            <w:rPr>
              <w:rFonts w:ascii="Tahoma" w:hAnsi="Tahoma"/>
              <w:sz w:val="20"/>
              <w:lang w:val="ru-RU"/>
            </w:rPr>
          </w:pPr>
          <w:r>
            <w:rPr>
              <w:rFonts w:ascii="Tahoma" w:hAnsi="Tahoma"/>
              <w:sz w:val="20"/>
              <w:lang w:val="ru-RU"/>
            </w:rPr>
            <w:t>Версия</w:t>
          </w:r>
        </w:p>
        <w:p w:rsidR="004E2554" w:rsidRPr="006F0008" w:rsidRDefault="004E2554" w:rsidP="00FB28B9">
          <w:pPr>
            <w:jc w:val="center"/>
            <w:rPr>
              <w:rFonts w:ascii="Tahoma" w:hAnsi="Tahoma"/>
              <w:sz w:val="20"/>
            </w:rPr>
          </w:pPr>
          <w:r>
            <w:rPr>
              <w:rFonts w:ascii="Tahoma" w:hAnsi="Tahoma"/>
              <w:sz w:val="20"/>
              <w:lang w:val="ru-RU"/>
            </w:rPr>
            <w:t>3.0</w:t>
          </w:r>
        </w:p>
      </w:tc>
      <w:tc>
        <w:tcPr>
          <w:tcW w:w="1418" w:type="dxa"/>
          <w:vAlign w:val="center"/>
        </w:tcPr>
        <w:p w:rsidR="004E2554" w:rsidRPr="00CA37D6" w:rsidRDefault="004E2554" w:rsidP="00FB698E">
          <w:pPr>
            <w:jc w:val="center"/>
            <w:rPr>
              <w:rFonts w:ascii="Tahoma" w:hAnsi="Tahoma"/>
              <w:sz w:val="20"/>
              <w:lang w:val="ru-RU"/>
            </w:rPr>
          </w:pPr>
          <w:r>
            <w:rPr>
              <w:rFonts w:ascii="Tahoma" w:hAnsi="Tahoma"/>
              <w:sz w:val="20"/>
              <w:lang w:val="ru-RU"/>
            </w:rPr>
            <w:t>Дата версии</w:t>
          </w:r>
        </w:p>
        <w:p w:rsidR="004E2554" w:rsidRPr="00FB28B9" w:rsidRDefault="004E2554" w:rsidP="00FB28B9">
          <w:pPr>
            <w:jc w:val="center"/>
            <w:rPr>
              <w:rFonts w:ascii="Tahoma" w:hAnsi="Tahoma"/>
              <w:sz w:val="20"/>
              <w:lang w:val="ru-RU"/>
            </w:rPr>
          </w:pPr>
          <w:r>
            <w:rPr>
              <w:rFonts w:ascii="Tahoma" w:hAnsi="Tahoma"/>
              <w:sz w:val="20"/>
              <w:lang w:val="ru-RU"/>
            </w:rPr>
            <w:t>25.</w:t>
          </w:r>
          <w:r w:rsidRPr="00FB28B9">
            <w:rPr>
              <w:rFonts w:ascii="Tahoma" w:hAnsi="Tahoma"/>
              <w:sz w:val="20"/>
              <w:lang w:val="ru-RU"/>
            </w:rPr>
            <w:t>01</w:t>
          </w:r>
          <w:r>
            <w:rPr>
              <w:rFonts w:ascii="Tahoma" w:hAnsi="Tahoma"/>
              <w:sz w:val="20"/>
              <w:lang w:val="ru-RU"/>
            </w:rPr>
            <w:t>.</w:t>
          </w:r>
          <w:r w:rsidRPr="00FB28B9">
            <w:rPr>
              <w:rFonts w:ascii="Tahoma" w:hAnsi="Tahoma"/>
              <w:sz w:val="20"/>
              <w:lang w:val="ru-RU"/>
            </w:rPr>
            <w:t>2018</w:t>
          </w:r>
        </w:p>
      </w:tc>
      <w:tc>
        <w:tcPr>
          <w:tcW w:w="709" w:type="dxa"/>
          <w:vAlign w:val="center"/>
        </w:tcPr>
        <w:p w:rsidR="004E2554" w:rsidRPr="00CA37D6" w:rsidRDefault="004E2554" w:rsidP="00FB698E">
          <w:pPr>
            <w:ind w:left="-1756" w:firstLine="1756"/>
            <w:jc w:val="center"/>
            <w:rPr>
              <w:rFonts w:ascii="Tahoma" w:hAnsi="Tahoma"/>
              <w:sz w:val="20"/>
              <w:lang w:val="ru-RU"/>
            </w:rPr>
          </w:pPr>
          <w:r>
            <w:rPr>
              <w:rFonts w:ascii="Tahoma" w:hAnsi="Tahoma"/>
              <w:sz w:val="20"/>
              <w:lang w:val="ru-RU"/>
            </w:rPr>
            <w:t>Стр.</w:t>
          </w:r>
        </w:p>
        <w:p w:rsidR="004E2554" w:rsidRPr="00FB28B9" w:rsidRDefault="004E2554" w:rsidP="00FB698E">
          <w:pPr>
            <w:ind w:left="-1756" w:firstLine="1756"/>
            <w:jc w:val="center"/>
            <w:rPr>
              <w:rFonts w:ascii="Tahoma" w:hAnsi="Tahoma"/>
              <w:sz w:val="20"/>
              <w:lang w:val="ru-RU"/>
            </w:rPr>
          </w:pPr>
          <w:r w:rsidRPr="009A1C22">
            <w:rPr>
              <w:rFonts w:ascii="Tahoma" w:hAnsi="Tahoma"/>
              <w:sz w:val="20"/>
            </w:rPr>
            <w:fldChar w:fldCharType="begin"/>
          </w:r>
          <w:r w:rsidRPr="00FB28B9">
            <w:rPr>
              <w:rFonts w:ascii="Tahoma" w:hAnsi="Tahoma"/>
              <w:sz w:val="20"/>
              <w:lang w:val="ru-RU"/>
            </w:rPr>
            <w:instrText xml:space="preserve"> </w:instrText>
          </w:r>
          <w:r w:rsidRPr="009A1C22">
            <w:rPr>
              <w:rFonts w:ascii="Tahoma" w:hAnsi="Tahoma"/>
              <w:sz w:val="20"/>
            </w:rPr>
            <w:instrText>PAGE</w:instrText>
          </w:r>
          <w:r w:rsidRPr="00FB28B9">
            <w:rPr>
              <w:rFonts w:ascii="Tahoma" w:hAnsi="Tahoma"/>
              <w:sz w:val="20"/>
              <w:lang w:val="ru-RU"/>
            </w:rPr>
            <w:instrText xml:space="preserve">  \* </w:instrText>
          </w:r>
          <w:r w:rsidRPr="009A1C22">
            <w:rPr>
              <w:rFonts w:ascii="Tahoma" w:hAnsi="Tahoma"/>
              <w:sz w:val="20"/>
            </w:rPr>
            <w:instrText>MERGEFORMAT</w:instrText>
          </w:r>
          <w:r w:rsidRPr="00FB28B9">
            <w:rPr>
              <w:rFonts w:ascii="Tahoma" w:hAnsi="Tahoma"/>
              <w:sz w:val="20"/>
              <w:lang w:val="ru-RU"/>
            </w:rPr>
            <w:instrText xml:space="preserve"> </w:instrText>
          </w:r>
          <w:r w:rsidRPr="009A1C22">
            <w:rPr>
              <w:rFonts w:ascii="Tahoma" w:hAnsi="Tahoma"/>
              <w:sz w:val="20"/>
            </w:rPr>
            <w:fldChar w:fldCharType="separate"/>
          </w:r>
          <w:r w:rsidR="006B1635" w:rsidRPr="006B1635">
            <w:rPr>
              <w:rFonts w:ascii="Tahoma" w:hAnsi="Tahoma"/>
              <w:noProof/>
              <w:sz w:val="20"/>
              <w:lang w:val="ru-RU"/>
            </w:rPr>
            <w:t>23</w:t>
          </w:r>
          <w:r w:rsidRPr="009A1C22">
            <w:rPr>
              <w:rFonts w:ascii="Tahoma" w:hAnsi="Tahoma"/>
              <w:sz w:val="20"/>
            </w:rPr>
            <w:fldChar w:fldCharType="end"/>
          </w:r>
          <w:r w:rsidRPr="00FB28B9">
            <w:rPr>
              <w:rFonts w:ascii="Tahoma" w:hAnsi="Tahoma"/>
              <w:sz w:val="20"/>
              <w:lang w:val="ru-RU"/>
            </w:rPr>
            <w:t>/</w:t>
          </w:r>
          <w:r w:rsidRPr="009A1C22">
            <w:rPr>
              <w:rFonts w:ascii="Tahoma" w:hAnsi="Tahoma"/>
              <w:sz w:val="20"/>
            </w:rPr>
            <w:fldChar w:fldCharType="begin"/>
          </w:r>
          <w:r w:rsidRPr="00FB28B9">
            <w:rPr>
              <w:rFonts w:ascii="Tahoma" w:hAnsi="Tahoma"/>
              <w:sz w:val="20"/>
              <w:lang w:val="ru-RU"/>
            </w:rPr>
            <w:instrText xml:space="preserve"> </w:instrText>
          </w:r>
          <w:r w:rsidRPr="009A1C22">
            <w:rPr>
              <w:rFonts w:ascii="Tahoma" w:hAnsi="Tahoma"/>
              <w:sz w:val="20"/>
            </w:rPr>
            <w:instrText>NUMPAGES</w:instrText>
          </w:r>
          <w:r w:rsidRPr="00FB28B9">
            <w:rPr>
              <w:rFonts w:ascii="Tahoma" w:hAnsi="Tahoma"/>
              <w:sz w:val="20"/>
              <w:lang w:val="ru-RU"/>
            </w:rPr>
            <w:instrText xml:space="preserve"> </w:instrText>
          </w:r>
          <w:r w:rsidRPr="009A1C22">
            <w:rPr>
              <w:rFonts w:ascii="Tahoma" w:hAnsi="Tahoma"/>
              <w:sz w:val="20"/>
            </w:rPr>
            <w:fldChar w:fldCharType="separate"/>
          </w:r>
          <w:r w:rsidR="006B1635">
            <w:rPr>
              <w:rFonts w:ascii="Tahoma" w:hAnsi="Tahoma"/>
              <w:noProof/>
              <w:sz w:val="20"/>
            </w:rPr>
            <w:t>38</w:t>
          </w:r>
          <w:r w:rsidRPr="009A1C22">
            <w:rPr>
              <w:rFonts w:ascii="Tahoma" w:hAnsi="Tahoma"/>
              <w:sz w:val="20"/>
            </w:rPr>
            <w:fldChar w:fldCharType="end"/>
          </w:r>
        </w:p>
      </w:tc>
    </w:tr>
  </w:tbl>
  <w:p w:rsidR="004E2554" w:rsidRPr="00FB28B9" w:rsidRDefault="004E2554">
    <w:pPr>
      <w:pStyle w:val="a4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73E8187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6621E23"/>
    <w:multiLevelType w:val="hybridMultilevel"/>
    <w:tmpl w:val="CC86A85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72C63"/>
    <w:multiLevelType w:val="multilevel"/>
    <w:tmpl w:val="634484BC"/>
    <w:lvl w:ilvl="0">
      <w:start w:val="1"/>
      <w:numFmt w:val="decimal"/>
      <w:pStyle w:val="Head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7DA5CA2"/>
    <w:multiLevelType w:val="hybridMultilevel"/>
    <w:tmpl w:val="FE20B12E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9D97A6E"/>
    <w:multiLevelType w:val="multilevel"/>
    <w:tmpl w:val="01B60DC4"/>
    <w:styleLink w:val="L1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u w:val="none" w:color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0"/>
        <w:szCs w:val="20"/>
      </w:rPr>
    </w:lvl>
    <w:lvl w:ilvl="2">
      <w:start w:val="1"/>
      <w:numFmt w:val="russianUpper"/>
      <w:lvlText w:val="%3.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3.%4."/>
      <w:lvlJc w:val="left"/>
      <w:pPr>
        <w:tabs>
          <w:tab w:val="num" w:pos="2302"/>
        </w:tabs>
        <w:ind w:left="2410" w:hanging="850"/>
      </w:pPr>
      <w:rPr>
        <w:rFonts w:hint="default"/>
      </w:rPr>
    </w:lvl>
    <w:lvl w:ilvl="4">
      <w:start w:val="1"/>
      <w:numFmt w:val="decimal"/>
      <w:lvlText w:val="%3.%4.%5."/>
      <w:lvlJc w:val="left"/>
      <w:pPr>
        <w:tabs>
          <w:tab w:val="num" w:pos="2880"/>
        </w:tabs>
        <w:ind w:left="3238" w:hanging="1253"/>
      </w:pPr>
      <w:rPr>
        <w:rFonts w:hint="default"/>
        <w:b w:val="0"/>
      </w:rPr>
    </w:lvl>
    <w:lvl w:ilvl="5">
      <w:start w:val="1"/>
      <w:numFmt w:val="decimal"/>
      <w:lvlText w:val="%3.%4.%5.%6"/>
      <w:lvlJc w:val="left"/>
      <w:pPr>
        <w:tabs>
          <w:tab w:val="num" w:pos="3873"/>
        </w:tabs>
        <w:ind w:left="4508" w:hanging="1530"/>
      </w:pPr>
      <w:rPr>
        <w:rFonts w:hint="default"/>
        <w:i w:val="0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5">
    <w:nsid w:val="0A517D66"/>
    <w:multiLevelType w:val="hybridMultilevel"/>
    <w:tmpl w:val="2568904A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BFC016C"/>
    <w:multiLevelType w:val="hybridMultilevel"/>
    <w:tmpl w:val="8B3C278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0DCC0FAC"/>
    <w:multiLevelType w:val="hybridMultilevel"/>
    <w:tmpl w:val="C656880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F1172D"/>
    <w:multiLevelType w:val="hybridMultilevel"/>
    <w:tmpl w:val="80C0BD0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BE26E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1845AC"/>
    <w:multiLevelType w:val="hybridMultilevel"/>
    <w:tmpl w:val="291683E8"/>
    <w:lvl w:ilvl="0" w:tplc="49A471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14995D38"/>
    <w:multiLevelType w:val="hybridMultilevel"/>
    <w:tmpl w:val="05329228"/>
    <w:lvl w:ilvl="0" w:tplc="0419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>
    <w:nsid w:val="164D47D2"/>
    <w:multiLevelType w:val="hybridMultilevel"/>
    <w:tmpl w:val="E17285D2"/>
    <w:lvl w:ilvl="0" w:tplc="58D8D5A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88B4057"/>
    <w:multiLevelType w:val="hybridMultilevel"/>
    <w:tmpl w:val="207225DA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B9E214C"/>
    <w:multiLevelType w:val="hybridMultilevel"/>
    <w:tmpl w:val="20B62B60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1C52A39"/>
    <w:multiLevelType w:val="hybridMultilevel"/>
    <w:tmpl w:val="F72610F2"/>
    <w:lvl w:ilvl="0" w:tplc="041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22B23BD3"/>
    <w:multiLevelType w:val="hybridMultilevel"/>
    <w:tmpl w:val="ADB8E3C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252D74F8"/>
    <w:multiLevelType w:val="hybridMultilevel"/>
    <w:tmpl w:val="3244CEB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BF362D"/>
    <w:multiLevelType w:val="hybridMultilevel"/>
    <w:tmpl w:val="5BE48DD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9EF7D00"/>
    <w:multiLevelType w:val="hybridMultilevel"/>
    <w:tmpl w:val="11D213A8"/>
    <w:lvl w:ilvl="0" w:tplc="144CE7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2C5A2B07"/>
    <w:multiLevelType w:val="hybridMultilevel"/>
    <w:tmpl w:val="E3D4E3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2C892DAF"/>
    <w:multiLevelType w:val="hybridMultilevel"/>
    <w:tmpl w:val="A7641708"/>
    <w:lvl w:ilvl="0" w:tplc="080E5F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2CF97DA6"/>
    <w:multiLevelType w:val="hybridMultilevel"/>
    <w:tmpl w:val="4FFCD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921A34"/>
    <w:multiLevelType w:val="hybridMultilevel"/>
    <w:tmpl w:val="1C44E5B0"/>
    <w:lvl w:ilvl="0" w:tplc="217021C2">
      <w:start w:val="1"/>
      <w:numFmt w:val="decimal"/>
      <w:lvlText w:val="%1"/>
      <w:lvlJc w:val="left"/>
      <w:pPr>
        <w:ind w:left="720" w:hanging="360"/>
      </w:pPr>
      <w:rPr>
        <w:rFonts w:ascii="Courier New" w:eastAsia="MS Mincho" w:hAnsi="Courier New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5641C0"/>
    <w:multiLevelType w:val="hybridMultilevel"/>
    <w:tmpl w:val="601ED19E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>
    <w:nsid w:val="35AB21BD"/>
    <w:multiLevelType w:val="hybridMultilevel"/>
    <w:tmpl w:val="F6C43D64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3B1E215B"/>
    <w:multiLevelType w:val="multilevel"/>
    <w:tmpl w:val="69622F06"/>
    <w:lvl w:ilvl="0">
      <w:start w:val="1"/>
      <w:numFmt w:val="upperRoman"/>
      <w:pStyle w:val="Chapter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u w:val="none" w:color="000000"/>
      </w:rPr>
    </w:lvl>
    <w:lvl w:ilvl="1">
      <w:start w:val="1"/>
      <w:numFmt w:val="decimal"/>
      <w:pStyle w:val="Chapter2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russianUpper"/>
      <w:pStyle w:val="L10"/>
      <w:lvlText w:val="%3.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pStyle w:val="L2"/>
      <w:lvlText w:val="%3.%4."/>
      <w:lvlJc w:val="left"/>
      <w:pPr>
        <w:tabs>
          <w:tab w:val="num" w:pos="2160"/>
        </w:tabs>
        <w:ind w:left="2268" w:hanging="850"/>
      </w:pPr>
      <w:rPr>
        <w:rFonts w:hint="default"/>
      </w:rPr>
    </w:lvl>
    <w:lvl w:ilvl="4">
      <w:start w:val="1"/>
      <w:numFmt w:val="decimal"/>
      <w:pStyle w:val="L3"/>
      <w:lvlText w:val="%3.%4.%5."/>
      <w:lvlJc w:val="left"/>
      <w:pPr>
        <w:tabs>
          <w:tab w:val="num" w:pos="2880"/>
        </w:tabs>
        <w:ind w:left="3238" w:hanging="1253"/>
      </w:pPr>
      <w:rPr>
        <w:rFonts w:hint="default"/>
        <w:b w:val="0"/>
      </w:rPr>
    </w:lvl>
    <w:lvl w:ilvl="5">
      <w:start w:val="1"/>
      <w:numFmt w:val="decimal"/>
      <w:pStyle w:val="L4"/>
      <w:lvlText w:val="%3.%4.%5.%6"/>
      <w:lvlJc w:val="left"/>
      <w:pPr>
        <w:tabs>
          <w:tab w:val="num" w:pos="3447"/>
        </w:tabs>
        <w:ind w:left="4082" w:hanging="1530"/>
      </w:pPr>
      <w:rPr>
        <w:rFonts w:hint="default"/>
      </w:rPr>
    </w:lvl>
    <w:lvl w:ilvl="6">
      <w:start w:val="1"/>
      <w:numFmt w:val="decimal"/>
      <w:pStyle w:val="L20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6">
    <w:nsid w:val="3B70682A"/>
    <w:multiLevelType w:val="hybridMultilevel"/>
    <w:tmpl w:val="2EC21CD6"/>
    <w:lvl w:ilvl="0" w:tplc="D65079C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41F464B0"/>
    <w:multiLevelType w:val="multilevel"/>
    <w:tmpl w:val="02DE8236"/>
    <w:lvl w:ilvl="0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  <w:caps w:val="0"/>
        <w:strike w:val="0"/>
        <w:dstrike w:val="0"/>
        <w:outline w:val="0"/>
        <w:shadow w:val="0"/>
        <w:emboss w:val="0"/>
        <w:imprint w:val="0"/>
        <w:vanish w:val="0"/>
        <w:u w:val="none" w:color="000000" w:themeColor="text1"/>
        <w:vertAlign w:val="baseline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rFonts w:hint="default"/>
      </w:rPr>
    </w:lvl>
    <w:lvl w:ilvl="3">
      <w:start w:val="1"/>
      <w:numFmt w:val="bullet"/>
      <w:lvlText w:val=""/>
      <w:lvlJc w:val="left"/>
      <w:pPr>
        <w:ind w:left="3087" w:hanging="36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28">
    <w:nsid w:val="42050687"/>
    <w:multiLevelType w:val="hybridMultilevel"/>
    <w:tmpl w:val="568C8D62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42783EEA"/>
    <w:multiLevelType w:val="hybridMultilevel"/>
    <w:tmpl w:val="83F60BD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43607994"/>
    <w:multiLevelType w:val="hybridMultilevel"/>
    <w:tmpl w:val="BA9C6FB8"/>
    <w:lvl w:ilvl="0" w:tplc="B7DC270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>
    <w:nsid w:val="43DC0776"/>
    <w:multiLevelType w:val="multilevel"/>
    <w:tmpl w:val="59765AA8"/>
    <w:lvl w:ilvl="0">
      <w:start w:val="1"/>
      <w:numFmt w:val="decimal"/>
      <w:lvlText w:val="%1 - "/>
      <w:lvlJc w:val="left"/>
      <w:pPr>
        <w:ind w:left="720" w:hanging="360"/>
      </w:pPr>
      <w:rPr>
        <w:rFonts w:hint="default"/>
        <w:caps w:val="0"/>
        <w:strike w:val="0"/>
        <w:dstrike w:val="0"/>
        <w:outline w:val="0"/>
        <w:shadow w:val="0"/>
        <w:emboss w:val="0"/>
        <w:imprint w:val="0"/>
        <w:vanish w:val="0"/>
        <w:u w:val="none" w:color="000000" w:themeColor="text1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>
    <w:nsid w:val="44AF3B42"/>
    <w:multiLevelType w:val="hybridMultilevel"/>
    <w:tmpl w:val="19C886BA"/>
    <w:lvl w:ilvl="0" w:tplc="0419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3">
    <w:nsid w:val="481B6B2A"/>
    <w:multiLevelType w:val="hybridMultilevel"/>
    <w:tmpl w:val="DC1EF4C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>
    <w:nsid w:val="4E304381"/>
    <w:multiLevelType w:val="hybridMultilevel"/>
    <w:tmpl w:val="BDC0252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513057C3"/>
    <w:multiLevelType w:val="hybridMultilevel"/>
    <w:tmpl w:val="5B7862F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2D624F8"/>
    <w:multiLevelType w:val="hybridMultilevel"/>
    <w:tmpl w:val="E0D4DD8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534F5367"/>
    <w:multiLevelType w:val="hybridMultilevel"/>
    <w:tmpl w:val="D1D45EE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>
    <w:nsid w:val="5615295F"/>
    <w:multiLevelType w:val="hybridMultilevel"/>
    <w:tmpl w:val="AAB69BC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65E1629"/>
    <w:multiLevelType w:val="hybridMultilevel"/>
    <w:tmpl w:val="A02A1BA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95F5584"/>
    <w:multiLevelType w:val="hybridMultilevel"/>
    <w:tmpl w:val="F070893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>
    <w:nsid w:val="619F66D0"/>
    <w:multiLevelType w:val="hybridMultilevel"/>
    <w:tmpl w:val="046619CA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61F36591"/>
    <w:multiLevelType w:val="hybridMultilevel"/>
    <w:tmpl w:val="77A46622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>
    <w:nsid w:val="660C2B27"/>
    <w:multiLevelType w:val="hybridMultilevel"/>
    <w:tmpl w:val="856634E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AC30B95"/>
    <w:multiLevelType w:val="hybridMultilevel"/>
    <w:tmpl w:val="E8EC4734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6AEB031B"/>
    <w:multiLevelType w:val="hybridMultilevel"/>
    <w:tmpl w:val="E37CA7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98BE26E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E81E72F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BBE21D1"/>
    <w:multiLevelType w:val="hybridMultilevel"/>
    <w:tmpl w:val="8ECC933A"/>
    <w:lvl w:ilvl="0" w:tplc="4468D1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>
    <w:nsid w:val="733220EE"/>
    <w:multiLevelType w:val="hybridMultilevel"/>
    <w:tmpl w:val="C3F64CB0"/>
    <w:lvl w:ilvl="0" w:tplc="076C2E3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>
    <w:nsid w:val="736B1A72"/>
    <w:multiLevelType w:val="hybridMultilevel"/>
    <w:tmpl w:val="9CE8E3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49A0DA5"/>
    <w:multiLevelType w:val="hybridMultilevel"/>
    <w:tmpl w:val="A788B6CE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0">
    <w:nsid w:val="77083B75"/>
    <w:multiLevelType w:val="hybridMultilevel"/>
    <w:tmpl w:val="93EAED9A"/>
    <w:lvl w:ilvl="0" w:tplc="0419000B">
      <w:start w:val="1"/>
      <w:numFmt w:val="bullet"/>
      <w:lvlText w:val=""/>
      <w:lvlJc w:val="left"/>
      <w:pPr>
        <w:ind w:left="13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3" w:hanging="360"/>
      </w:pPr>
      <w:rPr>
        <w:rFonts w:ascii="Wingdings" w:hAnsi="Wingdings" w:hint="default"/>
      </w:rPr>
    </w:lvl>
  </w:abstractNum>
  <w:abstractNum w:abstractNumId="51">
    <w:nsid w:val="7A0145F4"/>
    <w:multiLevelType w:val="hybridMultilevel"/>
    <w:tmpl w:val="EBD85BF8"/>
    <w:lvl w:ilvl="0" w:tplc="04190003">
      <w:start w:val="1"/>
      <w:numFmt w:val="bullet"/>
      <w:lvlText w:val="o"/>
      <w:lvlJc w:val="left"/>
      <w:pPr>
        <w:ind w:left="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9" w:hanging="360"/>
      </w:pPr>
      <w:rPr>
        <w:rFonts w:ascii="Wingdings" w:hAnsi="Wingdings" w:hint="default"/>
      </w:rPr>
    </w:lvl>
  </w:abstractNum>
  <w:abstractNum w:abstractNumId="52">
    <w:nsid w:val="7AEA298C"/>
    <w:multiLevelType w:val="hybridMultilevel"/>
    <w:tmpl w:val="A6B633F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A692D712">
      <w:start w:val="18"/>
      <w:numFmt w:val="bullet"/>
      <w:lvlText w:val="-"/>
      <w:lvlJc w:val="left"/>
      <w:pPr>
        <w:ind w:left="2727" w:hanging="360"/>
      </w:pPr>
      <w:rPr>
        <w:rFonts w:ascii="Arial" w:eastAsia="MS Mincho" w:hAnsi="Arial" w:cs="Aria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>
    <w:nsid w:val="7B2B70BB"/>
    <w:multiLevelType w:val="hybridMultilevel"/>
    <w:tmpl w:val="2E14096A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4">
    <w:nsid w:val="7CCC6FE1"/>
    <w:multiLevelType w:val="hybridMultilevel"/>
    <w:tmpl w:val="D8886B8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25"/>
  </w:num>
  <w:num w:numId="5">
    <w:abstractNumId w:val="52"/>
  </w:num>
  <w:num w:numId="6">
    <w:abstractNumId w:val="47"/>
  </w:num>
  <w:num w:numId="7">
    <w:abstractNumId w:val="44"/>
  </w:num>
  <w:num w:numId="8">
    <w:abstractNumId w:val="18"/>
  </w:num>
  <w:num w:numId="9">
    <w:abstractNumId w:val="35"/>
  </w:num>
  <w:num w:numId="10">
    <w:abstractNumId w:val="51"/>
  </w:num>
  <w:num w:numId="11">
    <w:abstractNumId w:val="45"/>
  </w:num>
  <w:num w:numId="12">
    <w:abstractNumId w:val="24"/>
  </w:num>
  <w:num w:numId="13">
    <w:abstractNumId w:val="12"/>
  </w:num>
  <w:num w:numId="14">
    <w:abstractNumId w:val="53"/>
  </w:num>
  <w:num w:numId="15">
    <w:abstractNumId w:val="9"/>
  </w:num>
  <w:num w:numId="16">
    <w:abstractNumId w:val="17"/>
  </w:num>
  <w:num w:numId="17">
    <w:abstractNumId w:val="11"/>
  </w:num>
  <w:num w:numId="18">
    <w:abstractNumId w:val="37"/>
  </w:num>
  <w:num w:numId="19">
    <w:abstractNumId w:val="36"/>
  </w:num>
  <w:num w:numId="20">
    <w:abstractNumId w:val="1"/>
  </w:num>
  <w:num w:numId="21">
    <w:abstractNumId w:val="41"/>
  </w:num>
  <w:num w:numId="22">
    <w:abstractNumId w:val="50"/>
  </w:num>
  <w:num w:numId="23">
    <w:abstractNumId w:val="26"/>
  </w:num>
  <w:num w:numId="24">
    <w:abstractNumId w:val="39"/>
  </w:num>
  <w:num w:numId="25">
    <w:abstractNumId w:val="10"/>
  </w:num>
  <w:num w:numId="26">
    <w:abstractNumId w:val="13"/>
  </w:num>
  <w:num w:numId="27">
    <w:abstractNumId w:val="42"/>
  </w:num>
  <w:num w:numId="28">
    <w:abstractNumId w:val="8"/>
  </w:num>
  <w:num w:numId="29">
    <w:abstractNumId w:val="33"/>
  </w:num>
  <w:num w:numId="30">
    <w:abstractNumId w:val="31"/>
  </w:num>
  <w:num w:numId="31">
    <w:abstractNumId w:val="31"/>
  </w:num>
  <w:num w:numId="32">
    <w:abstractNumId w:val="29"/>
  </w:num>
  <w:num w:numId="33">
    <w:abstractNumId w:val="49"/>
  </w:num>
  <w:num w:numId="34">
    <w:abstractNumId w:val="30"/>
  </w:num>
  <w:num w:numId="35">
    <w:abstractNumId w:val="20"/>
  </w:num>
  <w:num w:numId="36">
    <w:abstractNumId w:val="15"/>
  </w:num>
  <w:num w:numId="37">
    <w:abstractNumId w:val="3"/>
  </w:num>
  <w:num w:numId="38">
    <w:abstractNumId w:val="6"/>
  </w:num>
  <w:num w:numId="39">
    <w:abstractNumId w:val="19"/>
  </w:num>
  <w:num w:numId="40">
    <w:abstractNumId w:val="28"/>
  </w:num>
  <w:num w:numId="41">
    <w:abstractNumId w:val="23"/>
  </w:num>
  <w:num w:numId="42">
    <w:abstractNumId w:val="7"/>
  </w:num>
  <w:num w:numId="43">
    <w:abstractNumId w:val="32"/>
  </w:num>
  <w:num w:numId="44">
    <w:abstractNumId w:val="46"/>
  </w:num>
  <w:num w:numId="45">
    <w:abstractNumId w:val="27"/>
  </w:num>
  <w:num w:numId="46">
    <w:abstractNumId w:val="22"/>
  </w:num>
  <w:num w:numId="47">
    <w:abstractNumId w:val="40"/>
  </w:num>
  <w:num w:numId="48">
    <w:abstractNumId w:val="48"/>
  </w:num>
  <w:num w:numId="49">
    <w:abstractNumId w:val="16"/>
  </w:num>
  <w:num w:numId="50">
    <w:abstractNumId w:val="43"/>
  </w:num>
  <w:num w:numId="51">
    <w:abstractNumId w:val="54"/>
  </w:num>
  <w:num w:numId="52">
    <w:abstractNumId w:val="38"/>
  </w:num>
  <w:num w:numId="53">
    <w:abstractNumId w:val="5"/>
  </w:num>
  <w:num w:numId="54">
    <w:abstractNumId w:val="14"/>
  </w:num>
  <w:num w:numId="55">
    <w:abstractNumId w:val="21"/>
  </w:num>
  <w:num w:numId="56">
    <w:abstractNumId w:val="3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09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3F9"/>
    <w:rsid w:val="00000B6D"/>
    <w:rsid w:val="00000DC2"/>
    <w:rsid w:val="00000EAD"/>
    <w:rsid w:val="000010FB"/>
    <w:rsid w:val="00001D4F"/>
    <w:rsid w:val="0000285F"/>
    <w:rsid w:val="000029E3"/>
    <w:rsid w:val="00002DA2"/>
    <w:rsid w:val="0000357E"/>
    <w:rsid w:val="00004A4C"/>
    <w:rsid w:val="00005FDE"/>
    <w:rsid w:val="00010671"/>
    <w:rsid w:val="00010754"/>
    <w:rsid w:val="00011B56"/>
    <w:rsid w:val="00011FDC"/>
    <w:rsid w:val="000127B9"/>
    <w:rsid w:val="00020B18"/>
    <w:rsid w:val="000212F1"/>
    <w:rsid w:val="000215C2"/>
    <w:rsid w:val="00021736"/>
    <w:rsid w:val="0002193E"/>
    <w:rsid w:val="0002268D"/>
    <w:rsid w:val="000229E2"/>
    <w:rsid w:val="00022DB0"/>
    <w:rsid w:val="00023308"/>
    <w:rsid w:val="00023B91"/>
    <w:rsid w:val="00023C31"/>
    <w:rsid w:val="000242FE"/>
    <w:rsid w:val="000246D3"/>
    <w:rsid w:val="00025519"/>
    <w:rsid w:val="00026966"/>
    <w:rsid w:val="00026A47"/>
    <w:rsid w:val="00027925"/>
    <w:rsid w:val="00031611"/>
    <w:rsid w:val="0003236D"/>
    <w:rsid w:val="0003577A"/>
    <w:rsid w:val="0004159D"/>
    <w:rsid w:val="00041BFA"/>
    <w:rsid w:val="00041FA3"/>
    <w:rsid w:val="0004210A"/>
    <w:rsid w:val="0004272A"/>
    <w:rsid w:val="00043082"/>
    <w:rsid w:val="00043E3F"/>
    <w:rsid w:val="00044C25"/>
    <w:rsid w:val="00046716"/>
    <w:rsid w:val="00047986"/>
    <w:rsid w:val="00047E1E"/>
    <w:rsid w:val="00047F4F"/>
    <w:rsid w:val="000531D7"/>
    <w:rsid w:val="000532AF"/>
    <w:rsid w:val="000534F2"/>
    <w:rsid w:val="0005562E"/>
    <w:rsid w:val="000557A0"/>
    <w:rsid w:val="00056A05"/>
    <w:rsid w:val="00057085"/>
    <w:rsid w:val="0006066F"/>
    <w:rsid w:val="00060B6B"/>
    <w:rsid w:val="0006159F"/>
    <w:rsid w:val="00061ED9"/>
    <w:rsid w:val="0006296C"/>
    <w:rsid w:val="00062A54"/>
    <w:rsid w:val="00063C74"/>
    <w:rsid w:val="00064298"/>
    <w:rsid w:val="00064D79"/>
    <w:rsid w:val="00064EE0"/>
    <w:rsid w:val="000651A7"/>
    <w:rsid w:val="000652EC"/>
    <w:rsid w:val="00066649"/>
    <w:rsid w:val="00066D22"/>
    <w:rsid w:val="000672E0"/>
    <w:rsid w:val="000716F3"/>
    <w:rsid w:val="000721BA"/>
    <w:rsid w:val="00072514"/>
    <w:rsid w:val="00072F70"/>
    <w:rsid w:val="000732F7"/>
    <w:rsid w:val="000733F6"/>
    <w:rsid w:val="00073912"/>
    <w:rsid w:val="00075E65"/>
    <w:rsid w:val="000769FE"/>
    <w:rsid w:val="00081738"/>
    <w:rsid w:val="00081BED"/>
    <w:rsid w:val="00081FAD"/>
    <w:rsid w:val="00082B38"/>
    <w:rsid w:val="00083BC4"/>
    <w:rsid w:val="00086915"/>
    <w:rsid w:val="00087450"/>
    <w:rsid w:val="0008780C"/>
    <w:rsid w:val="00087B02"/>
    <w:rsid w:val="00087F90"/>
    <w:rsid w:val="00087FF2"/>
    <w:rsid w:val="0009215B"/>
    <w:rsid w:val="000923F9"/>
    <w:rsid w:val="00092582"/>
    <w:rsid w:val="00094674"/>
    <w:rsid w:val="000955FE"/>
    <w:rsid w:val="00097DDE"/>
    <w:rsid w:val="000A0E5A"/>
    <w:rsid w:val="000A0F7E"/>
    <w:rsid w:val="000A1D23"/>
    <w:rsid w:val="000A1D29"/>
    <w:rsid w:val="000A3B07"/>
    <w:rsid w:val="000A4165"/>
    <w:rsid w:val="000A5B88"/>
    <w:rsid w:val="000A683B"/>
    <w:rsid w:val="000A72A3"/>
    <w:rsid w:val="000B007A"/>
    <w:rsid w:val="000B00BB"/>
    <w:rsid w:val="000B1039"/>
    <w:rsid w:val="000B27AA"/>
    <w:rsid w:val="000B2C2A"/>
    <w:rsid w:val="000B3505"/>
    <w:rsid w:val="000B3664"/>
    <w:rsid w:val="000B430B"/>
    <w:rsid w:val="000B4D8A"/>
    <w:rsid w:val="000B4EBA"/>
    <w:rsid w:val="000B7E1C"/>
    <w:rsid w:val="000C11C4"/>
    <w:rsid w:val="000C2173"/>
    <w:rsid w:val="000C2688"/>
    <w:rsid w:val="000C337E"/>
    <w:rsid w:val="000C3610"/>
    <w:rsid w:val="000C4EA2"/>
    <w:rsid w:val="000C5B6A"/>
    <w:rsid w:val="000C66B4"/>
    <w:rsid w:val="000C6710"/>
    <w:rsid w:val="000C6EFD"/>
    <w:rsid w:val="000C7D46"/>
    <w:rsid w:val="000D0549"/>
    <w:rsid w:val="000D1F64"/>
    <w:rsid w:val="000D5195"/>
    <w:rsid w:val="000D52AB"/>
    <w:rsid w:val="000D7159"/>
    <w:rsid w:val="000D7366"/>
    <w:rsid w:val="000D7749"/>
    <w:rsid w:val="000D7D02"/>
    <w:rsid w:val="000D7D26"/>
    <w:rsid w:val="000D7F24"/>
    <w:rsid w:val="000E0255"/>
    <w:rsid w:val="000E0D75"/>
    <w:rsid w:val="000E0DE7"/>
    <w:rsid w:val="000E27DD"/>
    <w:rsid w:val="000E3516"/>
    <w:rsid w:val="000E4649"/>
    <w:rsid w:val="000E5CEE"/>
    <w:rsid w:val="000F2276"/>
    <w:rsid w:val="000F24DC"/>
    <w:rsid w:val="000F2618"/>
    <w:rsid w:val="000F33B7"/>
    <w:rsid w:val="000F4388"/>
    <w:rsid w:val="000F53BA"/>
    <w:rsid w:val="000F5558"/>
    <w:rsid w:val="000F597C"/>
    <w:rsid w:val="001003CB"/>
    <w:rsid w:val="00100656"/>
    <w:rsid w:val="001025F8"/>
    <w:rsid w:val="001028E6"/>
    <w:rsid w:val="00102A1C"/>
    <w:rsid w:val="00105464"/>
    <w:rsid w:val="00105B50"/>
    <w:rsid w:val="00106351"/>
    <w:rsid w:val="00106625"/>
    <w:rsid w:val="0010720A"/>
    <w:rsid w:val="00107593"/>
    <w:rsid w:val="001075C2"/>
    <w:rsid w:val="00107DDA"/>
    <w:rsid w:val="0011026E"/>
    <w:rsid w:val="00110F47"/>
    <w:rsid w:val="0011165C"/>
    <w:rsid w:val="00112A5F"/>
    <w:rsid w:val="0011483C"/>
    <w:rsid w:val="001157F7"/>
    <w:rsid w:val="0011703D"/>
    <w:rsid w:val="00117174"/>
    <w:rsid w:val="00121A9D"/>
    <w:rsid w:val="00122988"/>
    <w:rsid w:val="00122FFD"/>
    <w:rsid w:val="00124A36"/>
    <w:rsid w:val="00124AE2"/>
    <w:rsid w:val="00125E7C"/>
    <w:rsid w:val="00126762"/>
    <w:rsid w:val="001273B7"/>
    <w:rsid w:val="00127899"/>
    <w:rsid w:val="00130A3C"/>
    <w:rsid w:val="0013115C"/>
    <w:rsid w:val="00131334"/>
    <w:rsid w:val="00131E9D"/>
    <w:rsid w:val="00132102"/>
    <w:rsid w:val="0013343A"/>
    <w:rsid w:val="00133CB8"/>
    <w:rsid w:val="001357D9"/>
    <w:rsid w:val="00136626"/>
    <w:rsid w:val="001379F7"/>
    <w:rsid w:val="00137E96"/>
    <w:rsid w:val="001412AE"/>
    <w:rsid w:val="001416AE"/>
    <w:rsid w:val="00141A9A"/>
    <w:rsid w:val="00142240"/>
    <w:rsid w:val="0014403E"/>
    <w:rsid w:val="00144472"/>
    <w:rsid w:val="00146609"/>
    <w:rsid w:val="001466E6"/>
    <w:rsid w:val="00147490"/>
    <w:rsid w:val="001474CC"/>
    <w:rsid w:val="0014787A"/>
    <w:rsid w:val="001500CD"/>
    <w:rsid w:val="00150AC5"/>
    <w:rsid w:val="001542FD"/>
    <w:rsid w:val="00154BB4"/>
    <w:rsid w:val="001553DB"/>
    <w:rsid w:val="00157346"/>
    <w:rsid w:val="00157D5C"/>
    <w:rsid w:val="001611D2"/>
    <w:rsid w:val="00163CDB"/>
    <w:rsid w:val="00163E41"/>
    <w:rsid w:val="00164F8F"/>
    <w:rsid w:val="00166660"/>
    <w:rsid w:val="001708DA"/>
    <w:rsid w:val="0017156E"/>
    <w:rsid w:val="0017171C"/>
    <w:rsid w:val="00172142"/>
    <w:rsid w:val="001724E6"/>
    <w:rsid w:val="00173A82"/>
    <w:rsid w:val="001742FB"/>
    <w:rsid w:val="00175A7C"/>
    <w:rsid w:val="00177B2F"/>
    <w:rsid w:val="00177F76"/>
    <w:rsid w:val="001800D5"/>
    <w:rsid w:val="0018045A"/>
    <w:rsid w:val="0018376B"/>
    <w:rsid w:val="00184531"/>
    <w:rsid w:val="00185277"/>
    <w:rsid w:val="0018540C"/>
    <w:rsid w:val="00187E8F"/>
    <w:rsid w:val="0019220D"/>
    <w:rsid w:val="001924B9"/>
    <w:rsid w:val="00193471"/>
    <w:rsid w:val="00193E1A"/>
    <w:rsid w:val="00194452"/>
    <w:rsid w:val="00194B42"/>
    <w:rsid w:val="0019694B"/>
    <w:rsid w:val="001A0F1C"/>
    <w:rsid w:val="001A199E"/>
    <w:rsid w:val="001A36CE"/>
    <w:rsid w:val="001A4326"/>
    <w:rsid w:val="001A4DFC"/>
    <w:rsid w:val="001A570F"/>
    <w:rsid w:val="001A58DE"/>
    <w:rsid w:val="001B1E26"/>
    <w:rsid w:val="001B247E"/>
    <w:rsid w:val="001B2504"/>
    <w:rsid w:val="001B282E"/>
    <w:rsid w:val="001B44A3"/>
    <w:rsid w:val="001B6311"/>
    <w:rsid w:val="001B6997"/>
    <w:rsid w:val="001B6B65"/>
    <w:rsid w:val="001C2008"/>
    <w:rsid w:val="001C2307"/>
    <w:rsid w:val="001C2D43"/>
    <w:rsid w:val="001C2E49"/>
    <w:rsid w:val="001C3362"/>
    <w:rsid w:val="001C3B5F"/>
    <w:rsid w:val="001C4315"/>
    <w:rsid w:val="001D0F0A"/>
    <w:rsid w:val="001D1B50"/>
    <w:rsid w:val="001D2CAF"/>
    <w:rsid w:val="001D303C"/>
    <w:rsid w:val="001D3AC2"/>
    <w:rsid w:val="001D3BF4"/>
    <w:rsid w:val="001D3E48"/>
    <w:rsid w:val="001D57D6"/>
    <w:rsid w:val="001D5BF7"/>
    <w:rsid w:val="001D5FD2"/>
    <w:rsid w:val="001D66F6"/>
    <w:rsid w:val="001D7610"/>
    <w:rsid w:val="001E3953"/>
    <w:rsid w:val="001E3C70"/>
    <w:rsid w:val="001E4FE0"/>
    <w:rsid w:val="001E659F"/>
    <w:rsid w:val="001E731E"/>
    <w:rsid w:val="001E7EDD"/>
    <w:rsid w:val="001F1005"/>
    <w:rsid w:val="001F4460"/>
    <w:rsid w:val="001F4619"/>
    <w:rsid w:val="001F53CB"/>
    <w:rsid w:val="001F58A0"/>
    <w:rsid w:val="001F6D16"/>
    <w:rsid w:val="00200BA4"/>
    <w:rsid w:val="00200C7D"/>
    <w:rsid w:val="00200DA3"/>
    <w:rsid w:val="002027B7"/>
    <w:rsid w:val="0020470A"/>
    <w:rsid w:val="00204872"/>
    <w:rsid w:val="00204B07"/>
    <w:rsid w:val="002057C6"/>
    <w:rsid w:val="002062A7"/>
    <w:rsid w:val="002065D0"/>
    <w:rsid w:val="00206A5D"/>
    <w:rsid w:val="00206CFA"/>
    <w:rsid w:val="00207748"/>
    <w:rsid w:val="00207BB5"/>
    <w:rsid w:val="002139B0"/>
    <w:rsid w:val="00213B51"/>
    <w:rsid w:val="00213DC9"/>
    <w:rsid w:val="00214206"/>
    <w:rsid w:val="00215A80"/>
    <w:rsid w:val="002163F3"/>
    <w:rsid w:val="00216EA2"/>
    <w:rsid w:val="00217B47"/>
    <w:rsid w:val="00220299"/>
    <w:rsid w:val="00220B06"/>
    <w:rsid w:val="00220C62"/>
    <w:rsid w:val="002222C5"/>
    <w:rsid w:val="002245AA"/>
    <w:rsid w:val="00225AAD"/>
    <w:rsid w:val="00226456"/>
    <w:rsid w:val="0022791C"/>
    <w:rsid w:val="00232F5C"/>
    <w:rsid w:val="00233021"/>
    <w:rsid w:val="00233B35"/>
    <w:rsid w:val="00235658"/>
    <w:rsid w:val="0023575E"/>
    <w:rsid w:val="00237AF7"/>
    <w:rsid w:val="00240098"/>
    <w:rsid w:val="002402A2"/>
    <w:rsid w:val="002409B9"/>
    <w:rsid w:val="00240C7A"/>
    <w:rsid w:val="00242713"/>
    <w:rsid w:val="002449AB"/>
    <w:rsid w:val="00247F00"/>
    <w:rsid w:val="002504D5"/>
    <w:rsid w:val="00250B0D"/>
    <w:rsid w:val="00251642"/>
    <w:rsid w:val="00251F88"/>
    <w:rsid w:val="00251FBF"/>
    <w:rsid w:val="002529BE"/>
    <w:rsid w:val="00252F2F"/>
    <w:rsid w:val="00253C5C"/>
    <w:rsid w:val="00253E17"/>
    <w:rsid w:val="00253E22"/>
    <w:rsid w:val="00254897"/>
    <w:rsid w:val="00254EA4"/>
    <w:rsid w:val="00254F25"/>
    <w:rsid w:val="00255551"/>
    <w:rsid w:val="00257D54"/>
    <w:rsid w:val="002624E0"/>
    <w:rsid w:val="002627AC"/>
    <w:rsid w:val="00263942"/>
    <w:rsid w:val="00264355"/>
    <w:rsid w:val="002650B6"/>
    <w:rsid w:val="00266F96"/>
    <w:rsid w:val="00267EEB"/>
    <w:rsid w:val="00271471"/>
    <w:rsid w:val="00273E54"/>
    <w:rsid w:val="00274304"/>
    <w:rsid w:val="0027554C"/>
    <w:rsid w:val="00275AF8"/>
    <w:rsid w:val="00275C78"/>
    <w:rsid w:val="00275EBB"/>
    <w:rsid w:val="00276E99"/>
    <w:rsid w:val="00277244"/>
    <w:rsid w:val="00277671"/>
    <w:rsid w:val="00280028"/>
    <w:rsid w:val="0028049A"/>
    <w:rsid w:val="00281139"/>
    <w:rsid w:val="002823CF"/>
    <w:rsid w:val="00283A49"/>
    <w:rsid w:val="00284F33"/>
    <w:rsid w:val="002856BD"/>
    <w:rsid w:val="00285F66"/>
    <w:rsid w:val="00285F96"/>
    <w:rsid w:val="002861BF"/>
    <w:rsid w:val="00286924"/>
    <w:rsid w:val="00287B27"/>
    <w:rsid w:val="00291205"/>
    <w:rsid w:val="00291F3C"/>
    <w:rsid w:val="00293368"/>
    <w:rsid w:val="002941B5"/>
    <w:rsid w:val="00295BD5"/>
    <w:rsid w:val="002A0667"/>
    <w:rsid w:val="002A27F0"/>
    <w:rsid w:val="002A2A8F"/>
    <w:rsid w:val="002A4127"/>
    <w:rsid w:val="002A4F42"/>
    <w:rsid w:val="002A50F6"/>
    <w:rsid w:val="002A697B"/>
    <w:rsid w:val="002B1224"/>
    <w:rsid w:val="002B1C42"/>
    <w:rsid w:val="002B388E"/>
    <w:rsid w:val="002B3BC2"/>
    <w:rsid w:val="002B4A43"/>
    <w:rsid w:val="002B4DB2"/>
    <w:rsid w:val="002B513D"/>
    <w:rsid w:val="002B5557"/>
    <w:rsid w:val="002B569E"/>
    <w:rsid w:val="002B5B7B"/>
    <w:rsid w:val="002B6A6B"/>
    <w:rsid w:val="002B7F04"/>
    <w:rsid w:val="002C007A"/>
    <w:rsid w:val="002C0CE4"/>
    <w:rsid w:val="002C0E77"/>
    <w:rsid w:val="002C2BFD"/>
    <w:rsid w:val="002C3D13"/>
    <w:rsid w:val="002C46AC"/>
    <w:rsid w:val="002C4FE6"/>
    <w:rsid w:val="002C65DF"/>
    <w:rsid w:val="002C7391"/>
    <w:rsid w:val="002C7FDF"/>
    <w:rsid w:val="002D0D7E"/>
    <w:rsid w:val="002D0DD8"/>
    <w:rsid w:val="002D0E36"/>
    <w:rsid w:val="002D14F2"/>
    <w:rsid w:val="002D1B15"/>
    <w:rsid w:val="002D1E0B"/>
    <w:rsid w:val="002D2FC5"/>
    <w:rsid w:val="002D3859"/>
    <w:rsid w:val="002D3CBD"/>
    <w:rsid w:val="002D4200"/>
    <w:rsid w:val="002D4509"/>
    <w:rsid w:val="002D4C2A"/>
    <w:rsid w:val="002D6744"/>
    <w:rsid w:val="002D6E34"/>
    <w:rsid w:val="002D7BAD"/>
    <w:rsid w:val="002D7DF5"/>
    <w:rsid w:val="002E08EE"/>
    <w:rsid w:val="002E1F25"/>
    <w:rsid w:val="002E2C76"/>
    <w:rsid w:val="002E313A"/>
    <w:rsid w:val="002E3711"/>
    <w:rsid w:val="002E5291"/>
    <w:rsid w:val="002E7B7A"/>
    <w:rsid w:val="002E7F57"/>
    <w:rsid w:val="002F0CBF"/>
    <w:rsid w:val="002F0FE1"/>
    <w:rsid w:val="002F3259"/>
    <w:rsid w:val="002F52C4"/>
    <w:rsid w:val="002F5D19"/>
    <w:rsid w:val="002F7A50"/>
    <w:rsid w:val="0030064D"/>
    <w:rsid w:val="00300DBC"/>
    <w:rsid w:val="0030112F"/>
    <w:rsid w:val="00301400"/>
    <w:rsid w:val="00301700"/>
    <w:rsid w:val="00301C6A"/>
    <w:rsid w:val="003021B4"/>
    <w:rsid w:val="00302297"/>
    <w:rsid w:val="0030230A"/>
    <w:rsid w:val="00303AF4"/>
    <w:rsid w:val="00305A34"/>
    <w:rsid w:val="00310055"/>
    <w:rsid w:val="003115D9"/>
    <w:rsid w:val="003115F5"/>
    <w:rsid w:val="00312B2D"/>
    <w:rsid w:val="00312EC2"/>
    <w:rsid w:val="00315AA0"/>
    <w:rsid w:val="00316167"/>
    <w:rsid w:val="00317312"/>
    <w:rsid w:val="00317398"/>
    <w:rsid w:val="003175BA"/>
    <w:rsid w:val="00317ED7"/>
    <w:rsid w:val="00320362"/>
    <w:rsid w:val="00320802"/>
    <w:rsid w:val="00320C00"/>
    <w:rsid w:val="00320CB9"/>
    <w:rsid w:val="00320CFB"/>
    <w:rsid w:val="00321343"/>
    <w:rsid w:val="003247FD"/>
    <w:rsid w:val="00325534"/>
    <w:rsid w:val="00327BC9"/>
    <w:rsid w:val="003300AD"/>
    <w:rsid w:val="00330E57"/>
    <w:rsid w:val="00331EE4"/>
    <w:rsid w:val="003363B9"/>
    <w:rsid w:val="003365FA"/>
    <w:rsid w:val="00336773"/>
    <w:rsid w:val="003367E6"/>
    <w:rsid w:val="00336949"/>
    <w:rsid w:val="003403B0"/>
    <w:rsid w:val="00340462"/>
    <w:rsid w:val="003409AC"/>
    <w:rsid w:val="00341031"/>
    <w:rsid w:val="00342363"/>
    <w:rsid w:val="00343567"/>
    <w:rsid w:val="00345873"/>
    <w:rsid w:val="00346951"/>
    <w:rsid w:val="00351EBC"/>
    <w:rsid w:val="00352488"/>
    <w:rsid w:val="003541EC"/>
    <w:rsid w:val="00355565"/>
    <w:rsid w:val="00355B6A"/>
    <w:rsid w:val="00355DCC"/>
    <w:rsid w:val="003561FA"/>
    <w:rsid w:val="003564DD"/>
    <w:rsid w:val="00356DAF"/>
    <w:rsid w:val="00356F45"/>
    <w:rsid w:val="00361F04"/>
    <w:rsid w:val="00362E15"/>
    <w:rsid w:val="00363089"/>
    <w:rsid w:val="0036334F"/>
    <w:rsid w:val="003640E6"/>
    <w:rsid w:val="00364504"/>
    <w:rsid w:val="00364A6C"/>
    <w:rsid w:val="00364F55"/>
    <w:rsid w:val="00365888"/>
    <w:rsid w:val="00366944"/>
    <w:rsid w:val="00367BB5"/>
    <w:rsid w:val="003708B1"/>
    <w:rsid w:val="00371783"/>
    <w:rsid w:val="00372307"/>
    <w:rsid w:val="0037232E"/>
    <w:rsid w:val="00372814"/>
    <w:rsid w:val="003730F4"/>
    <w:rsid w:val="00374F7F"/>
    <w:rsid w:val="00375247"/>
    <w:rsid w:val="00375639"/>
    <w:rsid w:val="00381090"/>
    <w:rsid w:val="003818D8"/>
    <w:rsid w:val="003843A4"/>
    <w:rsid w:val="003858D9"/>
    <w:rsid w:val="00385DC0"/>
    <w:rsid w:val="00386A97"/>
    <w:rsid w:val="00386E96"/>
    <w:rsid w:val="00387E50"/>
    <w:rsid w:val="003906D7"/>
    <w:rsid w:val="00391044"/>
    <w:rsid w:val="00392023"/>
    <w:rsid w:val="00393372"/>
    <w:rsid w:val="00394DE6"/>
    <w:rsid w:val="00394E35"/>
    <w:rsid w:val="00396181"/>
    <w:rsid w:val="00396198"/>
    <w:rsid w:val="00396C43"/>
    <w:rsid w:val="00397201"/>
    <w:rsid w:val="003A04B4"/>
    <w:rsid w:val="003A1704"/>
    <w:rsid w:val="003A1FF0"/>
    <w:rsid w:val="003A2434"/>
    <w:rsid w:val="003A2813"/>
    <w:rsid w:val="003A3149"/>
    <w:rsid w:val="003A5FAE"/>
    <w:rsid w:val="003A601F"/>
    <w:rsid w:val="003A6D4A"/>
    <w:rsid w:val="003A700A"/>
    <w:rsid w:val="003A7DD0"/>
    <w:rsid w:val="003B0CC0"/>
    <w:rsid w:val="003B104A"/>
    <w:rsid w:val="003B116A"/>
    <w:rsid w:val="003B1661"/>
    <w:rsid w:val="003B239A"/>
    <w:rsid w:val="003B4B3E"/>
    <w:rsid w:val="003B4E94"/>
    <w:rsid w:val="003B7110"/>
    <w:rsid w:val="003B7B5B"/>
    <w:rsid w:val="003C0A8E"/>
    <w:rsid w:val="003C283E"/>
    <w:rsid w:val="003C2D62"/>
    <w:rsid w:val="003C35A3"/>
    <w:rsid w:val="003C4BE0"/>
    <w:rsid w:val="003C5183"/>
    <w:rsid w:val="003C528D"/>
    <w:rsid w:val="003C57A9"/>
    <w:rsid w:val="003C75E4"/>
    <w:rsid w:val="003C768C"/>
    <w:rsid w:val="003D035B"/>
    <w:rsid w:val="003D3494"/>
    <w:rsid w:val="003D443C"/>
    <w:rsid w:val="003D516B"/>
    <w:rsid w:val="003D5651"/>
    <w:rsid w:val="003D570F"/>
    <w:rsid w:val="003D77AF"/>
    <w:rsid w:val="003D78CE"/>
    <w:rsid w:val="003E03E1"/>
    <w:rsid w:val="003E0515"/>
    <w:rsid w:val="003E09B3"/>
    <w:rsid w:val="003E168F"/>
    <w:rsid w:val="003E272E"/>
    <w:rsid w:val="003E3CB0"/>
    <w:rsid w:val="003E4985"/>
    <w:rsid w:val="003E5550"/>
    <w:rsid w:val="003E6763"/>
    <w:rsid w:val="003E6CA0"/>
    <w:rsid w:val="003E75E4"/>
    <w:rsid w:val="003F04C4"/>
    <w:rsid w:val="003F1FBE"/>
    <w:rsid w:val="003F2977"/>
    <w:rsid w:val="003F2CC3"/>
    <w:rsid w:val="003F3122"/>
    <w:rsid w:val="003F4033"/>
    <w:rsid w:val="003F4200"/>
    <w:rsid w:val="003F509B"/>
    <w:rsid w:val="003F7C30"/>
    <w:rsid w:val="003F7EF4"/>
    <w:rsid w:val="0040127C"/>
    <w:rsid w:val="00403850"/>
    <w:rsid w:val="00403FEC"/>
    <w:rsid w:val="004042A9"/>
    <w:rsid w:val="004054F8"/>
    <w:rsid w:val="004065A6"/>
    <w:rsid w:val="00406F1E"/>
    <w:rsid w:val="00407446"/>
    <w:rsid w:val="00407460"/>
    <w:rsid w:val="00407777"/>
    <w:rsid w:val="004122F3"/>
    <w:rsid w:val="00413263"/>
    <w:rsid w:val="00414A0E"/>
    <w:rsid w:val="004156A3"/>
    <w:rsid w:val="00415D76"/>
    <w:rsid w:val="00416E8E"/>
    <w:rsid w:val="00417A0E"/>
    <w:rsid w:val="00420DBD"/>
    <w:rsid w:val="00424785"/>
    <w:rsid w:val="00424999"/>
    <w:rsid w:val="00424B5E"/>
    <w:rsid w:val="004265F6"/>
    <w:rsid w:val="00430C7A"/>
    <w:rsid w:val="004314EE"/>
    <w:rsid w:val="004318DD"/>
    <w:rsid w:val="0043294C"/>
    <w:rsid w:val="00433CB1"/>
    <w:rsid w:val="00433D18"/>
    <w:rsid w:val="00433DAE"/>
    <w:rsid w:val="004342F6"/>
    <w:rsid w:val="00434BDB"/>
    <w:rsid w:val="004353E9"/>
    <w:rsid w:val="00435B42"/>
    <w:rsid w:val="00435DEA"/>
    <w:rsid w:val="00436143"/>
    <w:rsid w:val="00440BE6"/>
    <w:rsid w:val="0044262D"/>
    <w:rsid w:val="00442DF8"/>
    <w:rsid w:val="004441CB"/>
    <w:rsid w:val="00444C4A"/>
    <w:rsid w:val="00447188"/>
    <w:rsid w:val="00450B8C"/>
    <w:rsid w:val="00450D4E"/>
    <w:rsid w:val="00452644"/>
    <w:rsid w:val="00452F5A"/>
    <w:rsid w:val="00453051"/>
    <w:rsid w:val="004544A4"/>
    <w:rsid w:val="00454693"/>
    <w:rsid w:val="00461266"/>
    <w:rsid w:val="0046279C"/>
    <w:rsid w:val="00462A4A"/>
    <w:rsid w:val="0046598C"/>
    <w:rsid w:val="00465B68"/>
    <w:rsid w:val="004667AB"/>
    <w:rsid w:val="00467272"/>
    <w:rsid w:val="00467835"/>
    <w:rsid w:val="00467961"/>
    <w:rsid w:val="00467BB6"/>
    <w:rsid w:val="00472290"/>
    <w:rsid w:val="004728E4"/>
    <w:rsid w:val="00474187"/>
    <w:rsid w:val="0047572F"/>
    <w:rsid w:val="004761A2"/>
    <w:rsid w:val="00480EAA"/>
    <w:rsid w:val="00481592"/>
    <w:rsid w:val="0048238D"/>
    <w:rsid w:val="004825FF"/>
    <w:rsid w:val="00482E77"/>
    <w:rsid w:val="004832E2"/>
    <w:rsid w:val="00484201"/>
    <w:rsid w:val="00484307"/>
    <w:rsid w:val="00484BA0"/>
    <w:rsid w:val="00485211"/>
    <w:rsid w:val="00485DDB"/>
    <w:rsid w:val="004868FC"/>
    <w:rsid w:val="00487A16"/>
    <w:rsid w:val="00490CF9"/>
    <w:rsid w:val="00490D41"/>
    <w:rsid w:val="00492443"/>
    <w:rsid w:val="004929EE"/>
    <w:rsid w:val="00494332"/>
    <w:rsid w:val="004945E8"/>
    <w:rsid w:val="00494883"/>
    <w:rsid w:val="0049643B"/>
    <w:rsid w:val="004969A0"/>
    <w:rsid w:val="00496CB6"/>
    <w:rsid w:val="00496F4E"/>
    <w:rsid w:val="0049763F"/>
    <w:rsid w:val="004A1A54"/>
    <w:rsid w:val="004A2EC2"/>
    <w:rsid w:val="004A3372"/>
    <w:rsid w:val="004A52E8"/>
    <w:rsid w:val="004A58B8"/>
    <w:rsid w:val="004A5AF5"/>
    <w:rsid w:val="004A601C"/>
    <w:rsid w:val="004A71D1"/>
    <w:rsid w:val="004B39EA"/>
    <w:rsid w:val="004B3E11"/>
    <w:rsid w:val="004B4439"/>
    <w:rsid w:val="004B47A1"/>
    <w:rsid w:val="004B5828"/>
    <w:rsid w:val="004C0305"/>
    <w:rsid w:val="004C0475"/>
    <w:rsid w:val="004C0994"/>
    <w:rsid w:val="004C14B2"/>
    <w:rsid w:val="004C1DD6"/>
    <w:rsid w:val="004C2099"/>
    <w:rsid w:val="004C38B4"/>
    <w:rsid w:val="004C45B8"/>
    <w:rsid w:val="004C7E43"/>
    <w:rsid w:val="004C7F29"/>
    <w:rsid w:val="004D001B"/>
    <w:rsid w:val="004D29E2"/>
    <w:rsid w:val="004D35B3"/>
    <w:rsid w:val="004D4725"/>
    <w:rsid w:val="004D58CE"/>
    <w:rsid w:val="004D6A1D"/>
    <w:rsid w:val="004D7947"/>
    <w:rsid w:val="004E1AEA"/>
    <w:rsid w:val="004E2554"/>
    <w:rsid w:val="004E42A1"/>
    <w:rsid w:val="004E70E0"/>
    <w:rsid w:val="004F0819"/>
    <w:rsid w:val="004F23A5"/>
    <w:rsid w:val="004F2668"/>
    <w:rsid w:val="004F2CBA"/>
    <w:rsid w:val="004F3B25"/>
    <w:rsid w:val="004F4485"/>
    <w:rsid w:val="004F4C6E"/>
    <w:rsid w:val="004F5765"/>
    <w:rsid w:val="004F5FA2"/>
    <w:rsid w:val="004F6E58"/>
    <w:rsid w:val="004F6F3C"/>
    <w:rsid w:val="004F7335"/>
    <w:rsid w:val="004F7D5E"/>
    <w:rsid w:val="0050153A"/>
    <w:rsid w:val="00501F1B"/>
    <w:rsid w:val="00502785"/>
    <w:rsid w:val="0050399A"/>
    <w:rsid w:val="00506367"/>
    <w:rsid w:val="00506A6C"/>
    <w:rsid w:val="0050737E"/>
    <w:rsid w:val="00511EC6"/>
    <w:rsid w:val="00512043"/>
    <w:rsid w:val="0051259C"/>
    <w:rsid w:val="00515C22"/>
    <w:rsid w:val="00516162"/>
    <w:rsid w:val="005170F5"/>
    <w:rsid w:val="005176C0"/>
    <w:rsid w:val="00520186"/>
    <w:rsid w:val="00520747"/>
    <w:rsid w:val="0052156A"/>
    <w:rsid w:val="005252FF"/>
    <w:rsid w:val="005253FA"/>
    <w:rsid w:val="005258ED"/>
    <w:rsid w:val="0052646C"/>
    <w:rsid w:val="0053061E"/>
    <w:rsid w:val="00530890"/>
    <w:rsid w:val="005316E7"/>
    <w:rsid w:val="00533055"/>
    <w:rsid w:val="00533850"/>
    <w:rsid w:val="00533EE7"/>
    <w:rsid w:val="00534DF7"/>
    <w:rsid w:val="00537936"/>
    <w:rsid w:val="005411ED"/>
    <w:rsid w:val="00541AF2"/>
    <w:rsid w:val="00544BB1"/>
    <w:rsid w:val="005458A6"/>
    <w:rsid w:val="00546D4B"/>
    <w:rsid w:val="00547D09"/>
    <w:rsid w:val="00550C1B"/>
    <w:rsid w:val="00550CAD"/>
    <w:rsid w:val="00551E01"/>
    <w:rsid w:val="00551F71"/>
    <w:rsid w:val="00552189"/>
    <w:rsid w:val="00553B13"/>
    <w:rsid w:val="00553F82"/>
    <w:rsid w:val="0055428F"/>
    <w:rsid w:val="00554F92"/>
    <w:rsid w:val="00556173"/>
    <w:rsid w:val="0055714B"/>
    <w:rsid w:val="00560851"/>
    <w:rsid w:val="005614F6"/>
    <w:rsid w:val="00561A99"/>
    <w:rsid w:val="0056249E"/>
    <w:rsid w:val="00562BC1"/>
    <w:rsid w:val="00563946"/>
    <w:rsid w:val="005642D0"/>
    <w:rsid w:val="00564933"/>
    <w:rsid w:val="00564B92"/>
    <w:rsid w:val="00566D9B"/>
    <w:rsid w:val="00566F93"/>
    <w:rsid w:val="0056741F"/>
    <w:rsid w:val="005705C0"/>
    <w:rsid w:val="0057122C"/>
    <w:rsid w:val="00571B6B"/>
    <w:rsid w:val="00572912"/>
    <w:rsid w:val="00572F4D"/>
    <w:rsid w:val="00573E44"/>
    <w:rsid w:val="00573FC1"/>
    <w:rsid w:val="0057428F"/>
    <w:rsid w:val="005745D6"/>
    <w:rsid w:val="00575AFC"/>
    <w:rsid w:val="00575F33"/>
    <w:rsid w:val="0057676B"/>
    <w:rsid w:val="00576915"/>
    <w:rsid w:val="005825DC"/>
    <w:rsid w:val="00582834"/>
    <w:rsid w:val="00582ADE"/>
    <w:rsid w:val="005838EA"/>
    <w:rsid w:val="00583E1C"/>
    <w:rsid w:val="00583E62"/>
    <w:rsid w:val="00584E28"/>
    <w:rsid w:val="00586387"/>
    <w:rsid w:val="005867F5"/>
    <w:rsid w:val="00586E7C"/>
    <w:rsid w:val="00587C1C"/>
    <w:rsid w:val="00590510"/>
    <w:rsid w:val="005907BD"/>
    <w:rsid w:val="00590BEC"/>
    <w:rsid w:val="0059147C"/>
    <w:rsid w:val="00594981"/>
    <w:rsid w:val="00595344"/>
    <w:rsid w:val="00596124"/>
    <w:rsid w:val="0059649D"/>
    <w:rsid w:val="00596CAD"/>
    <w:rsid w:val="005973B0"/>
    <w:rsid w:val="005A0387"/>
    <w:rsid w:val="005A213B"/>
    <w:rsid w:val="005A22B0"/>
    <w:rsid w:val="005A34DB"/>
    <w:rsid w:val="005A3587"/>
    <w:rsid w:val="005A3DED"/>
    <w:rsid w:val="005A4D41"/>
    <w:rsid w:val="005A55C8"/>
    <w:rsid w:val="005A60CE"/>
    <w:rsid w:val="005B008D"/>
    <w:rsid w:val="005B0399"/>
    <w:rsid w:val="005B1D5D"/>
    <w:rsid w:val="005B1FB5"/>
    <w:rsid w:val="005B3461"/>
    <w:rsid w:val="005B42ED"/>
    <w:rsid w:val="005B4DA1"/>
    <w:rsid w:val="005C0074"/>
    <w:rsid w:val="005C0594"/>
    <w:rsid w:val="005C0D12"/>
    <w:rsid w:val="005C0E8A"/>
    <w:rsid w:val="005C2A6F"/>
    <w:rsid w:val="005C454A"/>
    <w:rsid w:val="005C50B4"/>
    <w:rsid w:val="005C5833"/>
    <w:rsid w:val="005C5B93"/>
    <w:rsid w:val="005C7078"/>
    <w:rsid w:val="005C74F5"/>
    <w:rsid w:val="005C79D8"/>
    <w:rsid w:val="005D0A9E"/>
    <w:rsid w:val="005D2C3A"/>
    <w:rsid w:val="005D2DAA"/>
    <w:rsid w:val="005D32EC"/>
    <w:rsid w:val="005D36D4"/>
    <w:rsid w:val="005D3BA4"/>
    <w:rsid w:val="005D450D"/>
    <w:rsid w:val="005D4FC8"/>
    <w:rsid w:val="005D778C"/>
    <w:rsid w:val="005E0D35"/>
    <w:rsid w:val="005E12BC"/>
    <w:rsid w:val="005E168F"/>
    <w:rsid w:val="005E31A8"/>
    <w:rsid w:val="005E36FE"/>
    <w:rsid w:val="005E4873"/>
    <w:rsid w:val="005E4B0F"/>
    <w:rsid w:val="005E69F3"/>
    <w:rsid w:val="005E6A39"/>
    <w:rsid w:val="005E7157"/>
    <w:rsid w:val="005E7268"/>
    <w:rsid w:val="005F04E2"/>
    <w:rsid w:val="005F1E85"/>
    <w:rsid w:val="005F223A"/>
    <w:rsid w:val="005F304B"/>
    <w:rsid w:val="005F4721"/>
    <w:rsid w:val="005F4A6B"/>
    <w:rsid w:val="005F53F7"/>
    <w:rsid w:val="005F580D"/>
    <w:rsid w:val="005F6F2B"/>
    <w:rsid w:val="005F7440"/>
    <w:rsid w:val="005F7E02"/>
    <w:rsid w:val="00601721"/>
    <w:rsid w:val="00601A8F"/>
    <w:rsid w:val="00601E22"/>
    <w:rsid w:val="00601F9A"/>
    <w:rsid w:val="0060204B"/>
    <w:rsid w:val="00602592"/>
    <w:rsid w:val="0060308D"/>
    <w:rsid w:val="00605FBC"/>
    <w:rsid w:val="00606BF8"/>
    <w:rsid w:val="0060728B"/>
    <w:rsid w:val="0060739C"/>
    <w:rsid w:val="00614F23"/>
    <w:rsid w:val="006154C7"/>
    <w:rsid w:val="006159C9"/>
    <w:rsid w:val="00615F36"/>
    <w:rsid w:val="00617380"/>
    <w:rsid w:val="00617583"/>
    <w:rsid w:val="00622124"/>
    <w:rsid w:val="0062384E"/>
    <w:rsid w:val="00624F0B"/>
    <w:rsid w:val="00630325"/>
    <w:rsid w:val="00631E1B"/>
    <w:rsid w:val="00632E6F"/>
    <w:rsid w:val="0063348A"/>
    <w:rsid w:val="0063467E"/>
    <w:rsid w:val="006373D2"/>
    <w:rsid w:val="0064023C"/>
    <w:rsid w:val="006403C3"/>
    <w:rsid w:val="00640615"/>
    <w:rsid w:val="00643261"/>
    <w:rsid w:val="0064331A"/>
    <w:rsid w:val="00643866"/>
    <w:rsid w:val="00645C83"/>
    <w:rsid w:val="00646373"/>
    <w:rsid w:val="006509E2"/>
    <w:rsid w:val="00653D5B"/>
    <w:rsid w:val="00656206"/>
    <w:rsid w:val="00656732"/>
    <w:rsid w:val="00656A1C"/>
    <w:rsid w:val="00660AED"/>
    <w:rsid w:val="00662143"/>
    <w:rsid w:val="00662E91"/>
    <w:rsid w:val="00664A72"/>
    <w:rsid w:val="00667F36"/>
    <w:rsid w:val="00670C1F"/>
    <w:rsid w:val="0067136D"/>
    <w:rsid w:val="0067165D"/>
    <w:rsid w:val="00671E61"/>
    <w:rsid w:val="00673B6E"/>
    <w:rsid w:val="00673D60"/>
    <w:rsid w:val="006750C1"/>
    <w:rsid w:val="00677478"/>
    <w:rsid w:val="00677EFE"/>
    <w:rsid w:val="00680E37"/>
    <w:rsid w:val="006814C5"/>
    <w:rsid w:val="00682EBA"/>
    <w:rsid w:val="00685486"/>
    <w:rsid w:val="00685914"/>
    <w:rsid w:val="00685A8E"/>
    <w:rsid w:val="006916B6"/>
    <w:rsid w:val="00691823"/>
    <w:rsid w:val="00692222"/>
    <w:rsid w:val="00692D23"/>
    <w:rsid w:val="00693ABD"/>
    <w:rsid w:val="00694027"/>
    <w:rsid w:val="00694AC1"/>
    <w:rsid w:val="00696EF6"/>
    <w:rsid w:val="006973AC"/>
    <w:rsid w:val="00697F1F"/>
    <w:rsid w:val="006A07FD"/>
    <w:rsid w:val="006A0AD7"/>
    <w:rsid w:val="006A1AF9"/>
    <w:rsid w:val="006A3FA9"/>
    <w:rsid w:val="006A44E1"/>
    <w:rsid w:val="006A5708"/>
    <w:rsid w:val="006A6E31"/>
    <w:rsid w:val="006A7A3D"/>
    <w:rsid w:val="006B1635"/>
    <w:rsid w:val="006B1AE0"/>
    <w:rsid w:val="006B40C3"/>
    <w:rsid w:val="006B465E"/>
    <w:rsid w:val="006B4710"/>
    <w:rsid w:val="006B5447"/>
    <w:rsid w:val="006B56B7"/>
    <w:rsid w:val="006C194E"/>
    <w:rsid w:val="006C2297"/>
    <w:rsid w:val="006C2BEE"/>
    <w:rsid w:val="006C4AA3"/>
    <w:rsid w:val="006C4BBE"/>
    <w:rsid w:val="006C54B7"/>
    <w:rsid w:val="006C6024"/>
    <w:rsid w:val="006C6A3F"/>
    <w:rsid w:val="006C7996"/>
    <w:rsid w:val="006D05FB"/>
    <w:rsid w:val="006D2455"/>
    <w:rsid w:val="006D2F29"/>
    <w:rsid w:val="006D316F"/>
    <w:rsid w:val="006D3CA6"/>
    <w:rsid w:val="006D599E"/>
    <w:rsid w:val="006D5CB4"/>
    <w:rsid w:val="006D6585"/>
    <w:rsid w:val="006D690F"/>
    <w:rsid w:val="006E08C0"/>
    <w:rsid w:val="006E2A3B"/>
    <w:rsid w:val="006E31E4"/>
    <w:rsid w:val="006E3C96"/>
    <w:rsid w:val="006E56BD"/>
    <w:rsid w:val="006E5D45"/>
    <w:rsid w:val="006E5ED4"/>
    <w:rsid w:val="006E6A54"/>
    <w:rsid w:val="006E7592"/>
    <w:rsid w:val="006E7B03"/>
    <w:rsid w:val="006F0008"/>
    <w:rsid w:val="006F0F76"/>
    <w:rsid w:val="006F1D54"/>
    <w:rsid w:val="006F246E"/>
    <w:rsid w:val="006F4040"/>
    <w:rsid w:val="006F4336"/>
    <w:rsid w:val="006F5415"/>
    <w:rsid w:val="006F5672"/>
    <w:rsid w:val="006F775D"/>
    <w:rsid w:val="007005B1"/>
    <w:rsid w:val="00700804"/>
    <w:rsid w:val="007049C9"/>
    <w:rsid w:val="00707305"/>
    <w:rsid w:val="007077A3"/>
    <w:rsid w:val="00710412"/>
    <w:rsid w:val="0071086B"/>
    <w:rsid w:val="007117C4"/>
    <w:rsid w:val="00711FE6"/>
    <w:rsid w:val="00712AA3"/>
    <w:rsid w:val="007130D9"/>
    <w:rsid w:val="0071691E"/>
    <w:rsid w:val="00716DE0"/>
    <w:rsid w:val="00720194"/>
    <w:rsid w:val="00722C86"/>
    <w:rsid w:val="00722D8F"/>
    <w:rsid w:val="00723541"/>
    <w:rsid w:val="007236AD"/>
    <w:rsid w:val="00723943"/>
    <w:rsid w:val="00723AD4"/>
    <w:rsid w:val="00723AFA"/>
    <w:rsid w:val="00724B4C"/>
    <w:rsid w:val="00724BE0"/>
    <w:rsid w:val="007250D5"/>
    <w:rsid w:val="0072631F"/>
    <w:rsid w:val="00726583"/>
    <w:rsid w:val="00726AEC"/>
    <w:rsid w:val="00730CF6"/>
    <w:rsid w:val="007315E7"/>
    <w:rsid w:val="00731823"/>
    <w:rsid w:val="00731AE8"/>
    <w:rsid w:val="00731CBD"/>
    <w:rsid w:val="007341E8"/>
    <w:rsid w:val="007362D5"/>
    <w:rsid w:val="00736D0B"/>
    <w:rsid w:val="007425BB"/>
    <w:rsid w:val="00743C47"/>
    <w:rsid w:val="007445AD"/>
    <w:rsid w:val="00746AC6"/>
    <w:rsid w:val="00746B5E"/>
    <w:rsid w:val="0074769C"/>
    <w:rsid w:val="00750527"/>
    <w:rsid w:val="0075087F"/>
    <w:rsid w:val="00752678"/>
    <w:rsid w:val="00753B3C"/>
    <w:rsid w:val="00754140"/>
    <w:rsid w:val="007541E0"/>
    <w:rsid w:val="007557E1"/>
    <w:rsid w:val="007559E7"/>
    <w:rsid w:val="007568D5"/>
    <w:rsid w:val="007572EE"/>
    <w:rsid w:val="00757571"/>
    <w:rsid w:val="00757B81"/>
    <w:rsid w:val="007606B2"/>
    <w:rsid w:val="00761DFA"/>
    <w:rsid w:val="00763186"/>
    <w:rsid w:val="007646DD"/>
    <w:rsid w:val="00765FE3"/>
    <w:rsid w:val="007661D3"/>
    <w:rsid w:val="00767367"/>
    <w:rsid w:val="00767C53"/>
    <w:rsid w:val="00767FA9"/>
    <w:rsid w:val="00770BA7"/>
    <w:rsid w:val="007714B6"/>
    <w:rsid w:val="00771560"/>
    <w:rsid w:val="007721DC"/>
    <w:rsid w:val="0077617A"/>
    <w:rsid w:val="007763D5"/>
    <w:rsid w:val="00780230"/>
    <w:rsid w:val="00781562"/>
    <w:rsid w:val="00782091"/>
    <w:rsid w:val="00784EC9"/>
    <w:rsid w:val="0078542E"/>
    <w:rsid w:val="007878B7"/>
    <w:rsid w:val="0079210E"/>
    <w:rsid w:val="007935D0"/>
    <w:rsid w:val="007938B8"/>
    <w:rsid w:val="00793AAE"/>
    <w:rsid w:val="00793C70"/>
    <w:rsid w:val="00793F0B"/>
    <w:rsid w:val="00794928"/>
    <w:rsid w:val="00794E3A"/>
    <w:rsid w:val="0079518D"/>
    <w:rsid w:val="007955CB"/>
    <w:rsid w:val="00796660"/>
    <w:rsid w:val="00796BE8"/>
    <w:rsid w:val="0079787A"/>
    <w:rsid w:val="00797AB3"/>
    <w:rsid w:val="00797EAE"/>
    <w:rsid w:val="007A0023"/>
    <w:rsid w:val="007A14C4"/>
    <w:rsid w:val="007A3F83"/>
    <w:rsid w:val="007A56CF"/>
    <w:rsid w:val="007A7B38"/>
    <w:rsid w:val="007A7C48"/>
    <w:rsid w:val="007A7CE5"/>
    <w:rsid w:val="007B02C2"/>
    <w:rsid w:val="007B0C88"/>
    <w:rsid w:val="007B138F"/>
    <w:rsid w:val="007B2D6A"/>
    <w:rsid w:val="007B3024"/>
    <w:rsid w:val="007B4269"/>
    <w:rsid w:val="007B44B2"/>
    <w:rsid w:val="007B4B16"/>
    <w:rsid w:val="007B5054"/>
    <w:rsid w:val="007B596E"/>
    <w:rsid w:val="007B6A80"/>
    <w:rsid w:val="007B7E1A"/>
    <w:rsid w:val="007C0C5F"/>
    <w:rsid w:val="007C0F8E"/>
    <w:rsid w:val="007C1914"/>
    <w:rsid w:val="007C2939"/>
    <w:rsid w:val="007C2C9E"/>
    <w:rsid w:val="007C3193"/>
    <w:rsid w:val="007C3201"/>
    <w:rsid w:val="007C4160"/>
    <w:rsid w:val="007C42DD"/>
    <w:rsid w:val="007C4CDD"/>
    <w:rsid w:val="007C55CE"/>
    <w:rsid w:val="007C58C2"/>
    <w:rsid w:val="007C5FE0"/>
    <w:rsid w:val="007C78BA"/>
    <w:rsid w:val="007C7E24"/>
    <w:rsid w:val="007D01CE"/>
    <w:rsid w:val="007D0679"/>
    <w:rsid w:val="007D0B12"/>
    <w:rsid w:val="007D1497"/>
    <w:rsid w:val="007D1C5E"/>
    <w:rsid w:val="007D2856"/>
    <w:rsid w:val="007D2C21"/>
    <w:rsid w:val="007D2C74"/>
    <w:rsid w:val="007D3ED9"/>
    <w:rsid w:val="007D51F3"/>
    <w:rsid w:val="007D5948"/>
    <w:rsid w:val="007D7346"/>
    <w:rsid w:val="007D75A8"/>
    <w:rsid w:val="007D7BE0"/>
    <w:rsid w:val="007D7F60"/>
    <w:rsid w:val="007E030C"/>
    <w:rsid w:val="007E1098"/>
    <w:rsid w:val="007E28D4"/>
    <w:rsid w:val="007E2C09"/>
    <w:rsid w:val="007E34B3"/>
    <w:rsid w:val="007E3AE9"/>
    <w:rsid w:val="007E47CD"/>
    <w:rsid w:val="007E59D5"/>
    <w:rsid w:val="007E6AEB"/>
    <w:rsid w:val="007F0360"/>
    <w:rsid w:val="007F0B33"/>
    <w:rsid w:val="007F1780"/>
    <w:rsid w:val="007F21D2"/>
    <w:rsid w:val="007F221F"/>
    <w:rsid w:val="007F3272"/>
    <w:rsid w:val="007F3D26"/>
    <w:rsid w:val="007F44E6"/>
    <w:rsid w:val="007F4E95"/>
    <w:rsid w:val="007F5C6B"/>
    <w:rsid w:val="00800A44"/>
    <w:rsid w:val="00800D9B"/>
    <w:rsid w:val="008031CB"/>
    <w:rsid w:val="00803A22"/>
    <w:rsid w:val="00804943"/>
    <w:rsid w:val="00806182"/>
    <w:rsid w:val="008069C2"/>
    <w:rsid w:val="0081286F"/>
    <w:rsid w:val="00812AFD"/>
    <w:rsid w:val="00813A72"/>
    <w:rsid w:val="008145CD"/>
    <w:rsid w:val="00815468"/>
    <w:rsid w:val="00815819"/>
    <w:rsid w:val="00815949"/>
    <w:rsid w:val="00817042"/>
    <w:rsid w:val="008200B0"/>
    <w:rsid w:val="0082073A"/>
    <w:rsid w:val="008237A2"/>
    <w:rsid w:val="00823FE4"/>
    <w:rsid w:val="00824D94"/>
    <w:rsid w:val="00825C26"/>
    <w:rsid w:val="0082655B"/>
    <w:rsid w:val="008265C4"/>
    <w:rsid w:val="008269EB"/>
    <w:rsid w:val="00826B6C"/>
    <w:rsid w:val="00830107"/>
    <w:rsid w:val="00830453"/>
    <w:rsid w:val="00830BCF"/>
    <w:rsid w:val="00831095"/>
    <w:rsid w:val="00833681"/>
    <w:rsid w:val="00833B5A"/>
    <w:rsid w:val="00834E8D"/>
    <w:rsid w:val="00835980"/>
    <w:rsid w:val="00835A78"/>
    <w:rsid w:val="00836C08"/>
    <w:rsid w:val="00837E64"/>
    <w:rsid w:val="00837FDB"/>
    <w:rsid w:val="00840844"/>
    <w:rsid w:val="00841365"/>
    <w:rsid w:val="00842647"/>
    <w:rsid w:val="008435F6"/>
    <w:rsid w:val="00844480"/>
    <w:rsid w:val="00847D88"/>
    <w:rsid w:val="00850343"/>
    <w:rsid w:val="00850403"/>
    <w:rsid w:val="00850847"/>
    <w:rsid w:val="00850F5B"/>
    <w:rsid w:val="008519C4"/>
    <w:rsid w:val="008521FD"/>
    <w:rsid w:val="008524A0"/>
    <w:rsid w:val="00852BA6"/>
    <w:rsid w:val="00853EE7"/>
    <w:rsid w:val="008548A7"/>
    <w:rsid w:val="00854E50"/>
    <w:rsid w:val="00856352"/>
    <w:rsid w:val="00860B3C"/>
    <w:rsid w:val="00862546"/>
    <w:rsid w:val="00862F75"/>
    <w:rsid w:val="00863419"/>
    <w:rsid w:val="00864068"/>
    <w:rsid w:val="008649E1"/>
    <w:rsid w:val="00864D0D"/>
    <w:rsid w:val="00865537"/>
    <w:rsid w:val="0086576B"/>
    <w:rsid w:val="00865B07"/>
    <w:rsid w:val="008666DC"/>
    <w:rsid w:val="0086678D"/>
    <w:rsid w:val="008671AE"/>
    <w:rsid w:val="008675EB"/>
    <w:rsid w:val="00867D61"/>
    <w:rsid w:val="00870748"/>
    <w:rsid w:val="00870C06"/>
    <w:rsid w:val="008730D4"/>
    <w:rsid w:val="00874519"/>
    <w:rsid w:val="008749C1"/>
    <w:rsid w:val="00874F42"/>
    <w:rsid w:val="00875992"/>
    <w:rsid w:val="00875A8E"/>
    <w:rsid w:val="00875FEB"/>
    <w:rsid w:val="008775C6"/>
    <w:rsid w:val="00877853"/>
    <w:rsid w:val="008815E4"/>
    <w:rsid w:val="0088164B"/>
    <w:rsid w:val="008827FF"/>
    <w:rsid w:val="008829ED"/>
    <w:rsid w:val="00883F8C"/>
    <w:rsid w:val="00884FAD"/>
    <w:rsid w:val="00885BC9"/>
    <w:rsid w:val="0088627D"/>
    <w:rsid w:val="00886DD3"/>
    <w:rsid w:val="0088770B"/>
    <w:rsid w:val="00887E53"/>
    <w:rsid w:val="00890169"/>
    <w:rsid w:val="00890910"/>
    <w:rsid w:val="00890959"/>
    <w:rsid w:val="00890D11"/>
    <w:rsid w:val="00891220"/>
    <w:rsid w:val="0089203E"/>
    <w:rsid w:val="008921F5"/>
    <w:rsid w:val="00892312"/>
    <w:rsid w:val="00892461"/>
    <w:rsid w:val="00892717"/>
    <w:rsid w:val="00892BA8"/>
    <w:rsid w:val="008945FF"/>
    <w:rsid w:val="00895A86"/>
    <w:rsid w:val="008969B1"/>
    <w:rsid w:val="008A00EF"/>
    <w:rsid w:val="008A048D"/>
    <w:rsid w:val="008A0D12"/>
    <w:rsid w:val="008A0E24"/>
    <w:rsid w:val="008A3DAB"/>
    <w:rsid w:val="008A3F1B"/>
    <w:rsid w:val="008A476B"/>
    <w:rsid w:val="008A4B9A"/>
    <w:rsid w:val="008A5608"/>
    <w:rsid w:val="008A5EFE"/>
    <w:rsid w:val="008A6CE5"/>
    <w:rsid w:val="008A71D3"/>
    <w:rsid w:val="008A72F5"/>
    <w:rsid w:val="008B2E4C"/>
    <w:rsid w:val="008C05C8"/>
    <w:rsid w:val="008C05E6"/>
    <w:rsid w:val="008C0E08"/>
    <w:rsid w:val="008C1272"/>
    <w:rsid w:val="008C1E22"/>
    <w:rsid w:val="008C2766"/>
    <w:rsid w:val="008C2829"/>
    <w:rsid w:val="008C3083"/>
    <w:rsid w:val="008C3FB5"/>
    <w:rsid w:val="008C47B1"/>
    <w:rsid w:val="008C5788"/>
    <w:rsid w:val="008C6AF4"/>
    <w:rsid w:val="008C740D"/>
    <w:rsid w:val="008C7C26"/>
    <w:rsid w:val="008D02E2"/>
    <w:rsid w:val="008D1B2D"/>
    <w:rsid w:val="008D1D7A"/>
    <w:rsid w:val="008D2DE3"/>
    <w:rsid w:val="008D33FD"/>
    <w:rsid w:val="008D3B72"/>
    <w:rsid w:val="008D4564"/>
    <w:rsid w:val="008D54AF"/>
    <w:rsid w:val="008D553B"/>
    <w:rsid w:val="008D5F0E"/>
    <w:rsid w:val="008D651B"/>
    <w:rsid w:val="008D6592"/>
    <w:rsid w:val="008D7717"/>
    <w:rsid w:val="008E03FE"/>
    <w:rsid w:val="008E0FC1"/>
    <w:rsid w:val="008E1B92"/>
    <w:rsid w:val="008E31C5"/>
    <w:rsid w:val="008E50CC"/>
    <w:rsid w:val="008E5A83"/>
    <w:rsid w:val="008E61B2"/>
    <w:rsid w:val="008E6C18"/>
    <w:rsid w:val="008E7447"/>
    <w:rsid w:val="008E7776"/>
    <w:rsid w:val="008F1053"/>
    <w:rsid w:val="008F2163"/>
    <w:rsid w:val="008F3FB6"/>
    <w:rsid w:val="008F639A"/>
    <w:rsid w:val="008F70BA"/>
    <w:rsid w:val="0090014F"/>
    <w:rsid w:val="00901AEA"/>
    <w:rsid w:val="00902801"/>
    <w:rsid w:val="00903F6E"/>
    <w:rsid w:val="009056C9"/>
    <w:rsid w:val="00905962"/>
    <w:rsid w:val="00906E0A"/>
    <w:rsid w:val="0090707D"/>
    <w:rsid w:val="00911E18"/>
    <w:rsid w:val="009128DF"/>
    <w:rsid w:val="00912E47"/>
    <w:rsid w:val="00913B94"/>
    <w:rsid w:val="0091439E"/>
    <w:rsid w:val="00915076"/>
    <w:rsid w:val="009157FE"/>
    <w:rsid w:val="009159D7"/>
    <w:rsid w:val="00915C93"/>
    <w:rsid w:val="009164F7"/>
    <w:rsid w:val="00916D76"/>
    <w:rsid w:val="00916F55"/>
    <w:rsid w:val="009179E9"/>
    <w:rsid w:val="009204D8"/>
    <w:rsid w:val="00920605"/>
    <w:rsid w:val="00920C22"/>
    <w:rsid w:val="00922C4D"/>
    <w:rsid w:val="00923609"/>
    <w:rsid w:val="0092373E"/>
    <w:rsid w:val="00923780"/>
    <w:rsid w:val="009240D6"/>
    <w:rsid w:val="00924675"/>
    <w:rsid w:val="009253AD"/>
    <w:rsid w:val="0092769A"/>
    <w:rsid w:val="00927D68"/>
    <w:rsid w:val="00930CBA"/>
    <w:rsid w:val="00931544"/>
    <w:rsid w:val="00932B5E"/>
    <w:rsid w:val="00933EB6"/>
    <w:rsid w:val="009348F6"/>
    <w:rsid w:val="0093491F"/>
    <w:rsid w:val="00936CB3"/>
    <w:rsid w:val="0094159B"/>
    <w:rsid w:val="00941FE2"/>
    <w:rsid w:val="00942A87"/>
    <w:rsid w:val="00943192"/>
    <w:rsid w:val="00943E96"/>
    <w:rsid w:val="00947D5D"/>
    <w:rsid w:val="00947EB4"/>
    <w:rsid w:val="00950F73"/>
    <w:rsid w:val="0095206D"/>
    <w:rsid w:val="00952F9B"/>
    <w:rsid w:val="00954D99"/>
    <w:rsid w:val="00955CEE"/>
    <w:rsid w:val="00956298"/>
    <w:rsid w:val="00956B06"/>
    <w:rsid w:val="0095796C"/>
    <w:rsid w:val="00960967"/>
    <w:rsid w:val="009609E1"/>
    <w:rsid w:val="0096133C"/>
    <w:rsid w:val="0096329C"/>
    <w:rsid w:val="0096443F"/>
    <w:rsid w:val="00966083"/>
    <w:rsid w:val="0097045B"/>
    <w:rsid w:val="00971359"/>
    <w:rsid w:val="00971652"/>
    <w:rsid w:val="00971699"/>
    <w:rsid w:val="00971DCA"/>
    <w:rsid w:val="009724E7"/>
    <w:rsid w:val="00972A75"/>
    <w:rsid w:val="00972C0A"/>
    <w:rsid w:val="00972D7F"/>
    <w:rsid w:val="0097386A"/>
    <w:rsid w:val="00973E4D"/>
    <w:rsid w:val="00973EB9"/>
    <w:rsid w:val="00973EE0"/>
    <w:rsid w:val="00974203"/>
    <w:rsid w:val="00974877"/>
    <w:rsid w:val="00974C8F"/>
    <w:rsid w:val="0097503B"/>
    <w:rsid w:val="00975CCC"/>
    <w:rsid w:val="00977D3F"/>
    <w:rsid w:val="00980464"/>
    <w:rsid w:val="00980E5C"/>
    <w:rsid w:val="00981216"/>
    <w:rsid w:val="009828C5"/>
    <w:rsid w:val="00982CD7"/>
    <w:rsid w:val="00983F42"/>
    <w:rsid w:val="00985B27"/>
    <w:rsid w:val="009876DB"/>
    <w:rsid w:val="00987F02"/>
    <w:rsid w:val="009903AF"/>
    <w:rsid w:val="00990C4A"/>
    <w:rsid w:val="009920AC"/>
    <w:rsid w:val="00996634"/>
    <w:rsid w:val="009A0678"/>
    <w:rsid w:val="009A0791"/>
    <w:rsid w:val="009A2C35"/>
    <w:rsid w:val="009A3398"/>
    <w:rsid w:val="009A3F0F"/>
    <w:rsid w:val="009A55C9"/>
    <w:rsid w:val="009A5A61"/>
    <w:rsid w:val="009A5C89"/>
    <w:rsid w:val="009A6143"/>
    <w:rsid w:val="009A6D6F"/>
    <w:rsid w:val="009A7264"/>
    <w:rsid w:val="009A79B1"/>
    <w:rsid w:val="009A7B2D"/>
    <w:rsid w:val="009A7DBF"/>
    <w:rsid w:val="009B07B5"/>
    <w:rsid w:val="009B0F71"/>
    <w:rsid w:val="009B2526"/>
    <w:rsid w:val="009B3652"/>
    <w:rsid w:val="009B56B9"/>
    <w:rsid w:val="009B60A6"/>
    <w:rsid w:val="009B66B5"/>
    <w:rsid w:val="009B66DF"/>
    <w:rsid w:val="009B6A38"/>
    <w:rsid w:val="009C0E3D"/>
    <w:rsid w:val="009C1C90"/>
    <w:rsid w:val="009C200A"/>
    <w:rsid w:val="009C20FB"/>
    <w:rsid w:val="009C34D8"/>
    <w:rsid w:val="009C3AC2"/>
    <w:rsid w:val="009C3B0B"/>
    <w:rsid w:val="009C3FB6"/>
    <w:rsid w:val="009C44B5"/>
    <w:rsid w:val="009C6D0E"/>
    <w:rsid w:val="009C6F32"/>
    <w:rsid w:val="009C7699"/>
    <w:rsid w:val="009C797A"/>
    <w:rsid w:val="009D3A9E"/>
    <w:rsid w:val="009D4166"/>
    <w:rsid w:val="009D4675"/>
    <w:rsid w:val="009D4F53"/>
    <w:rsid w:val="009D60BF"/>
    <w:rsid w:val="009D6E5B"/>
    <w:rsid w:val="009D78B0"/>
    <w:rsid w:val="009D7CB4"/>
    <w:rsid w:val="009E0A59"/>
    <w:rsid w:val="009E2054"/>
    <w:rsid w:val="009E2E1B"/>
    <w:rsid w:val="009E479E"/>
    <w:rsid w:val="009E5FBD"/>
    <w:rsid w:val="009E62EB"/>
    <w:rsid w:val="009E7140"/>
    <w:rsid w:val="009E743D"/>
    <w:rsid w:val="009F2FD3"/>
    <w:rsid w:val="009F63F6"/>
    <w:rsid w:val="009F7435"/>
    <w:rsid w:val="009F7E5E"/>
    <w:rsid w:val="00A0116E"/>
    <w:rsid w:val="00A016FA"/>
    <w:rsid w:val="00A03583"/>
    <w:rsid w:val="00A037D0"/>
    <w:rsid w:val="00A04D9D"/>
    <w:rsid w:val="00A05080"/>
    <w:rsid w:val="00A0573A"/>
    <w:rsid w:val="00A06E5D"/>
    <w:rsid w:val="00A070CE"/>
    <w:rsid w:val="00A10654"/>
    <w:rsid w:val="00A11428"/>
    <w:rsid w:val="00A12373"/>
    <w:rsid w:val="00A123F7"/>
    <w:rsid w:val="00A1403C"/>
    <w:rsid w:val="00A16785"/>
    <w:rsid w:val="00A17285"/>
    <w:rsid w:val="00A17F38"/>
    <w:rsid w:val="00A239C3"/>
    <w:rsid w:val="00A26452"/>
    <w:rsid w:val="00A264A6"/>
    <w:rsid w:val="00A272D6"/>
    <w:rsid w:val="00A30174"/>
    <w:rsid w:val="00A32279"/>
    <w:rsid w:val="00A33EEE"/>
    <w:rsid w:val="00A346E3"/>
    <w:rsid w:val="00A34A7F"/>
    <w:rsid w:val="00A36B1F"/>
    <w:rsid w:val="00A41076"/>
    <w:rsid w:val="00A4112F"/>
    <w:rsid w:val="00A41407"/>
    <w:rsid w:val="00A415CD"/>
    <w:rsid w:val="00A4654F"/>
    <w:rsid w:val="00A467FE"/>
    <w:rsid w:val="00A473C9"/>
    <w:rsid w:val="00A5244C"/>
    <w:rsid w:val="00A5337E"/>
    <w:rsid w:val="00A53F8E"/>
    <w:rsid w:val="00A5488D"/>
    <w:rsid w:val="00A548A0"/>
    <w:rsid w:val="00A56897"/>
    <w:rsid w:val="00A60B16"/>
    <w:rsid w:val="00A6346F"/>
    <w:rsid w:val="00A64993"/>
    <w:rsid w:val="00A6591A"/>
    <w:rsid w:val="00A66EA4"/>
    <w:rsid w:val="00A703A1"/>
    <w:rsid w:val="00A70FEC"/>
    <w:rsid w:val="00A72F43"/>
    <w:rsid w:val="00A761A0"/>
    <w:rsid w:val="00A7654D"/>
    <w:rsid w:val="00A766A1"/>
    <w:rsid w:val="00A76717"/>
    <w:rsid w:val="00A808FC"/>
    <w:rsid w:val="00A8182E"/>
    <w:rsid w:val="00A819F0"/>
    <w:rsid w:val="00A84B2E"/>
    <w:rsid w:val="00A85221"/>
    <w:rsid w:val="00A859A7"/>
    <w:rsid w:val="00A86416"/>
    <w:rsid w:val="00A87D62"/>
    <w:rsid w:val="00A87F11"/>
    <w:rsid w:val="00A911F1"/>
    <w:rsid w:val="00A9237F"/>
    <w:rsid w:val="00A933D9"/>
    <w:rsid w:val="00A943CA"/>
    <w:rsid w:val="00A9475A"/>
    <w:rsid w:val="00A95D7F"/>
    <w:rsid w:val="00A95F77"/>
    <w:rsid w:val="00A96204"/>
    <w:rsid w:val="00A96885"/>
    <w:rsid w:val="00AA392A"/>
    <w:rsid w:val="00AA54A1"/>
    <w:rsid w:val="00AA5661"/>
    <w:rsid w:val="00AA5742"/>
    <w:rsid w:val="00AA5F7B"/>
    <w:rsid w:val="00AA658A"/>
    <w:rsid w:val="00AB1505"/>
    <w:rsid w:val="00AB1A9B"/>
    <w:rsid w:val="00AB2643"/>
    <w:rsid w:val="00AB434B"/>
    <w:rsid w:val="00AB5EAA"/>
    <w:rsid w:val="00AB6947"/>
    <w:rsid w:val="00AB6C4B"/>
    <w:rsid w:val="00AB778D"/>
    <w:rsid w:val="00AC0663"/>
    <w:rsid w:val="00AC4E1A"/>
    <w:rsid w:val="00AC61DF"/>
    <w:rsid w:val="00AC77D2"/>
    <w:rsid w:val="00AD02B0"/>
    <w:rsid w:val="00AD1503"/>
    <w:rsid w:val="00AD1CEB"/>
    <w:rsid w:val="00AD27D0"/>
    <w:rsid w:val="00AD288F"/>
    <w:rsid w:val="00AD2E3F"/>
    <w:rsid w:val="00AD3391"/>
    <w:rsid w:val="00AD3C66"/>
    <w:rsid w:val="00AD513F"/>
    <w:rsid w:val="00AD568F"/>
    <w:rsid w:val="00AD694C"/>
    <w:rsid w:val="00AD7444"/>
    <w:rsid w:val="00AD79AE"/>
    <w:rsid w:val="00AE14A3"/>
    <w:rsid w:val="00AE1BC7"/>
    <w:rsid w:val="00AE20C0"/>
    <w:rsid w:val="00AE2A33"/>
    <w:rsid w:val="00AE36C2"/>
    <w:rsid w:val="00AE3A72"/>
    <w:rsid w:val="00AE3BB2"/>
    <w:rsid w:val="00AE4E85"/>
    <w:rsid w:val="00AE620A"/>
    <w:rsid w:val="00AE65C2"/>
    <w:rsid w:val="00AE71B1"/>
    <w:rsid w:val="00AE73E0"/>
    <w:rsid w:val="00AE7BCC"/>
    <w:rsid w:val="00AF05B1"/>
    <w:rsid w:val="00AF0ABC"/>
    <w:rsid w:val="00AF311A"/>
    <w:rsid w:val="00AF3482"/>
    <w:rsid w:val="00AF49D2"/>
    <w:rsid w:val="00AF6163"/>
    <w:rsid w:val="00AF641D"/>
    <w:rsid w:val="00B0083B"/>
    <w:rsid w:val="00B01B47"/>
    <w:rsid w:val="00B01CC6"/>
    <w:rsid w:val="00B020D4"/>
    <w:rsid w:val="00B02999"/>
    <w:rsid w:val="00B04F96"/>
    <w:rsid w:val="00B05109"/>
    <w:rsid w:val="00B052F9"/>
    <w:rsid w:val="00B1070E"/>
    <w:rsid w:val="00B11510"/>
    <w:rsid w:val="00B125C2"/>
    <w:rsid w:val="00B13ADF"/>
    <w:rsid w:val="00B14597"/>
    <w:rsid w:val="00B15FFC"/>
    <w:rsid w:val="00B16516"/>
    <w:rsid w:val="00B2147D"/>
    <w:rsid w:val="00B21C9A"/>
    <w:rsid w:val="00B22E09"/>
    <w:rsid w:val="00B235E4"/>
    <w:rsid w:val="00B246AB"/>
    <w:rsid w:val="00B24932"/>
    <w:rsid w:val="00B25664"/>
    <w:rsid w:val="00B32977"/>
    <w:rsid w:val="00B32CC8"/>
    <w:rsid w:val="00B33876"/>
    <w:rsid w:val="00B3387B"/>
    <w:rsid w:val="00B340A0"/>
    <w:rsid w:val="00B34934"/>
    <w:rsid w:val="00B34D11"/>
    <w:rsid w:val="00B35D9C"/>
    <w:rsid w:val="00B3642A"/>
    <w:rsid w:val="00B36DF0"/>
    <w:rsid w:val="00B37E8F"/>
    <w:rsid w:val="00B40070"/>
    <w:rsid w:val="00B4021B"/>
    <w:rsid w:val="00B402DD"/>
    <w:rsid w:val="00B4056C"/>
    <w:rsid w:val="00B413DB"/>
    <w:rsid w:val="00B4156F"/>
    <w:rsid w:val="00B42468"/>
    <w:rsid w:val="00B42E86"/>
    <w:rsid w:val="00B43392"/>
    <w:rsid w:val="00B44361"/>
    <w:rsid w:val="00B467E3"/>
    <w:rsid w:val="00B47F72"/>
    <w:rsid w:val="00B51290"/>
    <w:rsid w:val="00B5134E"/>
    <w:rsid w:val="00B522A8"/>
    <w:rsid w:val="00B52370"/>
    <w:rsid w:val="00B52F1C"/>
    <w:rsid w:val="00B52F2A"/>
    <w:rsid w:val="00B532A5"/>
    <w:rsid w:val="00B542FD"/>
    <w:rsid w:val="00B55574"/>
    <w:rsid w:val="00B55E0F"/>
    <w:rsid w:val="00B5680A"/>
    <w:rsid w:val="00B56A58"/>
    <w:rsid w:val="00B57F06"/>
    <w:rsid w:val="00B60072"/>
    <w:rsid w:val="00B6174A"/>
    <w:rsid w:val="00B626CA"/>
    <w:rsid w:val="00B62BAA"/>
    <w:rsid w:val="00B62EE4"/>
    <w:rsid w:val="00B633C0"/>
    <w:rsid w:val="00B642E6"/>
    <w:rsid w:val="00B644F6"/>
    <w:rsid w:val="00B6474D"/>
    <w:rsid w:val="00B6520F"/>
    <w:rsid w:val="00B6539F"/>
    <w:rsid w:val="00B65AC7"/>
    <w:rsid w:val="00B67C7A"/>
    <w:rsid w:val="00B71E79"/>
    <w:rsid w:val="00B721D3"/>
    <w:rsid w:val="00B732D6"/>
    <w:rsid w:val="00B73A90"/>
    <w:rsid w:val="00B75FB0"/>
    <w:rsid w:val="00B8059C"/>
    <w:rsid w:val="00B80BD8"/>
    <w:rsid w:val="00B8139D"/>
    <w:rsid w:val="00B816D4"/>
    <w:rsid w:val="00B81B0C"/>
    <w:rsid w:val="00B81DA7"/>
    <w:rsid w:val="00B821ED"/>
    <w:rsid w:val="00B82D58"/>
    <w:rsid w:val="00B82F54"/>
    <w:rsid w:val="00B84B5D"/>
    <w:rsid w:val="00B84E1E"/>
    <w:rsid w:val="00B851D0"/>
    <w:rsid w:val="00B859DF"/>
    <w:rsid w:val="00B860B5"/>
    <w:rsid w:val="00B87663"/>
    <w:rsid w:val="00B87E1B"/>
    <w:rsid w:val="00B91B5B"/>
    <w:rsid w:val="00B92462"/>
    <w:rsid w:val="00B9274F"/>
    <w:rsid w:val="00B928E6"/>
    <w:rsid w:val="00B92B54"/>
    <w:rsid w:val="00B92F7F"/>
    <w:rsid w:val="00B93D74"/>
    <w:rsid w:val="00B94D65"/>
    <w:rsid w:val="00B94F6C"/>
    <w:rsid w:val="00B9759F"/>
    <w:rsid w:val="00BA058C"/>
    <w:rsid w:val="00BA1435"/>
    <w:rsid w:val="00BA2297"/>
    <w:rsid w:val="00BA3784"/>
    <w:rsid w:val="00BA43F9"/>
    <w:rsid w:val="00BA5A66"/>
    <w:rsid w:val="00BA6657"/>
    <w:rsid w:val="00BB0234"/>
    <w:rsid w:val="00BB38A0"/>
    <w:rsid w:val="00BC15F0"/>
    <w:rsid w:val="00BC1CC8"/>
    <w:rsid w:val="00BC4C22"/>
    <w:rsid w:val="00BC4DD8"/>
    <w:rsid w:val="00BC5298"/>
    <w:rsid w:val="00BC577A"/>
    <w:rsid w:val="00BD0924"/>
    <w:rsid w:val="00BD0EFA"/>
    <w:rsid w:val="00BD136E"/>
    <w:rsid w:val="00BD1684"/>
    <w:rsid w:val="00BD2BBB"/>
    <w:rsid w:val="00BD3177"/>
    <w:rsid w:val="00BD3CD6"/>
    <w:rsid w:val="00BD4BE9"/>
    <w:rsid w:val="00BD4DF1"/>
    <w:rsid w:val="00BD5292"/>
    <w:rsid w:val="00BD581E"/>
    <w:rsid w:val="00BD6ED6"/>
    <w:rsid w:val="00BE13C0"/>
    <w:rsid w:val="00BE1E89"/>
    <w:rsid w:val="00BE261A"/>
    <w:rsid w:val="00BE294E"/>
    <w:rsid w:val="00BE2B06"/>
    <w:rsid w:val="00BE5D1D"/>
    <w:rsid w:val="00BE66FB"/>
    <w:rsid w:val="00BE7E81"/>
    <w:rsid w:val="00BF34FB"/>
    <w:rsid w:val="00BF3ECB"/>
    <w:rsid w:val="00BF486C"/>
    <w:rsid w:val="00BF511B"/>
    <w:rsid w:val="00C00860"/>
    <w:rsid w:val="00C0249D"/>
    <w:rsid w:val="00C02C1D"/>
    <w:rsid w:val="00C045A3"/>
    <w:rsid w:val="00C058BE"/>
    <w:rsid w:val="00C05BA5"/>
    <w:rsid w:val="00C06086"/>
    <w:rsid w:val="00C1033D"/>
    <w:rsid w:val="00C1240B"/>
    <w:rsid w:val="00C13FD6"/>
    <w:rsid w:val="00C161E0"/>
    <w:rsid w:val="00C16CD6"/>
    <w:rsid w:val="00C16FFF"/>
    <w:rsid w:val="00C17E66"/>
    <w:rsid w:val="00C201AD"/>
    <w:rsid w:val="00C20832"/>
    <w:rsid w:val="00C20AFB"/>
    <w:rsid w:val="00C20CFA"/>
    <w:rsid w:val="00C21E2B"/>
    <w:rsid w:val="00C220B6"/>
    <w:rsid w:val="00C23BF2"/>
    <w:rsid w:val="00C25FBB"/>
    <w:rsid w:val="00C262CE"/>
    <w:rsid w:val="00C274B0"/>
    <w:rsid w:val="00C305FA"/>
    <w:rsid w:val="00C30F1B"/>
    <w:rsid w:val="00C328F1"/>
    <w:rsid w:val="00C32E59"/>
    <w:rsid w:val="00C35655"/>
    <w:rsid w:val="00C37614"/>
    <w:rsid w:val="00C41403"/>
    <w:rsid w:val="00C42D36"/>
    <w:rsid w:val="00C438C2"/>
    <w:rsid w:val="00C4395C"/>
    <w:rsid w:val="00C43B2F"/>
    <w:rsid w:val="00C44A84"/>
    <w:rsid w:val="00C45225"/>
    <w:rsid w:val="00C46E7A"/>
    <w:rsid w:val="00C508CD"/>
    <w:rsid w:val="00C50CD7"/>
    <w:rsid w:val="00C50E59"/>
    <w:rsid w:val="00C51CAB"/>
    <w:rsid w:val="00C524F4"/>
    <w:rsid w:val="00C52A67"/>
    <w:rsid w:val="00C535DD"/>
    <w:rsid w:val="00C53F04"/>
    <w:rsid w:val="00C557D2"/>
    <w:rsid w:val="00C562EF"/>
    <w:rsid w:val="00C5667F"/>
    <w:rsid w:val="00C56D8D"/>
    <w:rsid w:val="00C56E7A"/>
    <w:rsid w:val="00C574F7"/>
    <w:rsid w:val="00C619FF"/>
    <w:rsid w:val="00C62869"/>
    <w:rsid w:val="00C632A4"/>
    <w:rsid w:val="00C636BC"/>
    <w:rsid w:val="00C64233"/>
    <w:rsid w:val="00C64705"/>
    <w:rsid w:val="00C67BF2"/>
    <w:rsid w:val="00C72A5B"/>
    <w:rsid w:val="00C7402B"/>
    <w:rsid w:val="00C806EE"/>
    <w:rsid w:val="00C812D0"/>
    <w:rsid w:val="00C827D7"/>
    <w:rsid w:val="00C8295E"/>
    <w:rsid w:val="00C829B7"/>
    <w:rsid w:val="00C834DD"/>
    <w:rsid w:val="00C83CCD"/>
    <w:rsid w:val="00C86D8C"/>
    <w:rsid w:val="00C90114"/>
    <w:rsid w:val="00C91011"/>
    <w:rsid w:val="00C92526"/>
    <w:rsid w:val="00C93D8F"/>
    <w:rsid w:val="00C95FD7"/>
    <w:rsid w:val="00C96872"/>
    <w:rsid w:val="00C96D2A"/>
    <w:rsid w:val="00CA2E28"/>
    <w:rsid w:val="00CA31FA"/>
    <w:rsid w:val="00CA37D6"/>
    <w:rsid w:val="00CA465D"/>
    <w:rsid w:val="00CA4905"/>
    <w:rsid w:val="00CA4AC3"/>
    <w:rsid w:val="00CA4BF0"/>
    <w:rsid w:val="00CA5618"/>
    <w:rsid w:val="00CA6073"/>
    <w:rsid w:val="00CA68CC"/>
    <w:rsid w:val="00CA6B7C"/>
    <w:rsid w:val="00CA7CEA"/>
    <w:rsid w:val="00CB0DAE"/>
    <w:rsid w:val="00CB346E"/>
    <w:rsid w:val="00CB3A55"/>
    <w:rsid w:val="00CB564C"/>
    <w:rsid w:val="00CB66D2"/>
    <w:rsid w:val="00CB6829"/>
    <w:rsid w:val="00CB738E"/>
    <w:rsid w:val="00CB7F50"/>
    <w:rsid w:val="00CC058F"/>
    <w:rsid w:val="00CC27F5"/>
    <w:rsid w:val="00CC33FC"/>
    <w:rsid w:val="00CC4AEF"/>
    <w:rsid w:val="00CC54B6"/>
    <w:rsid w:val="00CC6721"/>
    <w:rsid w:val="00CC6B08"/>
    <w:rsid w:val="00CD129D"/>
    <w:rsid w:val="00CD1383"/>
    <w:rsid w:val="00CD27AE"/>
    <w:rsid w:val="00CD2F69"/>
    <w:rsid w:val="00CD33EC"/>
    <w:rsid w:val="00CD4DB5"/>
    <w:rsid w:val="00CD517D"/>
    <w:rsid w:val="00CD5ABC"/>
    <w:rsid w:val="00CD5ACB"/>
    <w:rsid w:val="00CD67A8"/>
    <w:rsid w:val="00CD6C52"/>
    <w:rsid w:val="00CD7208"/>
    <w:rsid w:val="00CD778D"/>
    <w:rsid w:val="00CE2678"/>
    <w:rsid w:val="00CE313A"/>
    <w:rsid w:val="00CE449A"/>
    <w:rsid w:val="00CE5397"/>
    <w:rsid w:val="00CE5E0E"/>
    <w:rsid w:val="00CE6820"/>
    <w:rsid w:val="00CF0FBB"/>
    <w:rsid w:val="00CF1905"/>
    <w:rsid w:val="00CF1B74"/>
    <w:rsid w:val="00CF2AA3"/>
    <w:rsid w:val="00CF40D1"/>
    <w:rsid w:val="00CF5858"/>
    <w:rsid w:val="00CF58C2"/>
    <w:rsid w:val="00D0097B"/>
    <w:rsid w:val="00D011EA"/>
    <w:rsid w:val="00D0171F"/>
    <w:rsid w:val="00D0184D"/>
    <w:rsid w:val="00D01CDB"/>
    <w:rsid w:val="00D0547C"/>
    <w:rsid w:val="00D05645"/>
    <w:rsid w:val="00D056DF"/>
    <w:rsid w:val="00D10D2C"/>
    <w:rsid w:val="00D121A2"/>
    <w:rsid w:val="00D14C67"/>
    <w:rsid w:val="00D14C77"/>
    <w:rsid w:val="00D17A08"/>
    <w:rsid w:val="00D20345"/>
    <w:rsid w:val="00D20AA2"/>
    <w:rsid w:val="00D20EA2"/>
    <w:rsid w:val="00D21960"/>
    <w:rsid w:val="00D24C07"/>
    <w:rsid w:val="00D253FE"/>
    <w:rsid w:val="00D25B25"/>
    <w:rsid w:val="00D30438"/>
    <w:rsid w:val="00D30AD4"/>
    <w:rsid w:val="00D30BB9"/>
    <w:rsid w:val="00D31094"/>
    <w:rsid w:val="00D31B60"/>
    <w:rsid w:val="00D3231D"/>
    <w:rsid w:val="00D35051"/>
    <w:rsid w:val="00D35F46"/>
    <w:rsid w:val="00D368F1"/>
    <w:rsid w:val="00D37837"/>
    <w:rsid w:val="00D37B4F"/>
    <w:rsid w:val="00D4024A"/>
    <w:rsid w:val="00D40C4D"/>
    <w:rsid w:val="00D40D60"/>
    <w:rsid w:val="00D42658"/>
    <w:rsid w:val="00D428AC"/>
    <w:rsid w:val="00D43267"/>
    <w:rsid w:val="00D43872"/>
    <w:rsid w:val="00D44632"/>
    <w:rsid w:val="00D45246"/>
    <w:rsid w:val="00D45DAB"/>
    <w:rsid w:val="00D46DC0"/>
    <w:rsid w:val="00D47834"/>
    <w:rsid w:val="00D47952"/>
    <w:rsid w:val="00D506ED"/>
    <w:rsid w:val="00D509E9"/>
    <w:rsid w:val="00D5121E"/>
    <w:rsid w:val="00D5303B"/>
    <w:rsid w:val="00D53AEF"/>
    <w:rsid w:val="00D54956"/>
    <w:rsid w:val="00D54FF7"/>
    <w:rsid w:val="00D5676A"/>
    <w:rsid w:val="00D5680B"/>
    <w:rsid w:val="00D56D48"/>
    <w:rsid w:val="00D57504"/>
    <w:rsid w:val="00D57674"/>
    <w:rsid w:val="00D60C56"/>
    <w:rsid w:val="00D620B6"/>
    <w:rsid w:val="00D621A4"/>
    <w:rsid w:val="00D63326"/>
    <w:rsid w:val="00D659D2"/>
    <w:rsid w:val="00D66754"/>
    <w:rsid w:val="00D670DF"/>
    <w:rsid w:val="00D67EE2"/>
    <w:rsid w:val="00D70138"/>
    <w:rsid w:val="00D70A58"/>
    <w:rsid w:val="00D71437"/>
    <w:rsid w:val="00D71465"/>
    <w:rsid w:val="00D71554"/>
    <w:rsid w:val="00D71785"/>
    <w:rsid w:val="00D722BC"/>
    <w:rsid w:val="00D7287C"/>
    <w:rsid w:val="00D7360C"/>
    <w:rsid w:val="00D74BD2"/>
    <w:rsid w:val="00D764FF"/>
    <w:rsid w:val="00D777AD"/>
    <w:rsid w:val="00D77DFE"/>
    <w:rsid w:val="00D80131"/>
    <w:rsid w:val="00D829F4"/>
    <w:rsid w:val="00D82B11"/>
    <w:rsid w:val="00D84BB7"/>
    <w:rsid w:val="00D86557"/>
    <w:rsid w:val="00D900FD"/>
    <w:rsid w:val="00D90F45"/>
    <w:rsid w:val="00D91B3A"/>
    <w:rsid w:val="00D939BF"/>
    <w:rsid w:val="00D93B49"/>
    <w:rsid w:val="00D944EE"/>
    <w:rsid w:val="00D950AC"/>
    <w:rsid w:val="00D95557"/>
    <w:rsid w:val="00D96986"/>
    <w:rsid w:val="00D96A49"/>
    <w:rsid w:val="00DA023F"/>
    <w:rsid w:val="00DA0B93"/>
    <w:rsid w:val="00DA1799"/>
    <w:rsid w:val="00DA1CB5"/>
    <w:rsid w:val="00DA409F"/>
    <w:rsid w:val="00DA45A8"/>
    <w:rsid w:val="00DA4C69"/>
    <w:rsid w:val="00DA574E"/>
    <w:rsid w:val="00DA5BF4"/>
    <w:rsid w:val="00DA610D"/>
    <w:rsid w:val="00DA7A7E"/>
    <w:rsid w:val="00DB0465"/>
    <w:rsid w:val="00DB0B9E"/>
    <w:rsid w:val="00DB110A"/>
    <w:rsid w:val="00DB22D2"/>
    <w:rsid w:val="00DB30FA"/>
    <w:rsid w:val="00DB380B"/>
    <w:rsid w:val="00DB499E"/>
    <w:rsid w:val="00DB5607"/>
    <w:rsid w:val="00DB59FC"/>
    <w:rsid w:val="00DB5D39"/>
    <w:rsid w:val="00DB65D0"/>
    <w:rsid w:val="00DB6606"/>
    <w:rsid w:val="00DB70FF"/>
    <w:rsid w:val="00DB7153"/>
    <w:rsid w:val="00DC095E"/>
    <w:rsid w:val="00DC0A68"/>
    <w:rsid w:val="00DC1280"/>
    <w:rsid w:val="00DC3274"/>
    <w:rsid w:val="00DC36D9"/>
    <w:rsid w:val="00DC4963"/>
    <w:rsid w:val="00DC49D4"/>
    <w:rsid w:val="00DC49F6"/>
    <w:rsid w:val="00DC5A1F"/>
    <w:rsid w:val="00DC79DE"/>
    <w:rsid w:val="00DD09A3"/>
    <w:rsid w:val="00DD0F94"/>
    <w:rsid w:val="00DD16AF"/>
    <w:rsid w:val="00DD1906"/>
    <w:rsid w:val="00DD3276"/>
    <w:rsid w:val="00DD3FED"/>
    <w:rsid w:val="00DD477E"/>
    <w:rsid w:val="00DD4878"/>
    <w:rsid w:val="00DD544B"/>
    <w:rsid w:val="00DD76F8"/>
    <w:rsid w:val="00DE0187"/>
    <w:rsid w:val="00DE06B6"/>
    <w:rsid w:val="00DE0C10"/>
    <w:rsid w:val="00DE4018"/>
    <w:rsid w:val="00DE49CD"/>
    <w:rsid w:val="00DE50AC"/>
    <w:rsid w:val="00DE5B81"/>
    <w:rsid w:val="00DE5DC4"/>
    <w:rsid w:val="00DE66C8"/>
    <w:rsid w:val="00DE6FD8"/>
    <w:rsid w:val="00DE716A"/>
    <w:rsid w:val="00DF02F7"/>
    <w:rsid w:val="00DF0759"/>
    <w:rsid w:val="00DF0762"/>
    <w:rsid w:val="00DF3A1D"/>
    <w:rsid w:val="00DF3ECF"/>
    <w:rsid w:val="00DF40A5"/>
    <w:rsid w:val="00DF5431"/>
    <w:rsid w:val="00DF5CD4"/>
    <w:rsid w:val="00DF67C9"/>
    <w:rsid w:val="00DF7AA2"/>
    <w:rsid w:val="00DF7CFA"/>
    <w:rsid w:val="00DF7D35"/>
    <w:rsid w:val="00E00BAB"/>
    <w:rsid w:val="00E01DBA"/>
    <w:rsid w:val="00E01E09"/>
    <w:rsid w:val="00E036E5"/>
    <w:rsid w:val="00E03F4E"/>
    <w:rsid w:val="00E067E8"/>
    <w:rsid w:val="00E06D83"/>
    <w:rsid w:val="00E06F3C"/>
    <w:rsid w:val="00E0711A"/>
    <w:rsid w:val="00E078F6"/>
    <w:rsid w:val="00E10D6E"/>
    <w:rsid w:val="00E1143C"/>
    <w:rsid w:val="00E11DA2"/>
    <w:rsid w:val="00E12631"/>
    <w:rsid w:val="00E129CC"/>
    <w:rsid w:val="00E12AE6"/>
    <w:rsid w:val="00E13F96"/>
    <w:rsid w:val="00E16360"/>
    <w:rsid w:val="00E1685C"/>
    <w:rsid w:val="00E171BE"/>
    <w:rsid w:val="00E1762D"/>
    <w:rsid w:val="00E211FC"/>
    <w:rsid w:val="00E25429"/>
    <w:rsid w:val="00E34D9E"/>
    <w:rsid w:val="00E3549C"/>
    <w:rsid w:val="00E35711"/>
    <w:rsid w:val="00E35EA5"/>
    <w:rsid w:val="00E360DB"/>
    <w:rsid w:val="00E37687"/>
    <w:rsid w:val="00E40090"/>
    <w:rsid w:val="00E40356"/>
    <w:rsid w:val="00E408A6"/>
    <w:rsid w:val="00E415F7"/>
    <w:rsid w:val="00E417CD"/>
    <w:rsid w:val="00E422E2"/>
    <w:rsid w:val="00E42525"/>
    <w:rsid w:val="00E42C61"/>
    <w:rsid w:val="00E448BC"/>
    <w:rsid w:val="00E5014D"/>
    <w:rsid w:val="00E51158"/>
    <w:rsid w:val="00E52062"/>
    <w:rsid w:val="00E53AD8"/>
    <w:rsid w:val="00E54354"/>
    <w:rsid w:val="00E551A0"/>
    <w:rsid w:val="00E5697F"/>
    <w:rsid w:val="00E6080B"/>
    <w:rsid w:val="00E6181D"/>
    <w:rsid w:val="00E6190D"/>
    <w:rsid w:val="00E628A0"/>
    <w:rsid w:val="00E62FE3"/>
    <w:rsid w:val="00E63044"/>
    <w:rsid w:val="00E63B59"/>
    <w:rsid w:val="00E63BE7"/>
    <w:rsid w:val="00E660CF"/>
    <w:rsid w:val="00E66395"/>
    <w:rsid w:val="00E6758A"/>
    <w:rsid w:val="00E67A7A"/>
    <w:rsid w:val="00E709ED"/>
    <w:rsid w:val="00E71ABB"/>
    <w:rsid w:val="00E727B9"/>
    <w:rsid w:val="00E72A09"/>
    <w:rsid w:val="00E72DBF"/>
    <w:rsid w:val="00E73033"/>
    <w:rsid w:val="00E73856"/>
    <w:rsid w:val="00E76499"/>
    <w:rsid w:val="00E76D2A"/>
    <w:rsid w:val="00E77000"/>
    <w:rsid w:val="00E77BE0"/>
    <w:rsid w:val="00E811A2"/>
    <w:rsid w:val="00E817A8"/>
    <w:rsid w:val="00E83A64"/>
    <w:rsid w:val="00E84929"/>
    <w:rsid w:val="00E864A7"/>
    <w:rsid w:val="00E87868"/>
    <w:rsid w:val="00E90152"/>
    <w:rsid w:val="00E90AE0"/>
    <w:rsid w:val="00E911AB"/>
    <w:rsid w:val="00E91571"/>
    <w:rsid w:val="00E917B8"/>
    <w:rsid w:val="00E91D97"/>
    <w:rsid w:val="00E92F75"/>
    <w:rsid w:val="00E934F2"/>
    <w:rsid w:val="00E93CA7"/>
    <w:rsid w:val="00E951A5"/>
    <w:rsid w:val="00E95B5B"/>
    <w:rsid w:val="00E95E91"/>
    <w:rsid w:val="00E97C84"/>
    <w:rsid w:val="00E97D38"/>
    <w:rsid w:val="00EA0461"/>
    <w:rsid w:val="00EA0B3B"/>
    <w:rsid w:val="00EA0BD2"/>
    <w:rsid w:val="00EA0C6C"/>
    <w:rsid w:val="00EA1062"/>
    <w:rsid w:val="00EA1A88"/>
    <w:rsid w:val="00EA3498"/>
    <w:rsid w:val="00EA3B76"/>
    <w:rsid w:val="00EA4D38"/>
    <w:rsid w:val="00EA5022"/>
    <w:rsid w:val="00EB0ADE"/>
    <w:rsid w:val="00EB0F03"/>
    <w:rsid w:val="00EB159E"/>
    <w:rsid w:val="00EB20F6"/>
    <w:rsid w:val="00EB26A1"/>
    <w:rsid w:val="00EB44F5"/>
    <w:rsid w:val="00EB6530"/>
    <w:rsid w:val="00EB6D86"/>
    <w:rsid w:val="00EC0D67"/>
    <w:rsid w:val="00EC2D21"/>
    <w:rsid w:val="00EC2F40"/>
    <w:rsid w:val="00EC3A34"/>
    <w:rsid w:val="00EC4810"/>
    <w:rsid w:val="00EC4822"/>
    <w:rsid w:val="00EC4A95"/>
    <w:rsid w:val="00EC561F"/>
    <w:rsid w:val="00EC6F8D"/>
    <w:rsid w:val="00EC6FC6"/>
    <w:rsid w:val="00ED0050"/>
    <w:rsid w:val="00ED1DD7"/>
    <w:rsid w:val="00ED2AC6"/>
    <w:rsid w:val="00ED3284"/>
    <w:rsid w:val="00ED4224"/>
    <w:rsid w:val="00ED422A"/>
    <w:rsid w:val="00ED4240"/>
    <w:rsid w:val="00ED60EC"/>
    <w:rsid w:val="00ED672F"/>
    <w:rsid w:val="00ED6E48"/>
    <w:rsid w:val="00ED7049"/>
    <w:rsid w:val="00ED7182"/>
    <w:rsid w:val="00EE0441"/>
    <w:rsid w:val="00EE0725"/>
    <w:rsid w:val="00EE0B41"/>
    <w:rsid w:val="00EE0BCD"/>
    <w:rsid w:val="00EE37D2"/>
    <w:rsid w:val="00EE54B5"/>
    <w:rsid w:val="00EE5EDA"/>
    <w:rsid w:val="00EE635B"/>
    <w:rsid w:val="00EE663C"/>
    <w:rsid w:val="00EE674C"/>
    <w:rsid w:val="00EE7586"/>
    <w:rsid w:val="00EE75F6"/>
    <w:rsid w:val="00EE77B9"/>
    <w:rsid w:val="00EE7D30"/>
    <w:rsid w:val="00EF05EA"/>
    <w:rsid w:val="00EF1497"/>
    <w:rsid w:val="00EF57CD"/>
    <w:rsid w:val="00F008E1"/>
    <w:rsid w:val="00F010A7"/>
    <w:rsid w:val="00F036BE"/>
    <w:rsid w:val="00F04271"/>
    <w:rsid w:val="00F0567F"/>
    <w:rsid w:val="00F074D6"/>
    <w:rsid w:val="00F07C17"/>
    <w:rsid w:val="00F1020E"/>
    <w:rsid w:val="00F10B47"/>
    <w:rsid w:val="00F12F90"/>
    <w:rsid w:val="00F130BB"/>
    <w:rsid w:val="00F154E4"/>
    <w:rsid w:val="00F158D2"/>
    <w:rsid w:val="00F15D55"/>
    <w:rsid w:val="00F223F6"/>
    <w:rsid w:val="00F22C15"/>
    <w:rsid w:val="00F237F8"/>
    <w:rsid w:val="00F23B1E"/>
    <w:rsid w:val="00F243C2"/>
    <w:rsid w:val="00F24788"/>
    <w:rsid w:val="00F24C25"/>
    <w:rsid w:val="00F276C0"/>
    <w:rsid w:val="00F307CC"/>
    <w:rsid w:val="00F30837"/>
    <w:rsid w:val="00F30B4B"/>
    <w:rsid w:val="00F313B8"/>
    <w:rsid w:val="00F32C9C"/>
    <w:rsid w:val="00F3431B"/>
    <w:rsid w:val="00F3458D"/>
    <w:rsid w:val="00F34B1D"/>
    <w:rsid w:val="00F351B7"/>
    <w:rsid w:val="00F36620"/>
    <w:rsid w:val="00F36659"/>
    <w:rsid w:val="00F368CA"/>
    <w:rsid w:val="00F37D7B"/>
    <w:rsid w:val="00F40A2B"/>
    <w:rsid w:val="00F41DEB"/>
    <w:rsid w:val="00F43653"/>
    <w:rsid w:val="00F44368"/>
    <w:rsid w:val="00F443A7"/>
    <w:rsid w:val="00F453CC"/>
    <w:rsid w:val="00F456B5"/>
    <w:rsid w:val="00F45C12"/>
    <w:rsid w:val="00F45D24"/>
    <w:rsid w:val="00F46989"/>
    <w:rsid w:val="00F51741"/>
    <w:rsid w:val="00F5179D"/>
    <w:rsid w:val="00F519A9"/>
    <w:rsid w:val="00F5332A"/>
    <w:rsid w:val="00F545F5"/>
    <w:rsid w:val="00F549EE"/>
    <w:rsid w:val="00F61538"/>
    <w:rsid w:val="00F61D3D"/>
    <w:rsid w:val="00F62A29"/>
    <w:rsid w:val="00F65A56"/>
    <w:rsid w:val="00F67683"/>
    <w:rsid w:val="00F67C54"/>
    <w:rsid w:val="00F70DEE"/>
    <w:rsid w:val="00F72A5A"/>
    <w:rsid w:val="00F72D50"/>
    <w:rsid w:val="00F73AB9"/>
    <w:rsid w:val="00F75C44"/>
    <w:rsid w:val="00F76527"/>
    <w:rsid w:val="00F77032"/>
    <w:rsid w:val="00F771A2"/>
    <w:rsid w:val="00F80089"/>
    <w:rsid w:val="00F80561"/>
    <w:rsid w:val="00F80D50"/>
    <w:rsid w:val="00F81A5D"/>
    <w:rsid w:val="00F81E62"/>
    <w:rsid w:val="00F82053"/>
    <w:rsid w:val="00F82226"/>
    <w:rsid w:val="00F82659"/>
    <w:rsid w:val="00F837A3"/>
    <w:rsid w:val="00F84AAB"/>
    <w:rsid w:val="00F8632C"/>
    <w:rsid w:val="00F8660D"/>
    <w:rsid w:val="00F86A86"/>
    <w:rsid w:val="00F87E91"/>
    <w:rsid w:val="00F902BB"/>
    <w:rsid w:val="00F90D32"/>
    <w:rsid w:val="00F9122C"/>
    <w:rsid w:val="00F91676"/>
    <w:rsid w:val="00F91715"/>
    <w:rsid w:val="00F9327B"/>
    <w:rsid w:val="00F9338D"/>
    <w:rsid w:val="00F9356F"/>
    <w:rsid w:val="00F943BB"/>
    <w:rsid w:val="00F94DB1"/>
    <w:rsid w:val="00F9575A"/>
    <w:rsid w:val="00F957B2"/>
    <w:rsid w:val="00F96B3D"/>
    <w:rsid w:val="00F97910"/>
    <w:rsid w:val="00F97A40"/>
    <w:rsid w:val="00FA062A"/>
    <w:rsid w:val="00FA1FC8"/>
    <w:rsid w:val="00FA29DD"/>
    <w:rsid w:val="00FA2C55"/>
    <w:rsid w:val="00FA38AE"/>
    <w:rsid w:val="00FA3C4E"/>
    <w:rsid w:val="00FA4367"/>
    <w:rsid w:val="00FA4B96"/>
    <w:rsid w:val="00FA511A"/>
    <w:rsid w:val="00FA6199"/>
    <w:rsid w:val="00FA6C0F"/>
    <w:rsid w:val="00FA6FC2"/>
    <w:rsid w:val="00FB0919"/>
    <w:rsid w:val="00FB0CB7"/>
    <w:rsid w:val="00FB0FA3"/>
    <w:rsid w:val="00FB28B9"/>
    <w:rsid w:val="00FB2C6E"/>
    <w:rsid w:val="00FB47AC"/>
    <w:rsid w:val="00FB4905"/>
    <w:rsid w:val="00FB4C4A"/>
    <w:rsid w:val="00FB56B7"/>
    <w:rsid w:val="00FB5824"/>
    <w:rsid w:val="00FB698E"/>
    <w:rsid w:val="00FB7E6A"/>
    <w:rsid w:val="00FC0B32"/>
    <w:rsid w:val="00FC2205"/>
    <w:rsid w:val="00FC2BC4"/>
    <w:rsid w:val="00FC3197"/>
    <w:rsid w:val="00FC49FB"/>
    <w:rsid w:val="00FC7751"/>
    <w:rsid w:val="00FC7B81"/>
    <w:rsid w:val="00FD56B1"/>
    <w:rsid w:val="00FD5808"/>
    <w:rsid w:val="00FD5A11"/>
    <w:rsid w:val="00FD64C0"/>
    <w:rsid w:val="00FD7772"/>
    <w:rsid w:val="00FD7DCB"/>
    <w:rsid w:val="00FE04FA"/>
    <w:rsid w:val="00FE08C6"/>
    <w:rsid w:val="00FE234A"/>
    <w:rsid w:val="00FE358D"/>
    <w:rsid w:val="00FE4E48"/>
    <w:rsid w:val="00FF195F"/>
    <w:rsid w:val="00FF1B69"/>
    <w:rsid w:val="00FF1E7C"/>
    <w:rsid w:val="00FF3EE8"/>
    <w:rsid w:val="00FF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/>
    <w:lsdException w:name="footnote text" w:semiHidden="1" w:uiPriority="0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 w:uiPriority="0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0" w:qFormat="1"/>
    <w:lsdException w:name="Closing" w:semiHidden="1"/>
    <w:lsdException w:name="Signature" w:semiHidden="1"/>
    <w:lsdException w:name="Default Paragraph Font" w:uiPriority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3" w:semiHidden="1"/>
    <w:lsdException w:name="Block Text" w:semiHidden="1"/>
    <w:lsdException w:name="FollowedHyperlink" w:semiHidden="1"/>
    <w:lsdException w:name="Strong" w:semiHidden="1" w:qFormat="1"/>
    <w:lsdException w:name="Emphasis" w:semiHidden="1" w:qFormat="1"/>
    <w:lsdException w:name="Plain Text" w:semiHidden="1"/>
    <w:lsdException w:name="E-mail Signature" w:semiHidden="1"/>
    <w:lsdException w:name="HTML Top of Form" w:uiPriority="0"/>
    <w:lsdException w:name="HTML Bottom of Form" w:uiPriority="0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uiPriority="0"/>
    <w:lsdException w:name="Outline List 1" w:uiPriority="0"/>
    <w:lsdException w:name="Outline List 2" w:uiPriority="0"/>
    <w:lsdException w:name="Outline List 3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Table Grid" w:uiPriority="0"/>
    <w:lsdException w:name="Table Theme" w:uiPriority="0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 w:qFormat="1"/>
    <w:lsdException w:name="Intense Quote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/>
    <w:lsdException w:name="TOC Heading" w:semiHidden="1" w:qFormat="1"/>
  </w:latentStyles>
  <w:style w:type="paragraph" w:default="1" w:styleId="a0">
    <w:name w:val="Normal"/>
    <w:uiPriority w:val="99"/>
    <w:semiHidden/>
    <w:qFormat/>
    <w:rsid w:val="00D21960"/>
    <w:rPr>
      <w:rFonts w:ascii="Courier New" w:hAnsi="Courier New"/>
      <w:sz w:val="22"/>
      <w:lang w:eastAsia="ja-JP"/>
    </w:rPr>
  </w:style>
  <w:style w:type="paragraph" w:styleId="1">
    <w:name w:val="heading 1"/>
    <w:basedOn w:val="a0"/>
    <w:next w:val="a0"/>
    <w:uiPriority w:val="99"/>
    <w:semiHidden/>
    <w:qFormat/>
    <w:rsid w:val="0008691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9"/>
    <w:semiHidden/>
    <w:qFormat/>
    <w:rsid w:val="0008691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9"/>
    <w:semiHidden/>
    <w:qFormat/>
    <w:rsid w:val="0008691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uiPriority w:val="99"/>
    <w:semiHidden/>
    <w:qFormat/>
    <w:rsid w:val="00086915"/>
    <w:pPr>
      <w:keepNext/>
      <w:outlineLvl w:val="3"/>
    </w:pPr>
    <w:rPr>
      <w:rFonts w:ascii="Comic Sans MS" w:hAnsi="Comic Sans MS"/>
      <w:u w:val="single"/>
    </w:rPr>
  </w:style>
  <w:style w:type="paragraph" w:styleId="5">
    <w:name w:val="heading 5"/>
    <w:basedOn w:val="a0"/>
    <w:next w:val="a0"/>
    <w:uiPriority w:val="99"/>
    <w:semiHidden/>
    <w:qFormat/>
    <w:rsid w:val="00086915"/>
    <w:pPr>
      <w:keepNext/>
      <w:ind w:left="360"/>
      <w:outlineLvl w:val="4"/>
    </w:pPr>
    <w:rPr>
      <w:rFonts w:ascii="Comic Sans MS" w:hAnsi="Comic Sans MS"/>
      <w:u w:val="single"/>
    </w:rPr>
  </w:style>
  <w:style w:type="paragraph" w:styleId="6">
    <w:name w:val="heading 6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jc w:val="center"/>
      <w:outlineLvl w:val="5"/>
    </w:pPr>
    <w:rPr>
      <w:rFonts w:ascii="Arial"/>
      <w:b/>
      <w:bCs/>
      <w:color w:val="0000FF"/>
      <w:sz w:val="20"/>
      <w:szCs w:val="36"/>
    </w:rPr>
  </w:style>
  <w:style w:type="paragraph" w:styleId="7">
    <w:name w:val="heading 7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outlineLvl w:val="6"/>
    </w:pPr>
    <w:rPr>
      <w:rFonts w:ascii="Arial"/>
      <w:b/>
      <w:bCs/>
      <w:color w:val="0000FF"/>
      <w:sz w:val="20"/>
      <w:szCs w:val="36"/>
    </w:rPr>
  </w:style>
  <w:style w:type="paragraph" w:styleId="8">
    <w:name w:val="heading 8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jc w:val="center"/>
      <w:outlineLvl w:val="7"/>
    </w:pPr>
    <w:rPr>
      <w:rFonts w:ascii="Arial"/>
      <w:b/>
      <w:bCs/>
      <w:color w:val="0000FF"/>
      <w:sz w:val="28"/>
      <w:szCs w:val="36"/>
    </w:rPr>
  </w:style>
  <w:style w:type="paragraph" w:styleId="9">
    <w:name w:val="heading 9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outlineLvl w:val="8"/>
    </w:pPr>
    <w:rPr>
      <w:rFonts w:ascii="Arial"/>
      <w:b/>
      <w:bCs/>
      <w:color w:val="FF0000"/>
      <w:sz w:val="20"/>
      <w:szCs w:val="28"/>
      <w:lang w:val="en-GB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rsid w:val="009D78B0"/>
    <w:pPr>
      <w:tabs>
        <w:tab w:val="center" w:pos="4677"/>
        <w:tab w:val="right" w:pos="9355"/>
      </w:tabs>
    </w:pPr>
  </w:style>
  <w:style w:type="paragraph" w:styleId="a6">
    <w:name w:val="footer"/>
    <w:basedOn w:val="a0"/>
    <w:uiPriority w:val="99"/>
    <w:semiHidden/>
    <w:rsid w:val="009D78B0"/>
    <w:pPr>
      <w:tabs>
        <w:tab w:val="center" w:pos="4677"/>
        <w:tab w:val="right" w:pos="9355"/>
      </w:tabs>
    </w:pPr>
  </w:style>
  <w:style w:type="paragraph" w:styleId="a7">
    <w:name w:val="Body Text Indent"/>
    <w:basedOn w:val="a0"/>
    <w:uiPriority w:val="99"/>
    <w:semiHidden/>
    <w:rsid w:val="009D78B0"/>
    <w:pPr>
      <w:ind w:left="708"/>
    </w:pPr>
    <w:rPr>
      <w:rFonts w:ascii="Comic Sans MS" w:hAnsi="Comic Sans MS"/>
      <w:i/>
      <w:iCs/>
    </w:rPr>
  </w:style>
  <w:style w:type="character" w:styleId="a8">
    <w:name w:val="page number"/>
    <w:basedOn w:val="a1"/>
    <w:uiPriority w:val="99"/>
    <w:semiHidden/>
    <w:rsid w:val="009D78B0"/>
  </w:style>
  <w:style w:type="paragraph" w:styleId="10">
    <w:name w:val="toc 1"/>
    <w:basedOn w:val="a0"/>
    <w:next w:val="a0"/>
    <w:autoRedefine/>
    <w:uiPriority w:val="39"/>
    <w:rsid w:val="009D78B0"/>
    <w:pPr>
      <w:spacing w:before="120" w:after="120"/>
    </w:pPr>
    <w:rPr>
      <w:rFonts w:ascii="Calibri" w:hAnsi="Calibri"/>
      <w:b/>
      <w:bCs/>
      <w:caps/>
      <w:sz w:val="20"/>
    </w:rPr>
  </w:style>
  <w:style w:type="paragraph" w:styleId="20">
    <w:name w:val="toc 2"/>
    <w:basedOn w:val="a0"/>
    <w:next w:val="a0"/>
    <w:autoRedefine/>
    <w:uiPriority w:val="39"/>
    <w:rsid w:val="009D78B0"/>
    <w:pPr>
      <w:ind w:left="220"/>
    </w:pPr>
    <w:rPr>
      <w:rFonts w:ascii="Calibri" w:hAnsi="Calibri"/>
      <w:smallCaps/>
      <w:sz w:val="20"/>
    </w:rPr>
  </w:style>
  <w:style w:type="character" w:styleId="a9">
    <w:name w:val="Hyperlink"/>
    <w:basedOn w:val="a1"/>
    <w:uiPriority w:val="99"/>
    <w:rsid w:val="009D78B0"/>
    <w:rPr>
      <w:color w:val="0000FF"/>
      <w:u w:val="single"/>
    </w:rPr>
  </w:style>
  <w:style w:type="paragraph" w:customStyle="1" w:styleId="Head">
    <w:name w:val="Head"/>
    <w:basedOn w:val="a0"/>
    <w:rsid w:val="009D78B0"/>
    <w:pPr>
      <w:tabs>
        <w:tab w:val="num" w:pos="360"/>
      </w:tabs>
      <w:ind w:left="360" w:hanging="360"/>
    </w:pPr>
    <w:rPr>
      <w:rFonts w:ascii="Arial" w:hAnsi="Arial" w:cs="Arial"/>
      <w:b/>
    </w:rPr>
  </w:style>
  <w:style w:type="paragraph" w:customStyle="1" w:styleId="Head1">
    <w:name w:val="Head 1"/>
    <w:basedOn w:val="a0"/>
    <w:rsid w:val="009D78B0"/>
    <w:pPr>
      <w:numPr>
        <w:numId w:val="1"/>
      </w:numPr>
    </w:pPr>
    <w:rPr>
      <w:rFonts w:ascii="Arial" w:hAnsi="Arial" w:cs="Arial"/>
      <w:b/>
      <w:sz w:val="24"/>
      <w:szCs w:val="24"/>
    </w:rPr>
  </w:style>
  <w:style w:type="character" w:styleId="aa">
    <w:name w:val="annotation reference"/>
    <w:basedOn w:val="a1"/>
    <w:uiPriority w:val="99"/>
    <w:semiHidden/>
    <w:rsid w:val="009D78B0"/>
    <w:rPr>
      <w:sz w:val="16"/>
      <w:szCs w:val="16"/>
    </w:rPr>
  </w:style>
  <w:style w:type="paragraph" w:styleId="ab">
    <w:name w:val="annotation text"/>
    <w:basedOn w:val="a0"/>
    <w:uiPriority w:val="99"/>
    <w:semiHidden/>
    <w:rsid w:val="009D78B0"/>
    <w:rPr>
      <w:sz w:val="20"/>
    </w:rPr>
  </w:style>
  <w:style w:type="paragraph" w:customStyle="1" w:styleId="Objetducommentaire">
    <w:name w:val="Objet du commentaire"/>
    <w:basedOn w:val="ab"/>
    <w:next w:val="ab"/>
    <w:semiHidden/>
    <w:rsid w:val="009D78B0"/>
    <w:rPr>
      <w:b/>
      <w:bCs/>
    </w:rPr>
  </w:style>
  <w:style w:type="paragraph" w:customStyle="1" w:styleId="Textedebulles">
    <w:name w:val="Texte de bulles"/>
    <w:basedOn w:val="a0"/>
    <w:semiHidden/>
    <w:rsid w:val="009D78B0"/>
    <w:rPr>
      <w:rFonts w:ascii="Tahoma" w:hAnsi="Tahoma" w:cs="Tahoma"/>
      <w:sz w:val="16"/>
      <w:szCs w:val="16"/>
    </w:rPr>
  </w:style>
  <w:style w:type="paragraph" w:styleId="ac">
    <w:name w:val="Body Text"/>
    <w:basedOn w:val="a0"/>
    <w:uiPriority w:val="99"/>
    <w:semiHidden/>
    <w:rsid w:val="009D78B0"/>
    <w:pPr>
      <w:autoSpaceDE w:val="0"/>
      <w:autoSpaceDN w:val="0"/>
      <w:adjustRightInd w:val="0"/>
    </w:pPr>
    <w:rPr>
      <w:rFonts w:ascii="Arial" w:hAnsi="Arial"/>
      <w:b/>
      <w:bCs/>
      <w:color w:val="FF0000"/>
      <w:sz w:val="16"/>
      <w:szCs w:val="28"/>
      <w:lang w:val="en-GB"/>
    </w:rPr>
  </w:style>
  <w:style w:type="paragraph" w:styleId="21">
    <w:name w:val="Body Text Indent 2"/>
    <w:basedOn w:val="a0"/>
    <w:uiPriority w:val="99"/>
    <w:semiHidden/>
    <w:rsid w:val="009D78B0"/>
    <w:pPr>
      <w:ind w:left="708"/>
    </w:pPr>
    <w:rPr>
      <w:rFonts w:ascii="Comic Sans MS" w:hAnsi="Comic Sans MS"/>
    </w:rPr>
  </w:style>
  <w:style w:type="paragraph" w:styleId="ad">
    <w:name w:val="Balloon Text"/>
    <w:basedOn w:val="a0"/>
    <w:uiPriority w:val="99"/>
    <w:semiHidden/>
    <w:rsid w:val="009D78B0"/>
    <w:rPr>
      <w:rFonts w:ascii="Tahoma" w:hAnsi="Tahoma" w:cs="Tahoma"/>
      <w:sz w:val="16"/>
      <w:szCs w:val="16"/>
    </w:rPr>
  </w:style>
  <w:style w:type="paragraph" w:styleId="ae">
    <w:name w:val="annotation subject"/>
    <w:basedOn w:val="ab"/>
    <w:next w:val="ab"/>
    <w:uiPriority w:val="99"/>
    <w:semiHidden/>
    <w:rsid w:val="009D78B0"/>
    <w:rPr>
      <w:b/>
      <w:bCs/>
    </w:rPr>
  </w:style>
  <w:style w:type="table" w:styleId="af">
    <w:name w:val="Table Grid"/>
    <w:basedOn w:val="a2"/>
    <w:rsid w:val="009D78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a0"/>
    <w:rsid w:val="009D78B0"/>
    <w:pPr>
      <w:suppressAutoHyphens/>
      <w:spacing w:before="60" w:after="60" w:line="260" w:lineRule="exact"/>
    </w:pPr>
    <w:rPr>
      <w:rFonts w:ascii="Arial" w:eastAsia="Times New Roman" w:hAnsi="Arial"/>
      <w:szCs w:val="24"/>
      <w:lang w:val="en-AU" w:eastAsia="en-US"/>
    </w:rPr>
  </w:style>
  <w:style w:type="paragraph" w:customStyle="1" w:styleId="TableHeading">
    <w:name w:val="Table Heading"/>
    <w:basedOn w:val="a0"/>
    <w:rsid w:val="009D78B0"/>
    <w:pPr>
      <w:spacing w:before="60" w:after="60" w:line="260" w:lineRule="exact"/>
    </w:pPr>
    <w:rPr>
      <w:rFonts w:ascii="Arial" w:eastAsia="Times New Roman" w:hAnsi="Arial"/>
      <w:b/>
      <w:sz w:val="24"/>
      <w:szCs w:val="24"/>
      <w:lang w:val="en-AU" w:eastAsia="en-US"/>
    </w:rPr>
  </w:style>
  <w:style w:type="paragraph" w:styleId="30">
    <w:name w:val="toc 3"/>
    <w:basedOn w:val="a0"/>
    <w:next w:val="a0"/>
    <w:autoRedefine/>
    <w:uiPriority w:val="39"/>
    <w:rsid w:val="009D78B0"/>
    <w:pPr>
      <w:ind w:left="440"/>
    </w:pPr>
    <w:rPr>
      <w:rFonts w:ascii="Calibri" w:hAnsi="Calibri"/>
      <w:i/>
      <w:iCs/>
      <w:sz w:val="20"/>
    </w:rPr>
  </w:style>
  <w:style w:type="paragraph" w:styleId="40">
    <w:name w:val="toc 4"/>
    <w:basedOn w:val="a0"/>
    <w:next w:val="a0"/>
    <w:autoRedefine/>
    <w:uiPriority w:val="39"/>
    <w:rsid w:val="009D78B0"/>
    <w:pPr>
      <w:ind w:left="660"/>
    </w:pPr>
    <w:rPr>
      <w:rFonts w:ascii="Calibri" w:hAnsi="Calibri"/>
      <w:sz w:val="18"/>
      <w:szCs w:val="18"/>
    </w:rPr>
  </w:style>
  <w:style w:type="paragraph" w:styleId="50">
    <w:name w:val="toc 5"/>
    <w:basedOn w:val="a0"/>
    <w:next w:val="a0"/>
    <w:autoRedefine/>
    <w:uiPriority w:val="39"/>
    <w:rsid w:val="009D78B0"/>
    <w:pPr>
      <w:ind w:left="880"/>
    </w:pPr>
    <w:rPr>
      <w:rFonts w:ascii="Calibri" w:hAnsi="Calibri"/>
      <w:sz w:val="18"/>
      <w:szCs w:val="18"/>
    </w:rPr>
  </w:style>
  <w:style w:type="paragraph" w:styleId="60">
    <w:name w:val="toc 6"/>
    <w:basedOn w:val="a0"/>
    <w:next w:val="a0"/>
    <w:autoRedefine/>
    <w:uiPriority w:val="39"/>
    <w:rsid w:val="009D78B0"/>
    <w:pPr>
      <w:ind w:left="1100"/>
    </w:pPr>
    <w:rPr>
      <w:rFonts w:ascii="Calibri" w:hAnsi="Calibri"/>
      <w:sz w:val="18"/>
      <w:szCs w:val="18"/>
    </w:rPr>
  </w:style>
  <w:style w:type="paragraph" w:styleId="70">
    <w:name w:val="toc 7"/>
    <w:basedOn w:val="a0"/>
    <w:next w:val="a0"/>
    <w:autoRedefine/>
    <w:uiPriority w:val="39"/>
    <w:rsid w:val="009D78B0"/>
    <w:pPr>
      <w:ind w:left="1320"/>
    </w:pPr>
    <w:rPr>
      <w:rFonts w:ascii="Calibri" w:hAnsi="Calibri"/>
      <w:sz w:val="18"/>
      <w:szCs w:val="18"/>
    </w:rPr>
  </w:style>
  <w:style w:type="paragraph" w:styleId="80">
    <w:name w:val="toc 8"/>
    <w:basedOn w:val="a0"/>
    <w:next w:val="a0"/>
    <w:autoRedefine/>
    <w:uiPriority w:val="39"/>
    <w:rsid w:val="009D78B0"/>
    <w:pPr>
      <w:ind w:left="1540"/>
    </w:pPr>
    <w:rPr>
      <w:rFonts w:ascii="Calibri" w:hAnsi="Calibri"/>
      <w:sz w:val="18"/>
      <w:szCs w:val="18"/>
    </w:rPr>
  </w:style>
  <w:style w:type="paragraph" w:styleId="90">
    <w:name w:val="toc 9"/>
    <w:basedOn w:val="a0"/>
    <w:next w:val="a0"/>
    <w:autoRedefine/>
    <w:uiPriority w:val="39"/>
    <w:rsid w:val="009D78B0"/>
    <w:pPr>
      <w:ind w:left="1760"/>
    </w:pPr>
    <w:rPr>
      <w:rFonts w:ascii="Calibri" w:hAnsi="Calibri"/>
      <w:sz w:val="18"/>
      <w:szCs w:val="18"/>
    </w:rPr>
  </w:style>
  <w:style w:type="paragraph" w:styleId="af0">
    <w:name w:val="Document Map"/>
    <w:basedOn w:val="a0"/>
    <w:link w:val="af1"/>
    <w:uiPriority w:val="99"/>
    <w:semiHidden/>
    <w:rsid w:val="009D78B0"/>
    <w:rPr>
      <w:rFonts w:ascii="Tahoma" w:hAnsi="Tahoma" w:cs="Tahoma"/>
      <w:sz w:val="16"/>
      <w:szCs w:val="16"/>
    </w:rPr>
  </w:style>
  <w:style w:type="character" w:customStyle="1" w:styleId="af1">
    <w:name w:val="Схема документа Знак"/>
    <w:basedOn w:val="a1"/>
    <w:link w:val="af0"/>
    <w:uiPriority w:val="99"/>
    <w:semiHidden/>
    <w:rsid w:val="004A2EC2"/>
    <w:rPr>
      <w:rFonts w:ascii="Tahoma" w:hAnsi="Tahoma" w:cs="Tahoma"/>
      <w:sz w:val="16"/>
      <w:szCs w:val="16"/>
      <w:lang w:eastAsia="ja-JP"/>
    </w:rPr>
  </w:style>
  <w:style w:type="paragraph" w:styleId="af2">
    <w:name w:val="List Paragraph"/>
    <w:basedOn w:val="a0"/>
    <w:link w:val="af3"/>
    <w:uiPriority w:val="99"/>
    <w:qFormat/>
    <w:rsid w:val="00086915"/>
    <w:pPr>
      <w:ind w:left="720"/>
    </w:pPr>
    <w:rPr>
      <w:rFonts w:ascii="Calibri" w:eastAsia="Calibri" w:hAnsi="Calibri"/>
      <w:szCs w:val="22"/>
      <w:lang w:val="ru-RU" w:eastAsia="ru-RU"/>
    </w:rPr>
  </w:style>
  <w:style w:type="paragraph" w:customStyle="1" w:styleId="af4">
    <w:name w:val="Подзаголовок приложения"/>
    <w:basedOn w:val="a0"/>
    <w:rsid w:val="009D78B0"/>
    <w:pPr>
      <w:widowControl w:val="0"/>
      <w:tabs>
        <w:tab w:val="num" w:pos="720"/>
      </w:tabs>
      <w:autoSpaceDE w:val="0"/>
      <w:autoSpaceDN w:val="0"/>
      <w:adjustRightInd w:val="0"/>
      <w:spacing w:before="240" w:after="120"/>
      <w:ind w:left="360" w:hanging="360"/>
      <w:contextualSpacing/>
      <w:jc w:val="both"/>
    </w:pPr>
    <w:rPr>
      <w:rFonts w:ascii="Arial" w:eastAsia="Times New Roman" w:hAnsi="Arial"/>
      <w:b/>
      <w:color w:val="000000"/>
      <w:sz w:val="24"/>
      <w:szCs w:val="24"/>
      <w:lang w:val="ru-RU" w:eastAsia="ru-RU"/>
    </w:rPr>
  </w:style>
  <w:style w:type="character" w:customStyle="1" w:styleId="Info">
    <w:name w:val="Info"/>
    <w:rsid w:val="009D78B0"/>
    <w:rPr>
      <w:i/>
      <w:color w:val="0000FF"/>
    </w:rPr>
  </w:style>
  <w:style w:type="paragraph" w:customStyle="1" w:styleId="L10">
    <w:name w:val="Треб L1"/>
    <w:basedOn w:val="a0"/>
    <w:link w:val="L1Char"/>
    <w:autoRedefine/>
    <w:qFormat/>
    <w:rsid w:val="00B73A90"/>
    <w:pPr>
      <w:pageBreakBefore/>
      <w:numPr>
        <w:ilvl w:val="2"/>
        <w:numId w:val="4"/>
      </w:numPr>
      <w:shd w:val="clear" w:color="auto" w:fill="31849B"/>
      <w:spacing w:before="120" w:after="240"/>
      <w:jc w:val="center"/>
      <w:outlineLvl w:val="2"/>
    </w:pPr>
    <w:rPr>
      <w:rFonts w:ascii="Arial" w:hAnsi="Arial" w:cs="Arial"/>
      <w:b/>
      <w:bCs/>
      <w:color w:val="FFFFFF"/>
      <w:sz w:val="28"/>
      <w:szCs w:val="32"/>
      <w:lang w:val="ru-RU"/>
    </w:rPr>
  </w:style>
  <w:style w:type="paragraph" w:customStyle="1" w:styleId="L2">
    <w:name w:val="Треб L2"/>
    <w:basedOn w:val="a0"/>
    <w:link w:val="L2Char"/>
    <w:autoRedefine/>
    <w:qFormat/>
    <w:rsid w:val="006F4336"/>
    <w:pPr>
      <w:numPr>
        <w:ilvl w:val="3"/>
        <w:numId w:val="4"/>
      </w:numPr>
      <w:shd w:val="clear" w:color="auto" w:fill="FDE9D9" w:themeFill="accent6" w:themeFillTint="33"/>
      <w:spacing w:before="240" w:after="240"/>
      <w:outlineLvl w:val="3"/>
    </w:pPr>
    <w:rPr>
      <w:rFonts w:ascii="Arial" w:hAnsi="Arial" w:cs="Arial"/>
      <w:b/>
      <w:bCs/>
      <w:sz w:val="24"/>
      <w:szCs w:val="32"/>
      <w:u w:val="single"/>
      <w:lang w:val="ru-RU"/>
    </w:rPr>
  </w:style>
  <w:style w:type="character" w:customStyle="1" w:styleId="L1Char">
    <w:name w:val="Треб L1 Char"/>
    <w:basedOn w:val="a1"/>
    <w:link w:val="L10"/>
    <w:rsid w:val="00B73A90"/>
    <w:rPr>
      <w:rFonts w:ascii="Arial" w:hAnsi="Arial" w:cs="Arial"/>
      <w:b/>
      <w:bCs/>
      <w:color w:val="FFFFFF"/>
      <w:sz w:val="28"/>
      <w:szCs w:val="32"/>
      <w:shd w:val="clear" w:color="auto" w:fill="31849B"/>
      <w:lang w:val="ru-RU" w:eastAsia="ja-JP"/>
    </w:rPr>
  </w:style>
  <w:style w:type="paragraph" w:customStyle="1" w:styleId="Chapter1">
    <w:name w:val="Chapter 1"/>
    <w:basedOn w:val="a0"/>
    <w:link w:val="Chapter10"/>
    <w:autoRedefine/>
    <w:qFormat/>
    <w:rsid w:val="00971652"/>
    <w:pPr>
      <w:numPr>
        <w:numId w:val="4"/>
      </w:numPr>
      <w:spacing w:before="240" w:after="240"/>
      <w:outlineLvl w:val="0"/>
    </w:pPr>
    <w:rPr>
      <w:rFonts w:ascii="Arial" w:hAnsi="Arial" w:cs="Arial"/>
      <w:b/>
      <w:u w:val="single"/>
      <w:lang w:val="ru-RU"/>
    </w:rPr>
  </w:style>
  <w:style w:type="character" w:customStyle="1" w:styleId="L2Char">
    <w:name w:val="Треб L2 Char"/>
    <w:basedOn w:val="a1"/>
    <w:link w:val="L2"/>
    <w:rsid w:val="006F4336"/>
    <w:rPr>
      <w:rFonts w:ascii="Arial" w:hAnsi="Arial" w:cs="Arial"/>
      <w:b/>
      <w:bCs/>
      <w:sz w:val="24"/>
      <w:szCs w:val="32"/>
      <w:u w:val="single"/>
      <w:shd w:val="clear" w:color="auto" w:fill="FDE9D9" w:themeFill="accent6" w:themeFillTint="33"/>
      <w:lang w:val="ru-RU" w:eastAsia="ja-JP"/>
    </w:rPr>
  </w:style>
  <w:style w:type="paragraph" w:customStyle="1" w:styleId="Chapter2">
    <w:name w:val="Chapter 2"/>
    <w:basedOn w:val="a4"/>
    <w:link w:val="Chapter20"/>
    <w:autoRedefine/>
    <w:qFormat/>
    <w:rsid w:val="00757B81"/>
    <w:pPr>
      <w:numPr>
        <w:ilvl w:val="1"/>
        <w:numId w:val="4"/>
      </w:numPr>
      <w:tabs>
        <w:tab w:val="clear" w:pos="4677"/>
        <w:tab w:val="clear" w:pos="9355"/>
      </w:tabs>
      <w:spacing w:before="120" w:after="120"/>
      <w:outlineLvl w:val="1"/>
    </w:pPr>
    <w:rPr>
      <w:rFonts w:ascii="Arial" w:hAnsi="Arial" w:cs="Arial"/>
      <w:sz w:val="20"/>
      <w:szCs w:val="22"/>
      <w:u w:val="single"/>
      <w:lang w:val="ru-RU"/>
    </w:rPr>
  </w:style>
  <w:style w:type="character" w:customStyle="1" w:styleId="Chapter10">
    <w:name w:val="Chapter 1 Знак"/>
    <w:basedOn w:val="a1"/>
    <w:link w:val="Chapter1"/>
    <w:rsid w:val="00971652"/>
    <w:rPr>
      <w:rFonts w:ascii="Arial" w:hAnsi="Arial" w:cs="Arial"/>
      <w:b/>
      <w:sz w:val="22"/>
      <w:u w:val="single"/>
      <w:lang w:val="ru-RU" w:eastAsia="ja-JP"/>
    </w:rPr>
  </w:style>
  <w:style w:type="paragraph" w:customStyle="1" w:styleId="L3">
    <w:name w:val="Треб L3"/>
    <w:basedOn w:val="a0"/>
    <w:link w:val="L3Char"/>
    <w:autoRedefine/>
    <w:qFormat/>
    <w:rsid w:val="00D37837"/>
    <w:pPr>
      <w:numPr>
        <w:ilvl w:val="4"/>
        <w:numId w:val="4"/>
      </w:numPr>
      <w:shd w:val="clear" w:color="auto" w:fill="DBE5F1" w:themeFill="accent1" w:themeFillTint="33"/>
      <w:spacing w:before="240" w:after="120"/>
    </w:pPr>
    <w:rPr>
      <w:rFonts w:ascii="Arial" w:hAnsi="Arial" w:cs="Arial"/>
      <w:bCs/>
      <w:u w:val="single"/>
      <w:lang w:val="ru-RU"/>
    </w:rPr>
  </w:style>
  <w:style w:type="character" w:customStyle="1" w:styleId="a5">
    <w:name w:val="Верхний колонтитул Знак"/>
    <w:basedOn w:val="a1"/>
    <w:link w:val="a4"/>
    <w:uiPriority w:val="99"/>
    <w:rsid w:val="004A2EC2"/>
    <w:rPr>
      <w:rFonts w:ascii="Courier New" w:hAnsi="Courier New"/>
      <w:sz w:val="22"/>
      <w:lang w:eastAsia="ja-JP"/>
    </w:rPr>
  </w:style>
  <w:style w:type="character" w:customStyle="1" w:styleId="Chapter20">
    <w:name w:val="Chapter 2 Знак"/>
    <w:basedOn w:val="a5"/>
    <w:link w:val="Chapter2"/>
    <w:rsid w:val="00757B81"/>
    <w:rPr>
      <w:rFonts w:ascii="Arial" w:hAnsi="Arial" w:cs="Arial"/>
      <w:sz w:val="22"/>
      <w:szCs w:val="22"/>
      <w:u w:val="single"/>
      <w:lang w:val="ru-RU" w:eastAsia="ja-JP"/>
    </w:rPr>
  </w:style>
  <w:style w:type="character" w:customStyle="1" w:styleId="hps">
    <w:name w:val="hps"/>
    <w:basedOn w:val="a1"/>
    <w:rsid w:val="009D78B0"/>
  </w:style>
  <w:style w:type="character" w:customStyle="1" w:styleId="L3Char">
    <w:name w:val="Треб L3 Char"/>
    <w:basedOn w:val="a1"/>
    <w:link w:val="L3"/>
    <w:rsid w:val="00D37837"/>
    <w:rPr>
      <w:rFonts w:ascii="Arial" w:hAnsi="Arial" w:cs="Arial"/>
      <w:bCs/>
      <w:sz w:val="22"/>
      <w:u w:val="single"/>
      <w:shd w:val="clear" w:color="auto" w:fill="DBE5F1" w:themeFill="accent1" w:themeFillTint="33"/>
      <w:lang w:val="ru-RU" w:eastAsia="ja-JP"/>
    </w:rPr>
  </w:style>
  <w:style w:type="paragraph" w:customStyle="1" w:styleId="Diagramsandtabletitle">
    <w:name w:val="Diagrams and table title"/>
    <w:basedOn w:val="a0"/>
    <w:link w:val="DiagramsandtabletitleChar"/>
    <w:autoRedefine/>
    <w:uiPriority w:val="99"/>
    <w:qFormat/>
    <w:rsid w:val="00320362"/>
    <w:pPr>
      <w:jc w:val="center"/>
    </w:pPr>
    <w:rPr>
      <w:rFonts w:ascii="Arial" w:hAnsi="Arial" w:cs="Arial"/>
      <w:i/>
      <w:sz w:val="20"/>
      <w:u w:val="single"/>
      <w:lang w:val="ru-RU"/>
    </w:rPr>
  </w:style>
  <w:style w:type="paragraph" w:styleId="af5">
    <w:name w:val="table of figures"/>
    <w:basedOn w:val="a0"/>
    <w:next w:val="a0"/>
    <w:uiPriority w:val="99"/>
    <w:rsid w:val="009D78B0"/>
    <w:rPr>
      <w:rFonts w:ascii="Calibri" w:hAnsi="Calibri"/>
      <w:i/>
      <w:iCs/>
      <w:sz w:val="20"/>
    </w:rPr>
  </w:style>
  <w:style w:type="character" w:customStyle="1" w:styleId="DiagramsandtabletitleChar">
    <w:name w:val="Diagrams and table title Char"/>
    <w:basedOn w:val="a1"/>
    <w:link w:val="Diagramsandtabletitle"/>
    <w:uiPriority w:val="99"/>
    <w:rsid w:val="00320362"/>
    <w:rPr>
      <w:rFonts w:ascii="Arial" w:hAnsi="Arial" w:cs="Arial"/>
      <w:i/>
      <w:u w:val="single"/>
      <w:lang w:val="ru-RU" w:eastAsia="ja-JP"/>
    </w:rPr>
  </w:style>
  <w:style w:type="paragraph" w:customStyle="1" w:styleId="L4">
    <w:name w:val="Треб L4"/>
    <w:basedOn w:val="L3"/>
    <w:link w:val="L4Char"/>
    <w:autoRedefine/>
    <w:uiPriority w:val="99"/>
    <w:qFormat/>
    <w:rsid w:val="007B7E1A"/>
    <w:pPr>
      <w:numPr>
        <w:ilvl w:val="5"/>
      </w:numPr>
    </w:pPr>
    <w:rPr>
      <w:bCs w:val="0"/>
      <w:szCs w:val="22"/>
    </w:rPr>
  </w:style>
  <w:style w:type="paragraph" w:customStyle="1" w:styleId="af6">
    <w:name w:val="Простой Текст"/>
    <w:basedOn w:val="a0"/>
    <w:link w:val="Char"/>
    <w:uiPriority w:val="99"/>
    <w:qFormat/>
    <w:rsid w:val="006F4336"/>
    <w:pPr>
      <w:ind w:firstLine="567"/>
    </w:pPr>
    <w:rPr>
      <w:rFonts w:ascii="Arial" w:hAnsi="Arial" w:cs="Arial"/>
      <w:sz w:val="20"/>
      <w:lang w:val="ru-RU"/>
    </w:rPr>
  </w:style>
  <w:style w:type="character" w:customStyle="1" w:styleId="L4Char">
    <w:name w:val="Треб L4 Char"/>
    <w:basedOn w:val="L3Char"/>
    <w:link w:val="L4"/>
    <w:uiPriority w:val="99"/>
    <w:rsid w:val="007B7E1A"/>
    <w:rPr>
      <w:rFonts w:ascii="Arial" w:hAnsi="Arial" w:cs="Arial"/>
      <w:bCs w:val="0"/>
      <w:sz w:val="22"/>
      <w:szCs w:val="22"/>
      <w:u w:val="single"/>
      <w:shd w:val="clear" w:color="auto" w:fill="DBE5F1" w:themeFill="accent1" w:themeFillTint="33"/>
      <w:lang w:val="ru-RU" w:eastAsia="ja-JP"/>
    </w:rPr>
  </w:style>
  <w:style w:type="character" w:customStyle="1" w:styleId="Char">
    <w:name w:val="Простой Текст Char"/>
    <w:basedOn w:val="a1"/>
    <w:link w:val="af6"/>
    <w:uiPriority w:val="99"/>
    <w:rsid w:val="006F4336"/>
    <w:rPr>
      <w:rFonts w:ascii="Arial" w:hAnsi="Arial" w:cs="Arial"/>
      <w:lang w:val="ru-RU" w:eastAsia="ja-JP"/>
    </w:rPr>
  </w:style>
  <w:style w:type="paragraph" w:styleId="af7">
    <w:name w:val="footnote text"/>
    <w:basedOn w:val="a0"/>
    <w:link w:val="af8"/>
    <w:rsid w:val="008649E1"/>
    <w:rPr>
      <w:sz w:val="20"/>
    </w:rPr>
  </w:style>
  <w:style w:type="character" w:customStyle="1" w:styleId="af8">
    <w:name w:val="Текст сноски Знак"/>
    <w:basedOn w:val="a1"/>
    <w:link w:val="af7"/>
    <w:rsid w:val="008649E1"/>
    <w:rPr>
      <w:rFonts w:ascii="Courier New" w:hAnsi="Courier New"/>
      <w:lang w:eastAsia="ja-JP"/>
    </w:rPr>
  </w:style>
  <w:style w:type="character" w:styleId="af9">
    <w:name w:val="footnote reference"/>
    <w:basedOn w:val="a1"/>
    <w:rsid w:val="008649E1"/>
    <w:rPr>
      <w:vertAlign w:val="superscript"/>
    </w:rPr>
  </w:style>
  <w:style w:type="paragraph" w:styleId="afa">
    <w:name w:val="Title"/>
    <w:basedOn w:val="a0"/>
    <w:link w:val="afb"/>
    <w:qFormat/>
    <w:rsid w:val="00086915"/>
    <w:rPr>
      <w:rFonts w:ascii="Times New Roman" w:eastAsia="SimSun" w:hAnsi="Times New Roman" w:cs="Angsana New"/>
      <w:sz w:val="40"/>
      <w:szCs w:val="40"/>
      <w:lang w:eastAsia="en-US" w:bidi="th-TH"/>
    </w:rPr>
  </w:style>
  <w:style w:type="character" w:customStyle="1" w:styleId="afb">
    <w:name w:val="Название Знак"/>
    <w:basedOn w:val="a1"/>
    <w:link w:val="afa"/>
    <w:rsid w:val="00086915"/>
    <w:rPr>
      <w:rFonts w:eastAsia="SimSun" w:cs="Angsana New"/>
      <w:sz w:val="40"/>
      <w:szCs w:val="40"/>
      <w:lang w:bidi="th-TH"/>
    </w:rPr>
  </w:style>
  <w:style w:type="paragraph" w:customStyle="1" w:styleId="Tablesmall">
    <w:name w:val="Table small"/>
    <w:basedOn w:val="a0"/>
    <w:rsid w:val="00331EE4"/>
    <w:pPr>
      <w:ind w:left="113"/>
    </w:pPr>
    <w:rPr>
      <w:rFonts w:ascii="Times New Roman" w:eastAsia="SimSun" w:hAnsi="Times New Roman" w:cs="Angsana New"/>
      <w:sz w:val="20"/>
      <w:lang w:val="en-GB" w:eastAsia="en-US" w:bidi="th-TH"/>
    </w:rPr>
  </w:style>
  <w:style w:type="paragraph" w:styleId="afc">
    <w:name w:val="Normal (Web)"/>
    <w:basedOn w:val="a0"/>
    <w:uiPriority w:val="99"/>
    <w:unhideWhenUsed/>
    <w:rsid w:val="00F130B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fd">
    <w:name w:val="Revision"/>
    <w:hidden/>
    <w:uiPriority w:val="99"/>
    <w:semiHidden/>
    <w:rsid w:val="000F5558"/>
    <w:rPr>
      <w:rFonts w:ascii="Courier New" w:hAnsi="Courier New"/>
      <w:sz w:val="22"/>
      <w:lang w:eastAsia="ja-JP"/>
    </w:rPr>
  </w:style>
  <w:style w:type="character" w:styleId="afe">
    <w:name w:val="FollowedHyperlink"/>
    <w:basedOn w:val="a1"/>
    <w:uiPriority w:val="99"/>
    <w:semiHidden/>
    <w:rsid w:val="001025F8"/>
    <w:rPr>
      <w:color w:val="800080" w:themeColor="followedHyperlink"/>
      <w:u w:val="single"/>
    </w:rPr>
  </w:style>
  <w:style w:type="character" w:customStyle="1" w:styleId="Chapter1Char">
    <w:name w:val="Chapter 1 Char"/>
    <w:basedOn w:val="a1"/>
    <w:rsid w:val="00086915"/>
    <w:rPr>
      <w:rFonts w:ascii="Arial" w:hAnsi="Arial" w:cs="Arial"/>
      <w:b/>
      <w:sz w:val="24"/>
      <w:u w:val="single"/>
      <w:lang w:val="ru-RU" w:eastAsia="ja-JP"/>
    </w:rPr>
  </w:style>
  <w:style w:type="paragraph" w:styleId="a">
    <w:name w:val="List Number"/>
    <w:basedOn w:val="a0"/>
    <w:uiPriority w:val="99"/>
    <w:semiHidden/>
    <w:rsid w:val="00105B50"/>
    <w:pPr>
      <w:numPr>
        <w:numId w:val="2"/>
      </w:numPr>
      <w:contextualSpacing/>
    </w:pPr>
  </w:style>
  <w:style w:type="character" w:customStyle="1" w:styleId="Chapter2Char">
    <w:name w:val="Chapter 2 Char"/>
    <w:basedOn w:val="a5"/>
    <w:rsid w:val="00086915"/>
    <w:rPr>
      <w:rFonts w:ascii="Arial" w:hAnsi="Arial" w:cs="Arial"/>
      <w:sz w:val="22"/>
      <w:u w:val="single"/>
      <w:lang w:val="ru-RU" w:eastAsia="ja-JP"/>
    </w:rPr>
  </w:style>
  <w:style w:type="numbering" w:customStyle="1" w:styleId="L1">
    <w:name w:val="Треб.L1"/>
    <w:uiPriority w:val="99"/>
    <w:rsid w:val="008E03FE"/>
    <w:pPr>
      <w:numPr>
        <w:numId w:val="3"/>
      </w:numPr>
    </w:pPr>
  </w:style>
  <w:style w:type="paragraph" w:customStyle="1" w:styleId="L11">
    <w:name w:val="Треб.Б.L1"/>
    <w:basedOn w:val="L4"/>
    <w:link w:val="L12"/>
    <w:uiPriority w:val="99"/>
    <w:qFormat/>
    <w:rsid w:val="00B93D74"/>
    <w:pPr>
      <w:shd w:val="clear" w:color="auto" w:fill="EAF1DD" w:themeFill="accent3" w:themeFillTint="33"/>
    </w:pPr>
    <w:rPr>
      <w:sz w:val="24"/>
    </w:rPr>
  </w:style>
  <w:style w:type="paragraph" w:customStyle="1" w:styleId="L20">
    <w:name w:val="Треб.Б.L2"/>
    <w:basedOn w:val="L11"/>
    <w:link w:val="L21"/>
    <w:uiPriority w:val="99"/>
    <w:qFormat/>
    <w:rsid w:val="006F4336"/>
    <w:pPr>
      <w:numPr>
        <w:ilvl w:val="6"/>
      </w:numPr>
      <w:shd w:val="clear" w:color="auto" w:fill="auto"/>
    </w:pPr>
    <w:rPr>
      <w:b/>
      <w:sz w:val="20"/>
    </w:rPr>
  </w:style>
  <w:style w:type="character" w:customStyle="1" w:styleId="L12">
    <w:name w:val="Треб.Б.L1 Знак"/>
    <w:basedOn w:val="L4Char"/>
    <w:link w:val="L11"/>
    <w:uiPriority w:val="99"/>
    <w:rsid w:val="00B93D74"/>
    <w:rPr>
      <w:rFonts w:ascii="Arial" w:hAnsi="Arial" w:cs="Arial"/>
      <w:bCs w:val="0"/>
      <w:sz w:val="24"/>
      <w:szCs w:val="22"/>
      <w:u w:val="single"/>
      <w:shd w:val="clear" w:color="auto" w:fill="EAF1DD" w:themeFill="accent3" w:themeFillTint="33"/>
      <w:lang w:val="ru-RU" w:eastAsia="ja-JP"/>
    </w:rPr>
  </w:style>
  <w:style w:type="character" w:customStyle="1" w:styleId="L21">
    <w:name w:val="Треб.Б.L2 Знак"/>
    <w:basedOn w:val="L4Char"/>
    <w:link w:val="L20"/>
    <w:uiPriority w:val="99"/>
    <w:rsid w:val="006F4336"/>
    <w:rPr>
      <w:rFonts w:ascii="Arial" w:hAnsi="Arial" w:cs="Arial"/>
      <w:b/>
      <w:bCs w:val="0"/>
      <w:sz w:val="22"/>
      <w:szCs w:val="22"/>
      <w:u w:val="single"/>
      <w:shd w:val="clear" w:color="auto" w:fill="DBE5F1" w:themeFill="accent1" w:themeFillTint="33"/>
      <w:lang w:val="ru-RU" w:eastAsia="ja-JP"/>
    </w:rPr>
  </w:style>
  <w:style w:type="paragraph" w:styleId="aff">
    <w:name w:val="caption"/>
    <w:basedOn w:val="a0"/>
    <w:next w:val="a0"/>
    <w:uiPriority w:val="99"/>
    <w:semiHidden/>
    <w:qFormat/>
    <w:rsid w:val="005F1E85"/>
    <w:pPr>
      <w:spacing w:after="200"/>
    </w:pPr>
    <w:rPr>
      <w:b/>
      <w:bCs/>
      <w:color w:val="4F81BD" w:themeColor="accent1"/>
      <w:sz w:val="18"/>
      <w:szCs w:val="18"/>
    </w:rPr>
  </w:style>
  <w:style w:type="character" w:styleId="aff0">
    <w:name w:val="Placeholder Text"/>
    <w:basedOn w:val="a1"/>
    <w:uiPriority w:val="99"/>
    <w:semiHidden/>
    <w:rsid w:val="00C13FD6"/>
    <w:rPr>
      <w:color w:val="808080"/>
    </w:rPr>
  </w:style>
  <w:style w:type="paragraph" w:customStyle="1" w:styleId="Req1-title">
    <w:name w:val="Req 1- title"/>
    <w:basedOn w:val="a0"/>
    <w:link w:val="Req1-titleChar"/>
    <w:autoRedefine/>
    <w:qFormat/>
    <w:rsid w:val="000F33B7"/>
    <w:pPr>
      <w:spacing w:before="240" w:after="120"/>
      <w:ind w:firstLine="567"/>
      <w:jc w:val="both"/>
    </w:pPr>
    <w:rPr>
      <w:rFonts w:ascii="Arial" w:eastAsia="Times New Roman" w:hAnsi="Arial" w:cs="Arial"/>
      <w:b/>
      <w:noProof/>
      <w:sz w:val="20"/>
      <w:u w:val="single"/>
      <w:lang w:val="ru-RU" w:eastAsia="ru-RU"/>
    </w:rPr>
  </w:style>
  <w:style w:type="character" w:customStyle="1" w:styleId="Req1-titleChar">
    <w:name w:val="Req 1- title Char"/>
    <w:basedOn w:val="a1"/>
    <w:link w:val="Req1-title"/>
    <w:rsid w:val="000F33B7"/>
    <w:rPr>
      <w:rFonts w:ascii="Arial" w:eastAsia="Times New Roman" w:hAnsi="Arial" w:cs="Arial"/>
      <w:b/>
      <w:noProof/>
      <w:u w:val="single"/>
      <w:lang w:val="ru-RU" w:eastAsia="ru-RU"/>
    </w:rPr>
  </w:style>
  <w:style w:type="paragraph" w:customStyle="1" w:styleId="Req2-title">
    <w:name w:val="Req 2 - title"/>
    <w:basedOn w:val="a0"/>
    <w:link w:val="Req2-titleChar"/>
    <w:autoRedefine/>
    <w:qFormat/>
    <w:rsid w:val="00072514"/>
    <w:pPr>
      <w:spacing w:before="120" w:after="120"/>
    </w:pPr>
    <w:rPr>
      <w:rFonts w:ascii="Arial" w:eastAsia="Times New Roman" w:hAnsi="Arial" w:cs="Arial"/>
      <w:i/>
      <w:sz w:val="18"/>
      <w:lang w:val="ru-RU" w:eastAsia="ru-RU"/>
    </w:rPr>
  </w:style>
  <w:style w:type="character" w:customStyle="1" w:styleId="Req2-titleChar">
    <w:name w:val="Req 2 - title Char"/>
    <w:basedOn w:val="a1"/>
    <w:link w:val="Req2-title"/>
    <w:rsid w:val="00072514"/>
    <w:rPr>
      <w:rFonts w:ascii="Arial" w:eastAsia="Times New Roman" w:hAnsi="Arial" w:cs="Arial"/>
      <w:i/>
      <w:sz w:val="18"/>
      <w:lang w:val="ru-RU" w:eastAsia="ru-RU"/>
    </w:rPr>
  </w:style>
  <w:style w:type="character" w:customStyle="1" w:styleId="af3">
    <w:name w:val="Абзац списка Знак"/>
    <w:basedOn w:val="a1"/>
    <w:link w:val="af2"/>
    <w:uiPriority w:val="99"/>
    <w:rsid w:val="00072514"/>
    <w:rPr>
      <w:rFonts w:ascii="Calibri" w:eastAsia="Calibri" w:hAnsi="Calibri"/>
      <w:sz w:val="22"/>
      <w:szCs w:val="22"/>
      <w:lang w:val="ru-RU" w:eastAsia="ru-RU"/>
    </w:rPr>
  </w:style>
  <w:style w:type="character" w:customStyle="1" w:styleId="listtableheader">
    <w:name w:val="listtableheader"/>
    <w:basedOn w:val="a1"/>
    <w:rsid w:val="000725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/>
    <w:lsdException w:name="footnote text" w:semiHidden="1" w:uiPriority="0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 w:uiPriority="0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0" w:qFormat="1"/>
    <w:lsdException w:name="Closing" w:semiHidden="1"/>
    <w:lsdException w:name="Signature" w:semiHidden="1"/>
    <w:lsdException w:name="Default Paragraph Font" w:uiPriority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3" w:semiHidden="1"/>
    <w:lsdException w:name="Block Text" w:semiHidden="1"/>
    <w:lsdException w:name="FollowedHyperlink" w:semiHidden="1"/>
    <w:lsdException w:name="Strong" w:semiHidden="1" w:qFormat="1"/>
    <w:lsdException w:name="Emphasis" w:semiHidden="1" w:qFormat="1"/>
    <w:lsdException w:name="Plain Text" w:semiHidden="1"/>
    <w:lsdException w:name="E-mail Signature" w:semiHidden="1"/>
    <w:lsdException w:name="HTML Top of Form" w:uiPriority="0"/>
    <w:lsdException w:name="HTML Bottom of Form" w:uiPriority="0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uiPriority="0"/>
    <w:lsdException w:name="Outline List 1" w:uiPriority="0"/>
    <w:lsdException w:name="Outline List 2" w:uiPriority="0"/>
    <w:lsdException w:name="Outline List 3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Table Grid" w:uiPriority="0"/>
    <w:lsdException w:name="Table Theme" w:uiPriority="0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 w:qFormat="1"/>
    <w:lsdException w:name="Intense Quote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/>
    <w:lsdException w:name="TOC Heading" w:semiHidden="1" w:qFormat="1"/>
  </w:latentStyles>
  <w:style w:type="paragraph" w:default="1" w:styleId="a0">
    <w:name w:val="Normal"/>
    <w:uiPriority w:val="99"/>
    <w:semiHidden/>
    <w:qFormat/>
    <w:rsid w:val="00D21960"/>
    <w:rPr>
      <w:rFonts w:ascii="Courier New" w:hAnsi="Courier New"/>
      <w:sz w:val="22"/>
      <w:lang w:eastAsia="ja-JP"/>
    </w:rPr>
  </w:style>
  <w:style w:type="paragraph" w:styleId="1">
    <w:name w:val="heading 1"/>
    <w:basedOn w:val="a0"/>
    <w:next w:val="a0"/>
    <w:uiPriority w:val="99"/>
    <w:semiHidden/>
    <w:qFormat/>
    <w:rsid w:val="0008691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9"/>
    <w:semiHidden/>
    <w:qFormat/>
    <w:rsid w:val="0008691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9"/>
    <w:semiHidden/>
    <w:qFormat/>
    <w:rsid w:val="0008691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uiPriority w:val="99"/>
    <w:semiHidden/>
    <w:qFormat/>
    <w:rsid w:val="00086915"/>
    <w:pPr>
      <w:keepNext/>
      <w:outlineLvl w:val="3"/>
    </w:pPr>
    <w:rPr>
      <w:rFonts w:ascii="Comic Sans MS" w:hAnsi="Comic Sans MS"/>
      <w:u w:val="single"/>
    </w:rPr>
  </w:style>
  <w:style w:type="paragraph" w:styleId="5">
    <w:name w:val="heading 5"/>
    <w:basedOn w:val="a0"/>
    <w:next w:val="a0"/>
    <w:uiPriority w:val="99"/>
    <w:semiHidden/>
    <w:qFormat/>
    <w:rsid w:val="00086915"/>
    <w:pPr>
      <w:keepNext/>
      <w:ind w:left="360"/>
      <w:outlineLvl w:val="4"/>
    </w:pPr>
    <w:rPr>
      <w:rFonts w:ascii="Comic Sans MS" w:hAnsi="Comic Sans MS"/>
      <w:u w:val="single"/>
    </w:rPr>
  </w:style>
  <w:style w:type="paragraph" w:styleId="6">
    <w:name w:val="heading 6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jc w:val="center"/>
      <w:outlineLvl w:val="5"/>
    </w:pPr>
    <w:rPr>
      <w:rFonts w:ascii="Arial"/>
      <w:b/>
      <w:bCs/>
      <w:color w:val="0000FF"/>
      <w:sz w:val="20"/>
      <w:szCs w:val="36"/>
    </w:rPr>
  </w:style>
  <w:style w:type="paragraph" w:styleId="7">
    <w:name w:val="heading 7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outlineLvl w:val="6"/>
    </w:pPr>
    <w:rPr>
      <w:rFonts w:ascii="Arial"/>
      <w:b/>
      <w:bCs/>
      <w:color w:val="0000FF"/>
      <w:sz w:val="20"/>
      <w:szCs w:val="36"/>
    </w:rPr>
  </w:style>
  <w:style w:type="paragraph" w:styleId="8">
    <w:name w:val="heading 8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jc w:val="center"/>
      <w:outlineLvl w:val="7"/>
    </w:pPr>
    <w:rPr>
      <w:rFonts w:ascii="Arial"/>
      <w:b/>
      <w:bCs/>
      <w:color w:val="0000FF"/>
      <w:sz w:val="28"/>
      <w:szCs w:val="36"/>
    </w:rPr>
  </w:style>
  <w:style w:type="paragraph" w:styleId="9">
    <w:name w:val="heading 9"/>
    <w:basedOn w:val="a0"/>
    <w:next w:val="a0"/>
    <w:uiPriority w:val="99"/>
    <w:semiHidden/>
    <w:qFormat/>
    <w:rsid w:val="00086915"/>
    <w:pPr>
      <w:keepNext/>
      <w:autoSpaceDE w:val="0"/>
      <w:autoSpaceDN w:val="0"/>
      <w:adjustRightInd w:val="0"/>
      <w:outlineLvl w:val="8"/>
    </w:pPr>
    <w:rPr>
      <w:rFonts w:ascii="Arial"/>
      <w:b/>
      <w:bCs/>
      <w:color w:val="FF0000"/>
      <w:sz w:val="20"/>
      <w:szCs w:val="28"/>
      <w:lang w:val="en-GB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rsid w:val="009D78B0"/>
    <w:pPr>
      <w:tabs>
        <w:tab w:val="center" w:pos="4677"/>
        <w:tab w:val="right" w:pos="9355"/>
      </w:tabs>
    </w:pPr>
  </w:style>
  <w:style w:type="paragraph" w:styleId="a6">
    <w:name w:val="footer"/>
    <w:basedOn w:val="a0"/>
    <w:uiPriority w:val="99"/>
    <w:semiHidden/>
    <w:rsid w:val="009D78B0"/>
    <w:pPr>
      <w:tabs>
        <w:tab w:val="center" w:pos="4677"/>
        <w:tab w:val="right" w:pos="9355"/>
      </w:tabs>
    </w:pPr>
  </w:style>
  <w:style w:type="paragraph" w:styleId="a7">
    <w:name w:val="Body Text Indent"/>
    <w:basedOn w:val="a0"/>
    <w:uiPriority w:val="99"/>
    <w:semiHidden/>
    <w:rsid w:val="009D78B0"/>
    <w:pPr>
      <w:ind w:left="708"/>
    </w:pPr>
    <w:rPr>
      <w:rFonts w:ascii="Comic Sans MS" w:hAnsi="Comic Sans MS"/>
      <w:i/>
      <w:iCs/>
    </w:rPr>
  </w:style>
  <w:style w:type="character" w:styleId="a8">
    <w:name w:val="page number"/>
    <w:basedOn w:val="a1"/>
    <w:uiPriority w:val="99"/>
    <w:semiHidden/>
    <w:rsid w:val="009D78B0"/>
  </w:style>
  <w:style w:type="paragraph" w:styleId="10">
    <w:name w:val="toc 1"/>
    <w:basedOn w:val="a0"/>
    <w:next w:val="a0"/>
    <w:autoRedefine/>
    <w:uiPriority w:val="39"/>
    <w:rsid w:val="009D78B0"/>
    <w:pPr>
      <w:spacing w:before="120" w:after="120"/>
    </w:pPr>
    <w:rPr>
      <w:rFonts w:ascii="Calibri" w:hAnsi="Calibri"/>
      <w:b/>
      <w:bCs/>
      <w:caps/>
      <w:sz w:val="20"/>
    </w:rPr>
  </w:style>
  <w:style w:type="paragraph" w:styleId="20">
    <w:name w:val="toc 2"/>
    <w:basedOn w:val="a0"/>
    <w:next w:val="a0"/>
    <w:autoRedefine/>
    <w:uiPriority w:val="39"/>
    <w:rsid w:val="009D78B0"/>
    <w:pPr>
      <w:ind w:left="220"/>
    </w:pPr>
    <w:rPr>
      <w:rFonts w:ascii="Calibri" w:hAnsi="Calibri"/>
      <w:smallCaps/>
      <w:sz w:val="20"/>
    </w:rPr>
  </w:style>
  <w:style w:type="character" w:styleId="a9">
    <w:name w:val="Hyperlink"/>
    <w:basedOn w:val="a1"/>
    <w:uiPriority w:val="99"/>
    <w:rsid w:val="009D78B0"/>
    <w:rPr>
      <w:color w:val="0000FF"/>
      <w:u w:val="single"/>
    </w:rPr>
  </w:style>
  <w:style w:type="paragraph" w:customStyle="1" w:styleId="Head">
    <w:name w:val="Head"/>
    <w:basedOn w:val="a0"/>
    <w:rsid w:val="009D78B0"/>
    <w:pPr>
      <w:tabs>
        <w:tab w:val="num" w:pos="360"/>
      </w:tabs>
      <w:ind w:left="360" w:hanging="360"/>
    </w:pPr>
    <w:rPr>
      <w:rFonts w:ascii="Arial" w:hAnsi="Arial" w:cs="Arial"/>
      <w:b/>
    </w:rPr>
  </w:style>
  <w:style w:type="paragraph" w:customStyle="1" w:styleId="Head1">
    <w:name w:val="Head 1"/>
    <w:basedOn w:val="a0"/>
    <w:rsid w:val="009D78B0"/>
    <w:pPr>
      <w:numPr>
        <w:numId w:val="1"/>
      </w:numPr>
    </w:pPr>
    <w:rPr>
      <w:rFonts w:ascii="Arial" w:hAnsi="Arial" w:cs="Arial"/>
      <w:b/>
      <w:sz w:val="24"/>
      <w:szCs w:val="24"/>
    </w:rPr>
  </w:style>
  <w:style w:type="character" w:styleId="aa">
    <w:name w:val="annotation reference"/>
    <w:basedOn w:val="a1"/>
    <w:uiPriority w:val="99"/>
    <w:semiHidden/>
    <w:rsid w:val="009D78B0"/>
    <w:rPr>
      <w:sz w:val="16"/>
      <w:szCs w:val="16"/>
    </w:rPr>
  </w:style>
  <w:style w:type="paragraph" w:styleId="ab">
    <w:name w:val="annotation text"/>
    <w:basedOn w:val="a0"/>
    <w:uiPriority w:val="99"/>
    <w:semiHidden/>
    <w:rsid w:val="009D78B0"/>
    <w:rPr>
      <w:sz w:val="20"/>
    </w:rPr>
  </w:style>
  <w:style w:type="paragraph" w:customStyle="1" w:styleId="Objetducommentaire">
    <w:name w:val="Objet du commentaire"/>
    <w:basedOn w:val="ab"/>
    <w:next w:val="ab"/>
    <w:semiHidden/>
    <w:rsid w:val="009D78B0"/>
    <w:rPr>
      <w:b/>
      <w:bCs/>
    </w:rPr>
  </w:style>
  <w:style w:type="paragraph" w:customStyle="1" w:styleId="Textedebulles">
    <w:name w:val="Texte de bulles"/>
    <w:basedOn w:val="a0"/>
    <w:semiHidden/>
    <w:rsid w:val="009D78B0"/>
    <w:rPr>
      <w:rFonts w:ascii="Tahoma" w:hAnsi="Tahoma" w:cs="Tahoma"/>
      <w:sz w:val="16"/>
      <w:szCs w:val="16"/>
    </w:rPr>
  </w:style>
  <w:style w:type="paragraph" w:styleId="ac">
    <w:name w:val="Body Text"/>
    <w:basedOn w:val="a0"/>
    <w:uiPriority w:val="99"/>
    <w:semiHidden/>
    <w:rsid w:val="009D78B0"/>
    <w:pPr>
      <w:autoSpaceDE w:val="0"/>
      <w:autoSpaceDN w:val="0"/>
      <w:adjustRightInd w:val="0"/>
    </w:pPr>
    <w:rPr>
      <w:rFonts w:ascii="Arial" w:hAnsi="Arial"/>
      <w:b/>
      <w:bCs/>
      <w:color w:val="FF0000"/>
      <w:sz w:val="16"/>
      <w:szCs w:val="28"/>
      <w:lang w:val="en-GB"/>
    </w:rPr>
  </w:style>
  <w:style w:type="paragraph" w:styleId="21">
    <w:name w:val="Body Text Indent 2"/>
    <w:basedOn w:val="a0"/>
    <w:uiPriority w:val="99"/>
    <w:semiHidden/>
    <w:rsid w:val="009D78B0"/>
    <w:pPr>
      <w:ind w:left="708"/>
    </w:pPr>
    <w:rPr>
      <w:rFonts w:ascii="Comic Sans MS" w:hAnsi="Comic Sans MS"/>
    </w:rPr>
  </w:style>
  <w:style w:type="paragraph" w:styleId="ad">
    <w:name w:val="Balloon Text"/>
    <w:basedOn w:val="a0"/>
    <w:uiPriority w:val="99"/>
    <w:semiHidden/>
    <w:rsid w:val="009D78B0"/>
    <w:rPr>
      <w:rFonts w:ascii="Tahoma" w:hAnsi="Tahoma" w:cs="Tahoma"/>
      <w:sz w:val="16"/>
      <w:szCs w:val="16"/>
    </w:rPr>
  </w:style>
  <w:style w:type="paragraph" w:styleId="ae">
    <w:name w:val="annotation subject"/>
    <w:basedOn w:val="ab"/>
    <w:next w:val="ab"/>
    <w:uiPriority w:val="99"/>
    <w:semiHidden/>
    <w:rsid w:val="009D78B0"/>
    <w:rPr>
      <w:b/>
      <w:bCs/>
    </w:rPr>
  </w:style>
  <w:style w:type="table" w:styleId="af">
    <w:name w:val="Table Grid"/>
    <w:basedOn w:val="a2"/>
    <w:rsid w:val="009D78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a0"/>
    <w:rsid w:val="009D78B0"/>
    <w:pPr>
      <w:suppressAutoHyphens/>
      <w:spacing w:before="60" w:after="60" w:line="260" w:lineRule="exact"/>
    </w:pPr>
    <w:rPr>
      <w:rFonts w:ascii="Arial" w:eastAsia="Times New Roman" w:hAnsi="Arial"/>
      <w:szCs w:val="24"/>
      <w:lang w:val="en-AU" w:eastAsia="en-US"/>
    </w:rPr>
  </w:style>
  <w:style w:type="paragraph" w:customStyle="1" w:styleId="TableHeading">
    <w:name w:val="Table Heading"/>
    <w:basedOn w:val="a0"/>
    <w:rsid w:val="009D78B0"/>
    <w:pPr>
      <w:spacing w:before="60" w:after="60" w:line="260" w:lineRule="exact"/>
    </w:pPr>
    <w:rPr>
      <w:rFonts w:ascii="Arial" w:eastAsia="Times New Roman" w:hAnsi="Arial"/>
      <w:b/>
      <w:sz w:val="24"/>
      <w:szCs w:val="24"/>
      <w:lang w:val="en-AU" w:eastAsia="en-US"/>
    </w:rPr>
  </w:style>
  <w:style w:type="paragraph" w:styleId="30">
    <w:name w:val="toc 3"/>
    <w:basedOn w:val="a0"/>
    <w:next w:val="a0"/>
    <w:autoRedefine/>
    <w:uiPriority w:val="39"/>
    <w:rsid w:val="009D78B0"/>
    <w:pPr>
      <w:ind w:left="440"/>
    </w:pPr>
    <w:rPr>
      <w:rFonts w:ascii="Calibri" w:hAnsi="Calibri"/>
      <w:i/>
      <w:iCs/>
      <w:sz w:val="20"/>
    </w:rPr>
  </w:style>
  <w:style w:type="paragraph" w:styleId="40">
    <w:name w:val="toc 4"/>
    <w:basedOn w:val="a0"/>
    <w:next w:val="a0"/>
    <w:autoRedefine/>
    <w:uiPriority w:val="39"/>
    <w:rsid w:val="009D78B0"/>
    <w:pPr>
      <w:ind w:left="660"/>
    </w:pPr>
    <w:rPr>
      <w:rFonts w:ascii="Calibri" w:hAnsi="Calibri"/>
      <w:sz w:val="18"/>
      <w:szCs w:val="18"/>
    </w:rPr>
  </w:style>
  <w:style w:type="paragraph" w:styleId="50">
    <w:name w:val="toc 5"/>
    <w:basedOn w:val="a0"/>
    <w:next w:val="a0"/>
    <w:autoRedefine/>
    <w:uiPriority w:val="39"/>
    <w:rsid w:val="009D78B0"/>
    <w:pPr>
      <w:ind w:left="880"/>
    </w:pPr>
    <w:rPr>
      <w:rFonts w:ascii="Calibri" w:hAnsi="Calibri"/>
      <w:sz w:val="18"/>
      <w:szCs w:val="18"/>
    </w:rPr>
  </w:style>
  <w:style w:type="paragraph" w:styleId="60">
    <w:name w:val="toc 6"/>
    <w:basedOn w:val="a0"/>
    <w:next w:val="a0"/>
    <w:autoRedefine/>
    <w:uiPriority w:val="39"/>
    <w:rsid w:val="009D78B0"/>
    <w:pPr>
      <w:ind w:left="1100"/>
    </w:pPr>
    <w:rPr>
      <w:rFonts w:ascii="Calibri" w:hAnsi="Calibri"/>
      <w:sz w:val="18"/>
      <w:szCs w:val="18"/>
    </w:rPr>
  </w:style>
  <w:style w:type="paragraph" w:styleId="70">
    <w:name w:val="toc 7"/>
    <w:basedOn w:val="a0"/>
    <w:next w:val="a0"/>
    <w:autoRedefine/>
    <w:uiPriority w:val="39"/>
    <w:rsid w:val="009D78B0"/>
    <w:pPr>
      <w:ind w:left="1320"/>
    </w:pPr>
    <w:rPr>
      <w:rFonts w:ascii="Calibri" w:hAnsi="Calibri"/>
      <w:sz w:val="18"/>
      <w:szCs w:val="18"/>
    </w:rPr>
  </w:style>
  <w:style w:type="paragraph" w:styleId="80">
    <w:name w:val="toc 8"/>
    <w:basedOn w:val="a0"/>
    <w:next w:val="a0"/>
    <w:autoRedefine/>
    <w:uiPriority w:val="39"/>
    <w:rsid w:val="009D78B0"/>
    <w:pPr>
      <w:ind w:left="1540"/>
    </w:pPr>
    <w:rPr>
      <w:rFonts w:ascii="Calibri" w:hAnsi="Calibri"/>
      <w:sz w:val="18"/>
      <w:szCs w:val="18"/>
    </w:rPr>
  </w:style>
  <w:style w:type="paragraph" w:styleId="90">
    <w:name w:val="toc 9"/>
    <w:basedOn w:val="a0"/>
    <w:next w:val="a0"/>
    <w:autoRedefine/>
    <w:uiPriority w:val="39"/>
    <w:rsid w:val="009D78B0"/>
    <w:pPr>
      <w:ind w:left="1760"/>
    </w:pPr>
    <w:rPr>
      <w:rFonts w:ascii="Calibri" w:hAnsi="Calibri"/>
      <w:sz w:val="18"/>
      <w:szCs w:val="18"/>
    </w:rPr>
  </w:style>
  <w:style w:type="paragraph" w:styleId="af0">
    <w:name w:val="Document Map"/>
    <w:basedOn w:val="a0"/>
    <w:link w:val="af1"/>
    <w:uiPriority w:val="99"/>
    <w:semiHidden/>
    <w:rsid w:val="009D78B0"/>
    <w:rPr>
      <w:rFonts w:ascii="Tahoma" w:hAnsi="Tahoma" w:cs="Tahoma"/>
      <w:sz w:val="16"/>
      <w:szCs w:val="16"/>
    </w:rPr>
  </w:style>
  <w:style w:type="character" w:customStyle="1" w:styleId="af1">
    <w:name w:val="Схема документа Знак"/>
    <w:basedOn w:val="a1"/>
    <w:link w:val="af0"/>
    <w:uiPriority w:val="99"/>
    <w:semiHidden/>
    <w:rsid w:val="004A2EC2"/>
    <w:rPr>
      <w:rFonts w:ascii="Tahoma" w:hAnsi="Tahoma" w:cs="Tahoma"/>
      <w:sz w:val="16"/>
      <w:szCs w:val="16"/>
      <w:lang w:eastAsia="ja-JP"/>
    </w:rPr>
  </w:style>
  <w:style w:type="paragraph" w:styleId="af2">
    <w:name w:val="List Paragraph"/>
    <w:basedOn w:val="a0"/>
    <w:link w:val="af3"/>
    <w:uiPriority w:val="99"/>
    <w:qFormat/>
    <w:rsid w:val="00086915"/>
    <w:pPr>
      <w:ind w:left="720"/>
    </w:pPr>
    <w:rPr>
      <w:rFonts w:ascii="Calibri" w:eastAsia="Calibri" w:hAnsi="Calibri"/>
      <w:szCs w:val="22"/>
      <w:lang w:val="ru-RU" w:eastAsia="ru-RU"/>
    </w:rPr>
  </w:style>
  <w:style w:type="paragraph" w:customStyle="1" w:styleId="af4">
    <w:name w:val="Подзаголовок приложения"/>
    <w:basedOn w:val="a0"/>
    <w:rsid w:val="009D78B0"/>
    <w:pPr>
      <w:widowControl w:val="0"/>
      <w:tabs>
        <w:tab w:val="num" w:pos="720"/>
      </w:tabs>
      <w:autoSpaceDE w:val="0"/>
      <w:autoSpaceDN w:val="0"/>
      <w:adjustRightInd w:val="0"/>
      <w:spacing w:before="240" w:after="120"/>
      <w:ind w:left="360" w:hanging="360"/>
      <w:contextualSpacing/>
      <w:jc w:val="both"/>
    </w:pPr>
    <w:rPr>
      <w:rFonts w:ascii="Arial" w:eastAsia="Times New Roman" w:hAnsi="Arial"/>
      <w:b/>
      <w:color w:val="000000"/>
      <w:sz w:val="24"/>
      <w:szCs w:val="24"/>
      <w:lang w:val="ru-RU" w:eastAsia="ru-RU"/>
    </w:rPr>
  </w:style>
  <w:style w:type="character" w:customStyle="1" w:styleId="Info">
    <w:name w:val="Info"/>
    <w:rsid w:val="009D78B0"/>
    <w:rPr>
      <w:i/>
      <w:color w:val="0000FF"/>
    </w:rPr>
  </w:style>
  <w:style w:type="paragraph" w:customStyle="1" w:styleId="L10">
    <w:name w:val="Треб L1"/>
    <w:basedOn w:val="a0"/>
    <w:link w:val="L1Char"/>
    <w:autoRedefine/>
    <w:qFormat/>
    <w:rsid w:val="00B73A90"/>
    <w:pPr>
      <w:pageBreakBefore/>
      <w:numPr>
        <w:ilvl w:val="2"/>
        <w:numId w:val="4"/>
      </w:numPr>
      <w:shd w:val="clear" w:color="auto" w:fill="31849B"/>
      <w:spacing w:before="120" w:after="240"/>
      <w:jc w:val="center"/>
      <w:outlineLvl w:val="2"/>
    </w:pPr>
    <w:rPr>
      <w:rFonts w:ascii="Arial" w:hAnsi="Arial" w:cs="Arial"/>
      <w:b/>
      <w:bCs/>
      <w:color w:val="FFFFFF"/>
      <w:sz w:val="28"/>
      <w:szCs w:val="32"/>
      <w:lang w:val="ru-RU"/>
    </w:rPr>
  </w:style>
  <w:style w:type="paragraph" w:customStyle="1" w:styleId="L2">
    <w:name w:val="Треб L2"/>
    <w:basedOn w:val="a0"/>
    <w:link w:val="L2Char"/>
    <w:autoRedefine/>
    <w:qFormat/>
    <w:rsid w:val="006F4336"/>
    <w:pPr>
      <w:numPr>
        <w:ilvl w:val="3"/>
        <w:numId w:val="4"/>
      </w:numPr>
      <w:shd w:val="clear" w:color="auto" w:fill="FDE9D9" w:themeFill="accent6" w:themeFillTint="33"/>
      <w:spacing w:before="240" w:after="240"/>
      <w:outlineLvl w:val="3"/>
    </w:pPr>
    <w:rPr>
      <w:rFonts w:ascii="Arial" w:hAnsi="Arial" w:cs="Arial"/>
      <w:b/>
      <w:bCs/>
      <w:sz w:val="24"/>
      <w:szCs w:val="32"/>
      <w:u w:val="single"/>
      <w:lang w:val="ru-RU"/>
    </w:rPr>
  </w:style>
  <w:style w:type="character" w:customStyle="1" w:styleId="L1Char">
    <w:name w:val="Треб L1 Char"/>
    <w:basedOn w:val="a1"/>
    <w:link w:val="L10"/>
    <w:rsid w:val="00B73A90"/>
    <w:rPr>
      <w:rFonts w:ascii="Arial" w:hAnsi="Arial" w:cs="Arial"/>
      <w:b/>
      <w:bCs/>
      <w:color w:val="FFFFFF"/>
      <w:sz w:val="28"/>
      <w:szCs w:val="32"/>
      <w:shd w:val="clear" w:color="auto" w:fill="31849B"/>
      <w:lang w:val="ru-RU" w:eastAsia="ja-JP"/>
    </w:rPr>
  </w:style>
  <w:style w:type="paragraph" w:customStyle="1" w:styleId="Chapter1">
    <w:name w:val="Chapter 1"/>
    <w:basedOn w:val="a0"/>
    <w:link w:val="Chapter10"/>
    <w:autoRedefine/>
    <w:qFormat/>
    <w:rsid w:val="00971652"/>
    <w:pPr>
      <w:numPr>
        <w:numId w:val="4"/>
      </w:numPr>
      <w:spacing w:before="240" w:after="240"/>
      <w:outlineLvl w:val="0"/>
    </w:pPr>
    <w:rPr>
      <w:rFonts w:ascii="Arial" w:hAnsi="Arial" w:cs="Arial"/>
      <w:b/>
      <w:u w:val="single"/>
      <w:lang w:val="ru-RU"/>
    </w:rPr>
  </w:style>
  <w:style w:type="character" w:customStyle="1" w:styleId="L2Char">
    <w:name w:val="Треб L2 Char"/>
    <w:basedOn w:val="a1"/>
    <w:link w:val="L2"/>
    <w:rsid w:val="006F4336"/>
    <w:rPr>
      <w:rFonts w:ascii="Arial" w:hAnsi="Arial" w:cs="Arial"/>
      <w:b/>
      <w:bCs/>
      <w:sz w:val="24"/>
      <w:szCs w:val="32"/>
      <w:u w:val="single"/>
      <w:shd w:val="clear" w:color="auto" w:fill="FDE9D9" w:themeFill="accent6" w:themeFillTint="33"/>
      <w:lang w:val="ru-RU" w:eastAsia="ja-JP"/>
    </w:rPr>
  </w:style>
  <w:style w:type="paragraph" w:customStyle="1" w:styleId="Chapter2">
    <w:name w:val="Chapter 2"/>
    <w:basedOn w:val="a4"/>
    <w:link w:val="Chapter20"/>
    <w:autoRedefine/>
    <w:qFormat/>
    <w:rsid w:val="00757B81"/>
    <w:pPr>
      <w:numPr>
        <w:ilvl w:val="1"/>
        <w:numId w:val="4"/>
      </w:numPr>
      <w:tabs>
        <w:tab w:val="clear" w:pos="4677"/>
        <w:tab w:val="clear" w:pos="9355"/>
      </w:tabs>
      <w:spacing w:before="120" w:after="120"/>
      <w:outlineLvl w:val="1"/>
    </w:pPr>
    <w:rPr>
      <w:rFonts w:ascii="Arial" w:hAnsi="Arial" w:cs="Arial"/>
      <w:sz w:val="20"/>
      <w:szCs w:val="22"/>
      <w:u w:val="single"/>
      <w:lang w:val="ru-RU"/>
    </w:rPr>
  </w:style>
  <w:style w:type="character" w:customStyle="1" w:styleId="Chapter10">
    <w:name w:val="Chapter 1 Знак"/>
    <w:basedOn w:val="a1"/>
    <w:link w:val="Chapter1"/>
    <w:rsid w:val="00971652"/>
    <w:rPr>
      <w:rFonts w:ascii="Arial" w:hAnsi="Arial" w:cs="Arial"/>
      <w:b/>
      <w:sz w:val="22"/>
      <w:u w:val="single"/>
      <w:lang w:val="ru-RU" w:eastAsia="ja-JP"/>
    </w:rPr>
  </w:style>
  <w:style w:type="paragraph" w:customStyle="1" w:styleId="L3">
    <w:name w:val="Треб L3"/>
    <w:basedOn w:val="a0"/>
    <w:link w:val="L3Char"/>
    <w:autoRedefine/>
    <w:qFormat/>
    <w:rsid w:val="00D37837"/>
    <w:pPr>
      <w:numPr>
        <w:ilvl w:val="4"/>
        <w:numId w:val="4"/>
      </w:numPr>
      <w:shd w:val="clear" w:color="auto" w:fill="DBE5F1" w:themeFill="accent1" w:themeFillTint="33"/>
      <w:spacing w:before="240" w:after="120"/>
    </w:pPr>
    <w:rPr>
      <w:rFonts w:ascii="Arial" w:hAnsi="Arial" w:cs="Arial"/>
      <w:bCs/>
      <w:u w:val="single"/>
      <w:lang w:val="ru-RU"/>
    </w:rPr>
  </w:style>
  <w:style w:type="character" w:customStyle="1" w:styleId="a5">
    <w:name w:val="Верхний колонтитул Знак"/>
    <w:basedOn w:val="a1"/>
    <w:link w:val="a4"/>
    <w:uiPriority w:val="99"/>
    <w:rsid w:val="004A2EC2"/>
    <w:rPr>
      <w:rFonts w:ascii="Courier New" w:hAnsi="Courier New"/>
      <w:sz w:val="22"/>
      <w:lang w:eastAsia="ja-JP"/>
    </w:rPr>
  </w:style>
  <w:style w:type="character" w:customStyle="1" w:styleId="Chapter20">
    <w:name w:val="Chapter 2 Знак"/>
    <w:basedOn w:val="a5"/>
    <w:link w:val="Chapter2"/>
    <w:rsid w:val="00757B81"/>
    <w:rPr>
      <w:rFonts w:ascii="Arial" w:hAnsi="Arial" w:cs="Arial"/>
      <w:sz w:val="22"/>
      <w:szCs w:val="22"/>
      <w:u w:val="single"/>
      <w:lang w:val="ru-RU" w:eastAsia="ja-JP"/>
    </w:rPr>
  </w:style>
  <w:style w:type="character" w:customStyle="1" w:styleId="hps">
    <w:name w:val="hps"/>
    <w:basedOn w:val="a1"/>
    <w:rsid w:val="009D78B0"/>
  </w:style>
  <w:style w:type="character" w:customStyle="1" w:styleId="L3Char">
    <w:name w:val="Треб L3 Char"/>
    <w:basedOn w:val="a1"/>
    <w:link w:val="L3"/>
    <w:rsid w:val="00D37837"/>
    <w:rPr>
      <w:rFonts w:ascii="Arial" w:hAnsi="Arial" w:cs="Arial"/>
      <w:bCs/>
      <w:sz w:val="22"/>
      <w:u w:val="single"/>
      <w:shd w:val="clear" w:color="auto" w:fill="DBE5F1" w:themeFill="accent1" w:themeFillTint="33"/>
      <w:lang w:val="ru-RU" w:eastAsia="ja-JP"/>
    </w:rPr>
  </w:style>
  <w:style w:type="paragraph" w:customStyle="1" w:styleId="Diagramsandtabletitle">
    <w:name w:val="Diagrams and table title"/>
    <w:basedOn w:val="a0"/>
    <w:link w:val="DiagramsandtabletitleChar"/>
    <w:autoRedefine/>
    <w:uiPriority w:val="99"/>
    <w:qFormat/>
    <w:rsid w:val="00320362"/>
    <w:pPr>
      <w:jc w:val="center"/>
    </w:pPr>
    <w:rPr>
      <w:rFonts w:ascii="Arial" w:hAnsi="Arial" w:cs="Arial"/>
      <w:i/>
      <w:sz w:val="20"/>
      <w:u w:val="single"/>
      <w:lang w:val="ru-RU"/>
    </w:rPr>
  </w:style>
  <w:style w:type="paragraph" w:styleId="af5">
    <w:name w:val="table of figures"/>
    <w:basedOn w:val="a0"/>
    <w:next w:val="a0"/>
    <w:uiPriority w:val="99"/>
    <w:rsid w:val="009D78B0"/>
    <w:rPr>
      <w:rFonts w:ascii="Calibri" w:hAnsi="Calibri"/>
      <w:i/>
      <w:iCs/>
      <w:sz w:val="20"/>
    </w:rPr>
  </w:style>
  <w:style w:type="character" w:customStyle="1" w:styleId="DiagramsandtabletitleChar">
    <w:name w:val="Diagrams and table title Char"/>
    <w:basedOn w:val="a1"/>
    <w:link w:val="Diagramsandtabletitle"/>
    <w:uiPriority w:val="99"/>
    <w:rsid w:val="00320362"/>
    <w:rPr>
      <w:rFonts w:ascii="Arial" w:hAnsi="Arial" w:cs="Arial"/>
      <w:i/>
      <w:u w:val="single"/>
      <w:lang w:val="ru-RU" w:eastAsia="ja-JP"/>
    </w:rPr>
  </w:style>
  <w:style w:type="paragraph" w:customStyle="1" w:styleId="L4">
    <w:name w:val="Треб L4"/>
    <w:basedOn w:val="L3"/>
    <w:link w:val="L4Char"/>
    <w:autoRedefine/>
    <w:uiPriority w:val="99"/>
    <w:qFormat/>
    <w:rsid w:val="007B7E1A"/>
    <w:pPr>
      <w:numPr>
        <w:ilvl w:val="5"/>
      </w:numPr>
    </w:pPr>
    <w:rPr>
      <w:bCs w:val="0"/>
      <w:szCs w:val="22"/>
    </w:rPr>
  </w:style>
  <w:style w:type="paragraph" w:customStyle="1" w:styleId="af6">
    <w:name w:val="Простой Текст"/>
    <w:basedOn w:val="a0"/>
    <w:link w:val="Char"/>
    <w:uiPriority w:val="99"/>
    <w:qFormat/>
    <w:rsid w:val="006F4336"/>
    <w:pPr>
      <w:ind w:firstLine="567"/>
    </w:pPr>
    <w:rPr>
      <w:rFonts w:ascii="Arial" w:hAnsi="Arial" w:cs="Arial"/>
      <w:sz w:val="20"/>
      <w:lang w:val="ru-RU"/>
    </w:rPr>
  </w:style>
  <w:style w:type="character" w:customStyle="1" w:styleId="L4Char">
    <w:name w:val="Треб L4 Char"/>
    <w:basedOn w:val="L3Char"/>
    <w:link w:val="L4"/>
    <w:uiPriority w:val="99"/>
    <w:rsid w:val="007B7E1A"/>
    <w:rPr>
      <w:rFonts w:ascii="Arial" w:hAnsi="Arial" w:cs="Arial"/>
      <w:bCs w:val="0"/>
      <w:sz w:val="22"/>
      <w:szCs w:val="22"/>
      <w:u w:val="single"/>
      <w:shd w:val="clear" w:color="auto" w:fill="DBE5F1" w:themeFill="accent1" w:themeFillTint="33"/>
      <w:lang w:val="ru-RU" w:eastAsia="ja-JP"/>
    </w:rPr>
  </w:style>
  <w:style w:type="character" w:customStyle="1" w:styleId="Char">
    <w:name w:val="Простой Текст Char"/>
    <w:basedOn w:val="a1"/>
    <w:link w:val="af6"/>
    <w:uiPriority w:val="99"/>
    <w:rsid w:val="006F4336"/>
    <w:rPr>
      <w:rFonts w:ascii="Arial" w:hAnsi="Arial" w:cs="Arial"/>
      <w:lang w:val="ru-RU" w:eastAsia="ja-JP"/>
    </w:rPr>
  </w:style>
  <w:style w:type="paragraph" w:styleId="af7">
    <w:name w:val="footnote text"/>
    <w:basedOn w:val="a0"/>
    <w:link w:val="af8"/>
    <w:rsid w:val="008649E1"/>
    <w:rPr>
      <w:sz w:val="20"/>
    </w:rPr>
  </w:style>
  <w:style w:type="character" w:customStyle="1" w:styleId="af8">
    <w:name w:val="Текст сноски Знак"/>
    <w:basedOn w:val="a1"/>
    <w:link w:val="af7"/>
    <w:rsid w:val="008649E1"/>
    <w:rPr>
      <w:rFonts w:ascii="Courier New" w:hAnsi="Courier New"/>
      <w:lang w:eastAsia="ja-JP"/>
    </w:rPr>
  </w:style>
  <w:style w:type="character" w:styleId="af9">
    <w:name w:val="footnote reference"/>
    <w:basedOn w:val="a1"/>
    <w:rsid w:val="008649E1"/>
    <w:rPr>
      <w:vertAlign w:val="superscript"/>
    </w:rPr>
  </w:style>
  <w:style w:type="paragraph" w:styleId="afa">
    <w:name w:val="Title"/>
    <w:basedOn w:val="a0"/>
    <w:link w:val="afb"/>
    <w:qFormat/>
    <w:rsid w:val="00086915"/>
    <w:rPr>
      <w:rFonts w:ascii="Times New Roman" w:eastAsia="SimSun" w:hAnsi="Times New Roman" w:cs="Angsana New"/>
      <w:sz w:val="40"/>
      <w:szCs w:val="40"/>
      <w:lang w:eastAsia="en-US" w:bidi="th-TH"/>
    </w:rPr>
  </w:style>
  <w:style w:type="character" w:customStyle="1" w:styleId="afb">
    <w:name w:val="Название Знак"/>
    <w:basedOn w:val="a1"/>
    <w:link w:val="afa"/>
    <w:rsid w:val="00086915"/>
    <w:rPr>
      <w:rFonts w:eastAsia="SimSun" w:cs="Angsana New"/>
      <w:sz w:val="40"/>
      <w:szCs w:val="40"/>
      <w:lang w:bidi="th-TH"/>
    </w:rPr>
  </w:style>
  <w:style w:type="paragraph" w:customStyle="1" w:styleId="Tablesmall">
    <w:name w:val="Table small"/>
    <w:basedOn w:val="a0"/>
    <w:rsid w:val="00331EE4"/>
    <w:pPr>
      <w:ind w:left="113"/>
    </w:pPr>
    <w:rPr>
      <w:rFonts w:ascii="Times New Roman" w:eastAsia="SimSun" w:hAnsi="Times New Roman" w:cs="Angsana New"/>
      <w:sz w:val="20"/>
      <w:lang w:val="en-GB" w:eastAsia="en-US" w:bidi="th-TH"/>
    </w:rPr>
  </w:style>
  <w:style w:type="paragraph" w:styleId="afc">
    <w:name w:val="Normal (Web)"/>
    <w:basedOn w:val="a0"/>
    <w:uiPriority w:val="99"/>
    <w:unhideWhenUsed/>
    <w:rsid w:val="00F130B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fd">
    <w:name w:val="Revision"/>
    <w:hidden/>
    <w:uiPriority w:val="99"/>
    <w:semiHidden/>
    <w:rsid w:val="000F5558"/>
    <w:rPr>
      <w:rFonts w:ascii="Courier New" w:hAnsi="Courier New"/>
      <w:sz w:val="22"/>
      <w:lang w:eastAsia="ja-JP"/>
    </w:rPr>
  </w:style>
  <w:style w:type="character" w:styleId="afe">
    <w:name w:val="FollowedHyperlink"/>
    <w:basedOn w:val="a1"/>
    <w:uiPriority w:val="99"/>
    <w:semiHidden/>
    <w:rsid w:val="001025F8"/>
    <w:rPr>
      <w:color w:val="800080" w:themeColor="followedHyperlink"/>
      <w:u w:val="single"/>
    </w:rPr>
  </w:style>
  <w:style w:type="character" w:customStyle="1" w:styleId="Chapter1Char">
    <w:name w:val="Chapter 1 Char"/>
    <w:basedOn w:val="a1"/>
    <w:rsid w:val="00086915"/>
    <w:rPr>
      <w:rFonts w:ascii="Arial" w:hAnsi="Arial" w:cs="Arial"/>
      <w:b/>
      <w:sz w:val="24"/>
      <w:u w:val="single"/>
      <w:lang w:val="ru-RU" w:eastAsia="ja-JP"/>
    </w:rPr>
  </w:style>
  <w:style w:type="paragraph" w:styleId="a">
    <w:name w:val="List Number"/>
    <w:basedOn w:val="a0"/>
    <w:uiPriority w:val="99"/>
    <w:semiHidden/>
    <w:rsid w:val="00105B50"/>
    <w:pPr>
      <w:numPr>
        <w:numId w:val="2"/>
      </w:numPr>
      <w:contextualSpacing/>
    </w:pPr>
  </w:style>
  <w:style w:type="character" w:customStyle="1" w:styleId="Chapter2Char">
    <w:name w:val="Chapter 2 Char"/>
    <w:basedOn w:val="a5"/>
    <w:rsid w:val="00086915"/>
    <w:rPr>
      <w:rFonts w:ascii="Arial" w:hAnsi="Arial" w:cs="Arial"/>
      <w:sz w:val="22"/>
      <w:u w:val="single"/>
      <w:lang w:val="ru-RU" w:eastAsia="ja-JP"/>
    </w:rPr>
  </w:style>
  <w:style w:type="numbering" w:customStyle="1" w:styleId="L1">
    <w:name w:val="Треб.L1"/>
    <w:uiPriority w:val="99"/>
    <w:rsid w:val="008E03FE"/>
    <w:pPr>
      <w:numPr>
        <w:numId w:val="3"/>
      </w:numPr>
    </w:pPr>
  </w:style>
  <w:style w:type="paragraph" w:customStyle="1" w:styleId="L11">
    <w:name w:val="Треб.Б.L1"/>
    <w:basedOn w:val="L4"/>
    <w:link w:val="L12"/>
    <w:uiPriority w:val="99"/>
    <w:qFormat/>
    <w:rsid w:val="00B93D74"/>
    <w:pPr>
      <w:shd w:val="clear" w:color="auto" w:fill="EAF1DD" w:themeFill="accent3" w:themeFillTint="33"/>
    </w:pPr>
    <w:rPr>
      <w:sz w:val="24"/>
    </w:rPr>
  </w:style>
  <w:style w:type="paragraph" w:customStyle="1" w:styleId="L20">
    <w:name w:val="Треб.Б.L2"/>
    <w:basedOn w:val="L11"/>
    <w:link w:val="L21"/>
    <w:uiPriority w:val="99"/>
    <w:qFormat/>
    <w:rsid w:val="006F4336"/>
    <w:pPr>
      <w:numPr>
        <w:ilvl w:val="6"/>
      </w:numPr>
      <w:shd w:val="clear" w:color="auto" w:fill="auto"/>
    </w:pPr>
    <w:rPr>
      <w:b/>
      <w:sz w:val="20"/>
    </w:rPr>
  </w:style>
  <w:style w:type="character" w:customStyle="1" w:styleId="L12">
    <w:name w:val="Треб.Б.L1 Знак"/>
    <w:basedOn w:val="L4Char"/>
    <w:link w:val="L11"/>
    <w:uiPriority w:val="99"/>
    <w:rsid w:val="00B93D74"/>
    <w:rPr>
      <w:rFonts w:ascii="Arial" w:hAnsi="Arial" w:cs="Arial"/>
      <w:bCs w:val="0"/>
      <w:sz w:val="24"/>
      <w:szCs w:val="22"/>
      <w:u w:val="single"/>
      <w:shd w:val="clear" w:color="auto" w:fill="EAF1DD" w:themeFill="accent3" w:themeFillTint="33"/>
      <w:lang w:val="ru-RU" w:eastAsia="ja-JP"/>
    </w:rPr>
  </w:style>
  <w:style w:type="character" w:customStyle="1" w:styleId="L21">
    <w:name w:val="Треб.Б.L2 Знак"/>
    <w:basedOn w:val="L4Char"/>
    <w:link w:val="L20"/>
    <w:uiPriority w:val="99"/>
    <w:rsid w:val="006F4336"/>
    <w:rPr>
      <w:rFonts w:ascii="Arial" w:hAnsi="Arial" w:cs="Arial"/>
      <w:b/>
      <w:bCs w:val="0"/>
      <w:sz w:val="22"/>
      <w:szCs w:val="22"/>
      <w:u w:val="single"/>
      <w:shd w:val="clear" w:color="auto" w:fill="DBE5F1" w:themeFill="accent1" w:themeFillTint="33"/>
      <w:lang w:val="ru-RU" w:eastAsia="ja-JP"/>
    </w:rPr>
  </w:style>
  <w:style w:type="paragraph" w:styleId="aff">
    <w:name w:val="caption"/>
    <w:basedOn w:val="a0"/>
    <w:next w:val="a0"/>
    <w:uiPriority w:val="99"/>
    <w:semiHidden/>
    <w:qFormat/>
    <w:rsid w:val="005F1E85"/>
    <w:pPr>
      <w:spacing w:after="200"/>
    </w:pPr>
    <w:rPr>
      <w:b/>
      <w:bCs/>
      <w:color w:val="4F81BD" w:themeColor="accent1"/>
      <w:sz w:val="18"/>
      <w:szCs w:val="18"/>
    </w:rPr>
  </w:style>
  <w:style w:type="character" w:styleId="aff0">
    <w:name w:val="Placeholder Text"/>
    <w:basedOn w:val="a1"/>
    <w:uiPriority w:val="99"/>
    <w:semiHidden/>
    <w:rsid w:val="00C13FD6"/>
    <w:rPr>
      <w:color w:val="808080"/>
    </w:rPr>
  </w:style>
  <w:style w:type="paragraph" w:customStyle="1" w:styleId="Req1-title">
    <w:name w:val="Req 1- title"/>
    <w:basedOn w:val="a0"/>
    <w:link w:val="Req1-titleChar"/>
    <w:autoRedefine/>
    <w:qFormat/>
    <w:rsid w:val="000F33B7"/>
    <w:pPr>
      <w:spacing w:before="240" w:after="120"/>
      <w:ind w:firstLine="567"/>
      <w:jc w:val="both"/>
    </w:pPr>
    <w:rPr>
      <w:rFonts w:ascii="Arial" w:eastAsia="Times New Roman" w:hAnsi="Arial" w:cs="Arial"/>
      <w:b/>
      <w:noProof/>
      <w:sz w:val="20"/>
      <w:u w:val="single"/>
      <w:lang w:val="ru-RU" w:eastAsia="ru-RU"/>
    </w:rPr>
  </w:style>
  <w:style w:type="character" w:customStyle="1" w:styleId="Req1-titleChar">
    <w:name w:val="Req 1- title Char"/>
    <w:basedOn w:val="a1"/>
    <w:link w:val="Req1-title"/>
    <w:rsid w:val="000F33B7"/>
    <w:rPr>
      <w:rFonts w:ascii="Arial" w:eastAsia="Times New Roman" w:hAnsi="Arial" w:cs="Arial"/>
      <w:b/>
      <w:noProof/>
      <w:u w:val="single"/>
      <w:lang w:val="ru-RU" w:eastAsia="ru-RU"/>
    </w:rPr>
  </w:style>
  <w:style w:type="paragraph" w:customStyle="1" w:styleId="Req2-title">
    <w:name w:val="Req 2 - title"/>
    <w:basedOn w:val="a0"/>
    <w:link w:val="Req2-titleChar"/>
    <w:autoRedefine/>
    <w:qFormat/>
    <w:rsid w:val="00072514"/>
    <w:pPr>
      <w:spacing w:before="120" w:after="120"/>
    </w:pPr>
    <w:rPr>
      <w:rFonts w:ascii="Arial" w:eastAsia="Times New Roman" w:hAnsi="Arial" w:cs="Arial"/>
      <w:i/>
      <w:sz w:val="18"/>
      <w:lang w:val="ru-RU" w:eastAsia="ru-RU"/>
    </w:rPr>
  </w:style>
  <w:style w:type="character" w:customStyle="1" w:styleId="Req2-titleChar">
    <w:name w:val="Req 2 - title Char"/>
    <w:basedOn w:val="a1"/>
    <w:link w:val="Req2-title"/>
    <w:rsid w:val="00072514"/>
    <w:rPr>
      <w:rFonts w:ascii="Arial" w:eastAsia="Times New Roman" w:hAnsi="Arial" w:cs="Arial"/>
      <w:i/>
      <w:sz w:val="18"/>
      <w:lang w:val="ru-RU" w:eastAsia="ru-RU"/>
    </w:rPr>
  </w:style>
  <w:style w:type="character" w:customStyle="1" w:styleId="af3">
    <w:name w:val="Абзац списка Знак"/>
    <w:basedOn w:val="a1"/>
    <w:link w:val="af2"/>
    <w:uiPriority w:val="99"/>
    <w:rsid w:val="00072514"/>
    <w:rPr>
      <w:rFonts w:ascii="Calibri" w:eastAsia="Calibri" w:hAnsi="Calibri"/>
      <w:sz w:val="22"/>
      <w:szCs w:val="22"/>
      <w:lang w:val="ru-RU" w:eastAsia="ru-RU"/>
    </w:rPr>
  </w:style>
  <w:style w:type="character" w:customStyle="1" w:styleId="listtableheader">
    <w:name w:val="listtableheader"/>
    <w:basedOn w:val="a1"/>
    <w:rsid w:val="00072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ira.jv.ru/browse/CHR-2972" TargetMode="External"/><Relationship Id="rId18" Type="http://schemas.openxmlformats.org/officeDocument/2006/relationships/package" Target="embeddings/Microsoft_Excel_Worksheet1.xlsx"/><Relationship Id="rId26" Type="http://schemas.openxmlformats.org/officeDocument/2006/relationships/image" Target="media/image5.wmf"/><Relationship Id="rId39" Type="http://schemas.openxmlformats.org/officeDocument/2006/relationships/oleObject" Target="embeddings/Microsoft_Excel_97-2003_Worksheet3.xls"/><Relationship Id="rId21" Type="http://schemas.openxmlformats.org/officeDocument/2006/relationships/oleObject" Target="embeddings/oleObject2.bin"/><Relationship Id="rId34" Type="http://schemas.openxmlformats.org/officeDocument/2006/relationships/image" Target="media/image8.emf"/><Relationship Id="rId42" Type="http://schemas.openxmlformats.org/officeDocument/2006/relationships/package" Target="embeddings/Microsoft_Excel_Worksheet3.xlsx"/><Relationship Id="rId47" Type="http://schemas.openxmlformats.org/officeDocument/2006/relationships/image" Target="media/image14.emf"/><Relationship Id="rId50" Type="http://schemas.openxmlformats.org/officeDocument/2006/relationships/oleObject" Target="embeddings/Microsoft_Excel_97-2003_Worksheet6.xls"/><Relationship Id="rId55" Type="http://schemas.openxmlformats.org/officeDocument/2006/relationships/image" Target="media/image18.emf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oleObject" Target="embeddings/oleObject1.bin"/><Relationship Id="rId29" Type="http://schemas.openxmlformats.org/officeDocument/2006/relationships/hyperlink" Target="http://sdxfacap01.jv.ru:9080/cassiope/buyers.jsf" TargetMode="External"/><Relationship Id="rId41" Type="http://schemas.openxmlformats.org/officeDocument/2006/relationships/image" Target="media/image11.emf"/><Relationship Id="rId54" Type="http://schemas.openxmlformats.org/officeDocument/2006/relationships/oleObject" Target="embeddings/Microsoft_Excel_97-2003_Worksheet8.xls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ra.jv.ru/browse/CHR-2972" TargetMode="External"/><Relationship Id="rId24" Type="http://schemas.openxmlformats.org/officeDocument/2006/relationships/image" Target="media/image4.emf"/><Relationship Id="rId32" Type="http://schemas.openxmlformats.org/officeDocument/2006/relationships/image" Target="media/image7.emf"/><Relationship Id="rId37" Type="http://schemas.openxmlformats.org/officeDocument/2006/relationships/oleObject" Target="embeddings/oleObject4.bin"/><Relationship Id="rId40" Type="http://schemas.openxmlformats.org/officeDocument/2006/relationships/hyperlink" Target="https://jira.jv.ru/browse/CHR-3882" TargetMode="External"/><Relationship Id="rId45" Type="http://schemas.openxmlformats.org/officeDocument/2006/relationships/image" Target="media/image13.emf"/><Relationship Id="rId53" Type="http://schemas.openxmlformats.org/officeDocument/2006/relationships/image" Target="media/image17.emf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jira.jv.ru/browse/CHR-3903" TargetMode="External"/><Relationship Id="rId23" Type="http://schemas.openxmlformats.org/officeDocument/2006/relationships/package" Target="embeddings/Microsoft_Excel_Worksheet2.xlsx"/><Relationship Id="rId28" Type="http://schemas.openxmlformats.org/officeDocument/2006/relationships/hyperlink" Target="http://sdxfacap01.jv.ru:9080/cassiope/buyers.jsf" TargetMode="External"/><Relationship Id="rId36" Type="http://schemas.openxmlformats.org/officeDocument/2006/relationships/image" Target="media/image9.emf"/><Relationship Id="rId49" Type="http://schemas.openxmlformats.org/officeDocument/2006/relationships/image" Target="media/image15.emf"/><Relationship Id="rId57" Type="http://schemas.openxmlformats.org/officeDocument/2006/relationships/header" Target="header1.xml"/><Relationship Id="rId61" Type="http://schemas.openxmlformats.org/officeDocument/2006/relationships/fontTable" Target="fontTable.xml"/><Relationship Id="rId10" Type="http://schemas.openxmlformats.org/officeDocument/2006/relationships/hyperlink" Target="https://jira.jv.ru/browse/CHR-1890" TargetMode="External"/><Relationship Id="rId19" Type="http://schemas.openxmlformats.org/officeDocument/2006/relationships/image" Target="media/image2.emf"/><Relationship Id="rId31" Type="http://schemas.openxmlformats.org/officeDocument/2006/relationships/hyperlink" Target="http://sdxfacap01.jv.ru:9080/cassiope/buyers.jsf" TargetMode="External"/><Relationship Id="rId44" Type="http://schemas.openxmlformats.org/officeDocument/2006/relationships/package" Target="embeddings/Microsoft_Excel_Worksheet4.xlsx"/><Relationship Id="rId52" Type="http://schemas.openxmlformats.org/officeDocument/2006/relationships/oleObject" Target="embeddings/Microsoft_Excel_97-2003_Worksheet7.xls"/><Relationship Id="rId60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hyperlink" Target="https://jira.jv.ru/browse/CHR-1757" TargetMode="External"/><Relationship Id="rId14" Type="http://schemas.openxmlformats.org/officeDocument/2006/relationships/hyperlink" Target="https://jira.jv.ru/browse/CHR-3882" TargetMode="External"/><Relationship Id="rId22" Type="http://schemas.openxmlformats.org/officeDocument/2006/relationships/image" Target="media/image3.emf"/><Relationship Id="rId27" Type="http://schemas.openxmlformats.org/officeDocument/2006/relationships/image" Target="media/image6.wmf"/><Relationship Id="rId30" Type="http://schemas.openxmlformats.org/officeDocument/2006/relationships/hyperlink" Target="http://sdxfacap01.jv.ru:9080/cassiope/buyers.jsf" TargetMode="External"/><Relationship Id="rId35" Type="http://schemas.openxmlformats.org/officeDocument/2006/relationships/oleObject" Target="embeddings/oleObject3.bin"/><Relationship Id="rId43" Type="http://schemas.openxmlformats.org/officeDocument/2006/relationships/image" Target="media/image12.emf"/><Relationship Id="rId48" Type="http://schemas.openxmlformats.org/officeDocument/2006/relationships/oleObject" Target="embeddings/Microsoft_Excel_97-2003_Worksheet5.xls"/><Relationship Id="rId56" Type="http://schemas.openxmlformats.org/officeDocument/2006/relationships/package" Target="embeddings/Microsoft_Excel_Worksheet5.xlsx"/><Relationship Id="rId8" Type="http://schemas.openxmlformats.org/officeDocument/2006/relationships/endnotes" Target="endnotes.xml"/><Relationship Id="rId51" Type="http://schemas.openxmlformats.org/officeDocument/2006/relationships/image" Target="media/image16.emf"/><Relationship Id="rId3" Type="http://schemas.openxmlformats.org/officeDocument/2006/relationships/styles" Target="styles.xml"/><Relationship Id="rId12" Type="http://schemas.openxmlformats.org/officeDocument/2006/relationships/hyperlink" Target="https://jira.jv.ru/browse/CHR-3464" TargetMode="External"/><Relationship Id="rId17" Type="http://schemas.openxmlformats.org/officeDocument/2006/relationships/image" Target="media/image1.emf"/><Relationship Id="rId25" Type="http://schemas.openxmlformats.org/officeDocument/2006/relationships/oleObject" Target="embeddings/Microsoft_Excel_97-2003_Worksheet1.xls"/><Relationship Id="rId33" Type="http://schemas.openxmlformats.org/officeDocument/2006/relationships/oleObject" Target="embeddings/Microsoft_Excel_97-2003_Worksheet2.xls"/><Relationship Id="rId38" Type="http://schemas.openxmlformats.org/officeDocument/2006/relationships/image" Target="media/image10.emf"/><Relationship Id="rId46" Type="http://schemas.openxmlformats.org/officeDocument/2006/relationships/oleObject" Target="embeddings/Microsoft_Excel_97-2003_Worksheet4.xls"/><Relationship Id="rId5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://www.cetelem.ru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U:\&#1064;&#1072;&#1073;&#1083;&#1086;&#1085;&#1099;\&#1059;&#1041;&#1058;_&#1064;&#1041;&#1051;_&#1041;&#1080;&#1079;&#1085;&#1077;&#1089;-&#1090;&#1088;&#1077;&#1073;&#1086;&#1074;&#1072;&#1085;&#1080;&#1103;_20141106_4.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7C91A289A764B40B7B75D9FE6A9946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6D997D-B52F-41F2-BAF7-0687297C3A47}"/>
      </w:docPartPr>
      <w:docPartBody>
        <w:p w:rsidR="00224520" w:rsidRDefault="008A7584" w:rsidP="008A7584">
          <w:pPr>
            <w:pStyle w:val="27C91A289A764B40B7B75D9FE6A99469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6235FBB496AC46D9ABBE8476FD8F3E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CA92F6C-74FA-4B3A-97B4-9E222E7CAE29}"/>
      </w:docPartPr>
      <w:docPartBody>
        <w:p w:rsidR="00224520" w:rsidRDefault="008A7584" w:rsidP="008A7584">
          <w:pPr>
            <w:pStyle w:val="6235FBB496AC46D9ABBE8476FD8F3EA9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4015958AF9E04DF199EE6F641D1E86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3AA87D-F96D-4314-AFF5-66D101429A3D}"/>
      </w:docPartPr>
      <w:docPartBody>
        <w:p w:rsidR="00191D79" w:rsidRDefault="00191D79" w:rsidP="00191D79">
          <w:pPr>
            <w:pStyle w:val="4015958AF9E04DF199EE6F641D1E86D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06B5C8288C6741B987A0B0CF95C3DB9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2F83585-7109-40F0-9C38-46DA0DD72047}"/>
      </w:docPartPr>
      <w:docPartBody>
        <w:p w:rsidR="00191D79" w:rsidRDefault="00191D79" w:rsidP="00191D79">
          <w:pPr>
            <w:pStyle w:val="06B5C8288C6741B987A0B0CF95C3DB91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965F73A2758B4C4CB0137F61C20D6C0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04D017-BDB2-4C27-BD6E-F92BE1F1126D}"/>
      </w:docPartPr>
      <w:docPartBody>
        <w:p w:rsidR="00191D79" w:rsidRDefault="00191D79" w:rsidP="00191D79">
          <w:pPr>
            <w:pStyle w:val="965F73A2758B4C4CB0137F61C20D6C0E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9C260D9F48E49A8B7408DE9BCDDC5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EDCAF0-01D2-4CF7-8252-946BD26EC929}"/>
      </w:docPartPr>
      <w:docPartBody>
        <w:p w:rsidR="00191D79" w:rsidRDefault="00191D79" w:rsidP="00191D79">
          <w:pPr>
            <w:pStyle w:val="E9C260D9F48E49A8B7408DE9BCDDC50F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F4F442BC1226487B9B9CFE6C5DA1EA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994A49-3E68-49E9-BE79-207C272746D5}"/>
      </w:docPartPr>
      <w:docPartBody>
        <w:p w:rsidR="00191D79" w:rsidRDefault="00191D79" w:rsidP="00191D79">
          <w:pPr>
            <w:pStyle w:val="F4F442BC1226487B9B9CFE6C5DA1EADF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1EE9CC47B64F4DA2A8A8989A792347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48F8AE-A182-4024-B144-34F606D102E8}"/>
      </w:docPartPr>
      <w:docPartBody>
        <w:p w:rsidR="00191D79" w:rsidRDefault="00191D79" w:rsidP="00191D79">
          <w:pPr>
            <w:pStyle w:val="1EE9CC47B64F4DA2A8A8989A792347EF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BDA85D40A559472F9A522262ABC5D4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95BB7C0-F070-4390-81CC-F0CA332ABFDC}"/>
      </w:docPartPr>
      <w:docPartBody>
        <w:p w:rsidR="00191D79" w:rsidRDefault="00191D79" w:rsidP="00191D79">
          <w:pPr>
            <w:pStyle w:val="BDA85D40A559472F9A522262ABC5D4F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DCB7FF9E32744A38AF7BBA50991F8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C31B283-9056-4638-9562-7DB8400BE61C}"/>
      </w:docPartPr>
      <w:docPartBody>
        <w:p w:rsidR="006033D1" w:rsidRDefault="006033D1" w:rsidP="006033D1">
          <w:pPr>
            <w:pStyle w:val="EDCB7FF9E32744A38AF7BBA50991F8D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2A8D59698A6476183183E0EEC4E94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63A9258-A4BA-41CB-8711-7EA01647F5A3}"/>
      </w:docPartPr>
      <w:docPartBody>
        <w:p w:rsidR="006033D1" w:rsidRDefault="006033D1" w:rsidP="006033D1">
          <w:pPr>
            <w:pStyle w:val="E2A8D59698A6476183183E0EEC4E941B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6B432A5C631646ABA00B0AFA203B04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0B67D0-9DC5-48A0-AA12-7E3627225AF8}"/>
      </w:docPartPr>
      <w:docPartBody>
        <w:p w:rsidR="006033D1" w:rsidRDefault="006033D1" w:rsidP="006033D1">
          <w:pPr>
            <w:pStyle w:val="6B432A5C631646ABA00B0AFA203B044D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A1B43ABAEA924BA8AD34C401D724FFB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982BDB-6529-4171-84D6-BDFBD213E5E8}"/>
      </w:docPartPr>
      <w:docPartBody>
        <w:p w:rsidR="006033D1" w:rsidRDefault="006033D1" w:rsidP="006033D1">
          <w:pPr>
            <w:pStyle w:val="A1B43ABAEA924BA8AD34C401D724FFB9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48E2C8665F8946F493D987B41845EF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819BEC-3A84-4633-87F2-F1D931804475}"/>
      </w:docPartPr>
      <w:docPartBody>
        <w:p w:rsidR="006033D1" w:rsidRDefault="006033D1" w:rsidP="006033D1">
          <w:pPr>
            <w:pStyle w:val="48E2C8665F8946F493D987B41845EF67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1E62D5D1DE90426DAECC1A666C391B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9A8DEF1-A4F0-450F-9554-AE890BE2B07F}"/>
      </w:docPartPr>
      <w:docPartBody>
        <w:p w:rsidR="006033D1" w:rsidRDefault="006033D1" w:rsidP="006033D1">
          <w:pPr>
            <w:pStyle w:val="1E62D5D1DE90426DAECC1A666C391BD8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0901D712DC1B4390AD6E8F3721A719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9E61781-E990-4C7A-8F2A-6B495B6FFE52}"/>
      </w:docPartPr>
      <w:docPartBody>
        <w:p w:rsidR="006033D1" w:rsidRDefault="006033D1" w:rsidP="006033D1">
          <w:pPr>
            <w:pStyle w:val="0901D712DC1B4390AD6E8F3721A7197F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8C8CBC2CC9E4580B2B5178C62264C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77814C-043B-440E-BD28-F8F85A7A9772}"/>
      </w:docPartPr>
      <w:docPartBody>
        <w:p w:rsidR="006033D1" w:rsidRDefault="006033D1" w:rsidP="006033D1">
          <w:pPr>
            <w:pStyle w:val="E8C8CBC2CC9E4580B2B5178C62264C37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2E28CEB0CD984C5B96A3858824F3AD6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93E982-4BB9-466D-B48D-6E56BE7E0744}"/>
      </w:docPartPr>
      <w:docPartBody>
        <w:p w:rsidR="006033D1" w:rsidRDefault="006033D1" w:rsidP="006033D1">
          <w:pPr>
            <w:pStyle w:val="2E28CEB0CD984C5B96A3858824F3AD68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594801B5679C485FB3F81AD6B1AF93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0A5D0DC-2806-4FAC-AD0F-17CE37527167}"/>
      </w:docPartPr>
      <w:docPartBody>
        <w:p w:rsidR="00D62A12" w:rsidRDefault="006000EE" w:rsidP="006000EE">
          <w:pPr>
            <w:pStyle w:val="594801B5679C485FB3F81AD6B1AF93BD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C4933B69C8A7491090DC04FCB0C5A0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0A0F3-AA0D-4A3D-8E7F-4F7B0C092CF9}"/>
      </w:docPartPr>
      <w:docPartBody>
        <w:p w:rsidR="00D62A12" w:rsidRDefault="006000EE" w:rsidP="006000EE">
          <w:pPr>
            <w:pStyle w:val="C4933B69C8A7491090DC04FCB0C5A0BD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A63978339EA240D6896FA93DDE3151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0864EB-E9B5-4176-8482-48DDF1EEC55C}"/>
      </w:docPartPr>
      <w:docPartBody>
        <w:p w:rsidR="00D62A12" w:rsidRDefault="006000EE" w:rsidP="006000EE">
          <w:pPr>
            <w:pStyle w:val="A63978339EA240D6896FA93DDE31515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5E49ECCE4754C59B1D2A50C37DD47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D17B460-1288-497D-A996-515E110C7A1D}"/>
      </w:docPartPr>
      <w:docPartBody>
        <w:p w:rsidR="00D62A12" w:rsidRDefault="006000EE" w:rsidP="006000EE">
          <w:pPr>
            <w:pStyle w:val="E5E49ECCE4754C59B1D2A50C37DD47A3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7EBCBBFE9355488DAE4059EE26A9E97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4F55E61-9C5A-4D0A-A665-E77672991FC0}"/>
      </w:docPartPr>
      <w:docPartBody>
        <w:p w:rsidR="00D62A12" w:rsidRDefault="006000EE" w:rsidP="006000EE">
          <w:pPr>
            <w:pStyle w:val="7EBCBBFE9355488DAE4059EE26A9E970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A1D621B69C8D466C83E3CE1E77F345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4E5D24F-B8FE-448E-965D-74088C8BD8B6}"/>
      </w:docPartPr>
      <w:docPartBody>
        <w:p w:rsidR="00F12DF9" w:rsidRDefault="00F12DF9" w:rsidP="00F12DF9">
          <w:pPr>
            <w:pStyle w:val="A1D621B69C8D466C83E3CE1E77F345FF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FB1FFA4EF9024A01BC1111A691D69B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6464EA-5910-4081-ABDE-23B2BC9E8BAB}"/>
      </w:docPartPr>
      <w:docPartBody>
        <w:p w:rsidR="00F12DF9" w:rsidRDefault="00F12DF9" w:rsidP="00F12DF9">
          <w:pPr>
            <w:pStyle w:val="FB1FFA4EF9024A01BC1111A691D69BEE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1334316A8DA74826A1125A693ABD255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6125B1-26E2-4C73-8091-3A25A275E493}"/>
      </w:docPartPr>
      <w:docPartBody>
        <w:p w:rsidR="00F12DF9" w:rsidRDefault="00F12DF9" w:rsidP="00F12DF9">
          <w:pPr>
            <w:pStyle w:val="1334316A8DA74826A1125A693ABD2557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8A68656934114E0DBCB88C961B4B47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03FB90-9C4A-4084-B37C-1FDCE72B5767}"/>
      </w:docPartPr>
      <w:docPartBody>
        <w:p w:rsidR="00F12DF9" w:rsidRDefault="00F12DF9" w:rsidP="00F12DF9">
          <w:pPr>
            <w:pStyle w:val="8A68656934114E0DBCB88C961B4B4742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CF02EC1E4E04723806AB2FE25AB25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A06206B-54ED-4F4D-B3A1-1A2F7941922F}"/>
      </w:docPartPr>
      <w:docPartBody>
        <w:p w:rsidR="00F12DF9" w:rsidRDefault="00F12DF9" w:rsidP="00F12DF9">
          <w:pPr>
            <w:pStyle w:val="ECF02EC1E4E04723806AB2FE25AB2535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2F2F909DFDCE49158771B6A5833CB3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63682-277A-47BD-8933-7EFBE495ECF9}"/>
      </w:docPartPr>
      <w:docPartBody>
        <w:p w:rsidR="00F12DF9" w:rsidRDefault="00F12DF9" w:rsidP="00F12DF9">
          <w:pPr>
            <w:pStyle w:val="2F2F909DFDCE49158771B6A5833CB3E7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F7B1442C15314F919FE3D5B6680E4E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104D793-8491-4EB8-BB9D-C2614BA777FC}"/>
      </w:docPartPr>
      <w:docPartBody>
        <w:p w:rsidR="00F12DF9" w:rsidRDefault="00F12DF9" w:rsidP="00F12DF9">
          <w:pPr>
            <w:pStyle w:val="F7B1442C15314F919FE3D5B6680E4E92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78557FDAC2F4E57B06275D03AA9BD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75DDC6-CCBD-4A12-A314-8CCD3BC2612A}"/>
      </w:docPartPr>
      <w:docPartBody>
        <w:p w:rsidR="00F12DF9" w:rsidRDefault="00F12DF9" w:rsidP="00F12DF9">
          <w:pPr>
            <w:pStyle w:val="E78557FDAC2F4E57B06275D03AA9BD9A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BA5D6E24BE834F3C8B88E9E331655F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352072-134C-458F-984C-EFBA80B634D2}"/>
      </w:docPartPr>
      <w:docPartBody>
        <w:p w:rsidR="00F12DF9" w:rsidRDefault="00F12DF9" w:rsidP="00F12DF9">
          <w:pPr>
            <w:pStyle w:val="BA5D6E24BE834F3C8B88E9E331655F90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4C1BFAFA6F054EEC8C338E00B4AAD5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E85A8C-E516-4AEF-A366-ADB361D85A64}"/>
      </w:docPartPr>
      <w:docPartBody>
        <w:p w:rsidR="00F12DF9" w:rsidRDefault="00F12DF9" w:rsidP="00F12DF9">
          <w:pPr>
            <w:pStyle w:val="4C1BFAFA6F054EEC8C338E00B4AAD5D5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9DB0FCD0E3B1468FABE456A3F1AA24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706BCD-C2C7-40AE-B2D6-01FD220D1280}"/>
      </w:docPartPr>
      <w:docPartBody>
        <w:p w:rsidR="00F12DF9" w:rsidRDefault="00F12DF9" w:rsidP="00F12DF9">
          <w:pPr>
            <w:pStyle w:val="9DB0FCD0E3B1468FABE456A3F1AA2449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02404D92809341C3BC20CDA9F4382A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E7D2D3-CFF4-46B5-B4DA-19B01AC20FE4}"/>
      </w:docPartPr>
      <w:docPartBody>
        <w:p w:rsidR="00F12DF9" w:rsidRDefault="00F12DF9" w:rsidP="00F12DF9">
          <w:pPr>
            <w:pStyle w:val="02404D92809341C3BC20CDA9F4382ADF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3B071A3C25614D83AA79DF1B59B21B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C21C61-8D34-46A3-8EFF-521DC1597608}"/>
      </w:docPartPr>
      <w:docPartBody>
        <w:p w:rsidR="00F12DF9" w:rsidRDefault="00F12DF9" w:rsidP="00F12DF9">
          <w:pPr>
            <w:pStyle w:val="3B071A3C25614D83AA79DF1B59B21B0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43A1F76A262843E68A7CD9839860A1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7A8F68-210E-481B-9FCB-23578A47E96F}"/>
      </w:docPartPr>
      <w:docPartBody>
        <w:p w:rsidR="00F12DF9" w:rsidRDefault="00F12DF9" w:rsidP="00F12DF9">
          <w:pPr>
            <w:pStyle w:val="43A1F76A262843E68A7CD9839860A1D2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F5D16C796CD14CC999E0C2E020195B7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068BC4-84C7-4338-AD0F-6AE872DDD3C7}"/>
      </w:docPartPr>
      <w:docPartBody>
        <w:p w:rsidR="00F12DF9" w:rsidRDefault="00F12DF9" w:rsidP="00F12DF9">
          <w:pPr>
            <w:pStyle w:val="F5D16C796CD14CC999E0C2E020195B7D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29EC12FA84D340C68AEE090A632BC4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8080B3-E887-4A2E-9530-69A3F5FA5E56}"/>
      </w:docPartPr>
      <w:docPartBody>
        <w:p w:rsidR="00F12DF9" w:rsidRDefault="00F12DF9" w:rsidP="00F12DF9">
          <w:pPr>
            <w:pStyle w:val="29EC12FA84D340C68AEE090A632BC47B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E7E76B80B54B49169DA8AC32A232184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DAA09C-BEE4-4102-826B-1E4B50D2CF68}"/>
      </w:docPartPr>
      <w:docPartBody>
        <w:p w:rsidR="00F12DF9" w:rsidRDefault="00F12DF9" w:rsidP="00F12DF9">
          <w:pPr>
            <w:pStyle w:val="E7E76B80B54B49169DA8AC32A232184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AF9F2C29506E45B5B6651FD3C796707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5F3AA03-1681-406F-9DCB-E172DD80FD11}"/>
      </w:docPartPr>
      <w:docPartBody>
        <w:p w:rsidR="00F12DF9" w:rsidRDefault="00F12DF9" w:rsidP="00F12DF9">
          <w:pPr>
            <w:pStyle w:val="AF9F2C29506E45B5B6651FD3C796707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4E1AD37611404488AE87B7CC24223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9C7BDB-032C-4D8F-9261-86A35DC00AFA}"/>
      </w:docPartPr>
      <w:docPartBody>
        <w:p w:rsidR="00F12DF9" w:rsidRDefault="00F12DF9" w:rsidP="00F12DF9">
          <w:pPr>
            <w:pStyle w:val="4E1AD37611404488AE87B7CC24223AA6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A1C64067A11246698A98ADC5AE98A6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3F7720-F232-4498-A7B2-B1A19D3DBA53}"/>
      </w:docPartPr>
      <w:docPartBody>
        <w:p w:rsidR="00F12DF9" w:rsidRDefault="00F12DF9" w:rsidP="00F12DF9">
          <w:pPr>
            <w:pStyle w:val="A1C64067A11246698A98ADC5AE98A602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A847D2BBA7B54C948E936983783DF7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2442C42-6387-4FE9-81B0-BEE4CB364CA6}"/>
      </w:docPartPr>
      <w:docPartBody>
        <w:p w:rsidR="00F12DF9" w:rsidRDefault="00F12DF9" w:rsidP="00F12DF9">
          <w:pPr>
            <w:pStyle w:val="A847D2BBA7B54C948E936983783DF7BE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839A6B8DD4E745008B3A94C80CF95B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BFB992B-0B9F-48DE-9234-60CD35F7310B}"/>
      </w:docPartPr>
      <w:docPartBody>
        <w:p w:rsidR="00F12DF9" w:rsidRDefault="00F12DF9" w:rsidP="00F12DF9">
          <w:pPr>
            <w:pStyle w:val="839A6B8DD4E745008B3A94C80CF95BC5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FC5B2643823B47F6935FC006AEE194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2623AF-1093-4CB7-A10E-8A772B87ED09}"/>
      </w:docPartPr>
      <w:docPartBody>
        <w:p w:rsidR="00F12DF9" w:rsidRDefault="00F12DF9" w:rsidP="00F12DF9">
          <w:pPr>
            <w:pStyle w:val="FC5B2643823B47F6935FC006AEE19475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A785DC6FB7464B47942B5F31ACFF59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43A8DE0-0798-43FC-9A9A-37E94949A20A}"/>
      </w:docPartPr>
      <w:docPartBody>
        <w:p w:rsidR="00F12DF9" w:rsidRDefault="00F12DF9" w:rsidP="00F12DF9">
          <w:pPr>
            <w:pStyle w:val="A785DC6FB7464B47942B5F31ACFF5980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10DA15531DBB4C2491FC435ACC680E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A3CF9F-310D-4C06-85D6-EF60423D44F0}"/>
      </w:docPartPr>
      <w:docPartBody>
        <w:p w:rsidR="00F12DF9" w:rsidRDefault="00F12DF9" w:rsidP="00F12DF9">
          <w:pPr>
            <w:pStyle w:val="10DA15531DBB4C2491FC435ACC680E32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FED49EE08DEE485E9A20EE71A85BD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00F8AD-595E-471C-832F-9782DC6E0693}"/>
      </w:docPartPr>
      <w:docPartBody>
        <w:p w:rsidR="00F12DF9" w:rsidRDefault="00F12DF9" w:rsidP="00F12DF9">
          <w:pPr>
            <w:pStyle w:val="FED49EE08DEE485E9A20EE71A85BD7FC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B0DD7499D686477CAFE80A412CE93C3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2B479A-76A8-4A4A-B688-73163C655EC5}"/>
      </w:docPartPr>
      <w:docPartBody>
        <w:p w:rsidR="00F12DF9" w:rsidRDefault="00F12DF9" w:rsidP="00F12DF9">
          <w:pPr>
            <w:pStyle w:val="B0DD7499D686477CAFE80A412CE93C3F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B2E90B5856004809B4CE37035DD980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CD37CC-A7C3-4E7B-A2D6-44924D2AB9AC}"/>
      </w:docPartPr>
      <w:docPartBody>
        <w:p w:rsidR="00F12DF9" w:rsidRDefault="00F12DF9" w:rsidP="00F12DF9">
          <w:pPr>
            <w:pStyle w:val="B2E90B5856004809B4CE37035DD9800C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3F99283EB4C54797B89A32A8E64903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AE96039-E905-4134-B8FA-26B7F1E9A2E4}"/>
      </w:docPartPr>
      <w:docPartBody>
        <w:p w:rsidR="00F12DF9" w:rsidRDefault="00F12DF9" w:rsidP="00F12DF9">
          <w:pPr>
            <w:pStyle w:val="3F99283EB4C54797B89A32A8E64903BE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3FB098BDE5EB4871A66994D5884D3B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D6996C-C9C6-49BB-88FD-133C1EF5C037}"/>
      </w:docPartPr>
      <w:docPartBody>
        <w:p w:rsidR="00F12DF9" w:rsidRDefault="00F12DF9" w:rsidP="00F12DF9">
          <w:pPr>
            <w:pStyle w:val="3FB098BDE5EB4871A66994D5884D3B82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2426EAE33E1848F1A361254CBB7E7D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B88ACA-0B63-4393-962D-A0F92B94888E}"/>
      </w:docPartPr>
      <w:docPartBody>
        <w:p w:rsidR="00F12DF9" w:rsidRDefault="00F12DF9" w:rsidP="00F12DF9">
          <w:pPr>
            <w:pStyle w:val="2426EAE33E1848F1A361254CBB7E7DF7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06B317C4FA7A4C15AB84A524AFCCC3B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1EC486-2461-4D4A-83C9-C2744D2615BA}"/>
      </w:docPartPr>
      <w:docPartBody>
        <w:p w:rsidR="00F12DF9" w:rsidRDefault="00F12DF9" w:rsidP="00F12DF9">
          <w:pPr>
            <w:pStyle w:val="06B317C4FA7A4C15AB84A524AFCCC3B9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8BE945FC3486439E807E5E0DA82B88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440F337-A99A-420E-B171-51A3FB9DC9D9}"/>
      </w:docPartPr>
      <w:docPartBody>
        <w:p w:rsidR="00F12DF9" w:rsidRDefault="00F12DF9" w:rsidP="00F12DF9">
          <w:pPr>
            <w:pStyle w:val="8BE945FC3486439E807E5E0DA82B8837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96E935CD06654FCDAC234062CBD026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B35983-9D74-47BF-88D8-348D39827FDC}"/>
      </w:docPartPr>
      <w:docPartBody>
        <w:p w:rsidR="00F12DF9" w:rsidRDefault="00F12DF9" w:rsidP="00F12DF9">
          <w:pPr>
            <w:pStyle w:val="96E935CD06654FCDAC234062CBD02679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48166586CB964AAA89B4179954CAAC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D32BA7-8600-4F84-BB89-6C58D056EB31}"/>
      </w:docPartPr>
      <w:docPartBody>
        <w:p w:rsidR="00F12DF9" w:rsidRDefault="00F12DF9" w:rsidP="00F12DF9">
          <w:pPr>
            <w:pStyle w:val="48166586CB964AAA89B4179954CAACF0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7E8F8027695D4737BC0F7AE1D5592E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A00344-1380-45D7-9528-ED334E961942}"/>
      </w:docPartPr>
      <w:docPartBody>
        <w:p w:rsidR="00F12DF9" w:rsidRDefault="00F12DF9" w:rsidP="00F12DF9">
          <w:pPr>
            <w:pStyle w:val="7E8F8027695D4737BC0F7AE1D5592E00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73FF8B7C7FB849C6AABD7EB1E74D026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5355EA9-BFD6-4386-BCE5-EFDDE7FBBD7B}"/>
      </w:docPartPr>
      <w:docPartBody>
        <w:p w:rsidR="00F12DF9" w:rsidRDefault="00F12DF9" w:rsidP="00F12DF9">
          <w:pPr>
            <w:pStyle w:val="73FF8B7C7FB849C6AABD7EB1E74D0268"/>
          </w:pPr>
          <w:r w:rsidRPr="005904FB">
            <w:rPr>
              <w:rStyle w:val="a3"/>
            </w:rPr>
            <w:t>Выберите элемент.</w:t>
          </w:r>
        </w:p>
      </w:docPartBody>
    </w:docPart>
    <w:docPart>
      <w:docPartPr>
        <w:name w:val="969768F6E4084FA28E844959365D1E4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865A4E-61B6-4BEA-8BD4-F00A6C08D229}"/>
      </w:docPartPr>
      <w:docPartBody>
        <w:p w:rsidR="00CB2741" w:rsidRDefault="00AE20B4" w:rsidP="00AE20B4">
          <w:pPr>
            <w:pStyle w:val="969768F6E4084FA28E844959365D1E41"/>
          </w:pPr>
          <w:r w:rsidRPr="005904F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formatting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584"/>
    <w:rsid w:val="00191D79"/>
    <w:rsid w:val="00224520"/>
    <w:rsid w:val="002344F9"/>
    <w:rsid w:val="004954A0"/>
    <w:rsid w:val="00502C2A"/>
    <w:rsid w:val="006000EE"/>
    <w:rsid w:val="006033D1"/>
    <w:rsid w:val="008837A7"/>
    <w:rsid w:val="008A7584"/>
    <w:rsid w:val="008F656D"/>
    <w:rsid w:val="00AE20B4"/>
    <w:rsid w:val="00B347E3"/>
    <w:rsid w:val="00BA71C4"/>
    <w:rsid w:val="00C13045"/>
    <w:rsid w:val="00CB2741"/>
    <w:rsid w:val="00CE3A9F"/>
    <w:rsid w:val="00D62A12"/>
    <w:rsid w:val="00F1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E20B4"/>
    <w:rPr>
      <w:color w:val="808080"/>
    </w:rPr>
  </w:style>
  <w:style w:type="paragraph" w:customStyle="1" w:styleId="B79A0D661BE1483992BB4647591820D3">
    <w:name w:val="B79A0D661BE1483992BB4647591820D3"/>
  </w:style>
  <w:style w:type="paragraph" w:customStyle="1" w:styleId="18BA26D38B564FD281D0B02B852B860E">
    <w:name w:val="18BA26D38B564FD281D0B02B852B860E"/>
  </w:style>
  <w:style w:type="paragraph" w:customStyle="1" w:styleId="6EA0241376D049F3B9BD029096091B8E">
    <w:name w:val="6EA0241376D049F3B9BD029096091B8E"/>
  </w:style>
  <w:style w:type="paragraph" w:customStyle="1" w:styleId="F8CF39CCC3644760A6A993B01ACA029B">
    <w:name w:val="F8CF39CCC3644760A6A993B01ACA029B"/>
  </w:style>
  <w:style w:type="paragraph" w:customStyle="1" w:styleId="173B2FD5DAD844E5AE8F4E0C2634702A">
    <w:name w:val="173B2FD5DAD844E5AE8F4E0C2634702A"/>
  </w:style>
  <w:style w:type="paragraph" w:customStyle="1" w:styleId="443918FF537A4906BA00F2A1A16F472A">
    <w:name w:val="443918FF537A4906BA00F2A1A16F472A"/>
  </w:style>
  <w:style w:type="paragraph" w:customStyle="1" w:styleId="F36A9605C0854706AC9820D9F8F75D30">
    <w:name w:val="F36A9605C0854706AC9820D9F8F75D30"/>
  </w:style>
  <w:style w:type="paragraph" w:customStyle="1" w:styleId="5F6A4535788E4302BF51041F9B31BECE">
    <w:name w:val="5F6A4535788E4302BF51041F9B31BECE"/>
  </w:style>
  <w:style w:type="paragraph" w:customStyle="1" w:styleId="54AA2244F19648789071AEF869C8B0DA">
    <w:name w:val="54AA2244F19648789071AEF869C8B0DA"/>
  </w:style>
  <w:style w:type="paragraph" w:customStyle="1" w:styleId="C64C7859E32F49F3B965C5EA7D0E5CD7">
    <w:name w:val="C64C7859E32F49F3B965C5EA7D0E5CD7"/>
  </w:style>
  <w:style w:type="paragraph" w:customStyle="1" w:styleId="DFCA7A16587049148998AE963D0A8EB4">
    <w:name w:val="DFCA7A16587049148998AE963D0A8EB4"/>
  </w:style>
  <w:style w:type="paragraph" w:customStyle="1" w:styleId="B3267B23D62B461CA788E68CAE6A67DA">
    <w:name w:val="B3267B23D62B461CA788E68CAE6A67DA"/>
  </w:style>
  <w:style w:type="paragraph" w:customStyle="1" w:styleId="0A6183DDB2DA46E584EF4C666338405C">
    <w:name w:val="0A6183DDB2DA46E584EF4C666338405C"/>
  </w:style>
  <w:style w:type="paragraph" w:customStyle="1" w:styleId="7B89F5183C2447D1993C1AB15471790B">
    <w:name w:val="7B89F5183C2447D1993C1AB15471790B"/>
  </w:style>
  <w:style w:type="paragraph" w:customStyle="1" w:styleId="A7FBF3852BC24BC999DDEC50BC1A312D">
    <w:name w:val="A7FBF3852BC24BC999DDEC50BC1A312D"/>
  </w:style>
  <w:style w:type="paragraph" w:customStyle="1" w:styleId="02F102B0F40F4D40A5ADE1FE3CFFF417">
    <w:name w:val="02F102B0F40F4D40A5ADE1FE3CFFF417"/>
  </w:style>
  <w:style w:type="paragraph" w:customStyle="1" w:styleId="02719BD4443744C287839D4BF5C64D5F">
    <w:name w:val="02719BD4443744C287839D4BF5C64D5F"/>
  </w:style>
  <w:style w:type="paragraph" w:customStyle="1" w:styleId="F6308F87AF8144AB897DBB3776FA0413">
    <w:name w:val="F6308F87AF8144AB897DBB3776FA0413"/>
  </w:style>
  <w:style w:type="paragraph" w:customStyle="1" w:styleId="8F883B6E510647D2A0B7B4B11E9B22DA">
    <w:name w:val="8F883B6E510647D2A0B7B4B11E9B22DA"/>
  </w:style>
  <w:style w:type="paragraph" w:customStyle="1" w:styleId="99DB28BEDECE4ECA8391A3B4CBC7F6DC">
    <w:name w:val="99DB28BEDECE4ECA8391A3B4CBC7F6DC"/>
  </w:style>
  <w:style w:type="paragraph" w:customStyle="1" w:styleId="5315896B61DE4592A245CE79A8B77691">
    <w:name w:val="5315896B61DE4592A245CE79A8B77691"/>
  </w:style>
  <w:style w:type="paragraph" w:customStyle="1" w:styleId="695C721ACC5D40DB952EA83FA6E15AF9">
    <w:name w:val="695C721ACC5D40DB952EA83FA6E15AF9"/>
  </w:style>
  <w:style w:type="paragraph" w:customStyle="1" w:styleId="236856FE128244CE95C1216D9CD1FA19">
    <w:name w:val="236856FE128244CE95C1216D9CD1FA19"/>
  </w:style>
  <w:style w:type="paragraph" w:customStyle="1" w:styleId="E241153CEF254FEBA935BADF3BF78863">
    <w:name w:val="E241153CEF254FEBA935BADF3BF78863"/>
    <w:rsid w:val="008A7584"/>
  </w:style>
  <w:style w:type="paragraph" w:customStyle="1" w:styleId="B845A32DEA204978BD9485C5FFF11560">
    <w:name w:val="B845A32DEA204978BD9485C5FFF11560"/>
    <w:rsid w:val="008A7584"/>
  </w:style>
  <w:style w:type="paragraph" w:customStyle="1" w:styleId="AF0454E86D334D95A42816C2F65B2D7A">
    <w:name w:val="AF0454E86D334D95A42816C2F65B2D7A"/>
    <w:rsid w:val="008A7584"/>
  </w:style>
  <w:style w:type="paragraph" w:customStyle="1" w:styleId="58B5E1926E75444AA57D9081F6522663">
    <w:name w:val="58B5E1926E75444AA57D9081F6522663"/>
    <w:rsid w:val="008A7584"/>
  </w:style>
  <w:style w:type="paragraph" w:customStyle="1" w:styleId="45150EA464514251A748C6C16D417E84">
    <w:name w:val="45150EA464514251A748C6C16D417E84"/>
    <w:rsid w:val="008A7584"/>
  </w:style>
  <w:style w:type="paragraph" w:customStyle="1" w:styleId="92CA234DF3B34A30A0EDB67FA8DD674B">
    <w:name w:val="92CA234DF3B34A30A0EDB67FA8DD674B"/>
    <w:rsid w:val="008A7584"/>
  </w:style>
  <w:style w:type="paragraph" w:customStyle="1" w:styleId="A8F09D5AA0224E93B25B9850D23F2342">
    <w:name w:val="A8F09D5AA0224E93B25B9850D23F2342"/>
    <w:rsid w:val="008A7584"/>
  </w:style>
  <w:style w:type="paragraph" w:customStyle="1" w:styleId="0006993AA9494BCC986FF03C14ED910E">
    <w:name w:val="0006993AA9494BCC986FF03C14ED910E"/>
    <w:rsid w:val="008A7584"/>
  </w:style>
  <w:style w:type="paragraph" w:customStyle="1" w:styleId="C8D8C3DF7313407299F30799371294B1">
    <w:name w:val="C8D8C3DF7313407299F30799371294B1"/>
    <w:rsid w:val="008A7584"/>
  </w:style>
  <w:style w:type="paragraph" w:customStyle="1" w:styleId="8595A83EDAA549B8984EB5C9DF573F87">
    <w:name w:val="8595A83EDAA549B8984EB5C9DF573F87"/>
    <w:rsid w:val="008A7584"/>
  </w:style>
  <w:style w:type="paragraph" w:customStyle="1" w:styleId="27C91A289A764B40B7B75D9FE6A99469">
    <w:name w:val="27C91A289A764B40B7B75D9FE6A99469"/>
    <w:rsid w:val="008A7584"/>
  </w:style>
  <w:style w:type="paragraph" w:customStyle="1" w:styleId="A08ABF8F64214F9E8F29FDBA2910FAFF">
    <w:name w:val="A08ABF8F64214F9E8F29FDBA2910FAFF"/>
    <w:rsid w:val="008A7584"/>
  </w:style>
  <w:style w:type="paragraph" w:customStyle="1" w:styleId="BDB404D9D725469FB6E35AB82A20E2EE">
    <w:name w:val="BDB404D9D725469FB6E35AB82A20E2EE"/>
    <w:rsid w:val="008A7584"/>
  </w:style>
  <w:style w:type="paragraph" w:customStyle="1" w:styleId="541C4B6C2F0448B4B6996F96D40AE8F6">
    <w:name w:val="541C4B6C2F0448B4B6996F96D40AE8F6"/>
    <w:rsid w:val="008A7584"/>
  </w:style>
  <w:style w:type="paragraph" w:customStyle="1" w:styleId="62958EE757CF4300ACB808740A99F6BF">
    <w:name w:val="62958EE757CF4300ACB808740A99F6BF"/>
    <w:rsid w:val="008A7584"/>
  </w:style>
  <w:style w:type="paragraph" w:customStyle="1" w:styleId="F9305D4E94EE445BB115827438463294">
    <w:name w:val="F9305D4E94EE445BB115827438463294"/>
    <w:rsid w:val="008A7584"/>
  </w:style>
  <w:style w:type="paragraph" w:customStyle="1" w:styleId="6235FBB496AC46D9ABBE8476FD8F3EA9">
    <w:name w:val="6235FBB496AC46D9ABBE8476FD8F3EA9"/>
    <w:rsid w:val="008A7584"/>
  </w:style>
  <w:style w:type="paragraph" w:customStyle="1" w:styleId="EF94DCBBDF6E44E7BF34CE3A2D30C500">
    <w:name w:val="EF94DCBBDF6E44E7BF34CE3A2D30C500"/>
    <w:rsid w:val="008A7584"/>
  </w:style>
  <w:style w:type="paragraph" w:customStyle="1" w:styleId="17BFEE8A1B764A0B91B140366A4FFFEF">
    <w:name w:val="17BFEE8A1B764A0B91B140366A4FFFEF"/>
    <w:rsid w:val="008A7584"/>
  </w:style>
  <w:style w:type="paragraph" w:customStyle="1" w:styleId="B9FFA16AF7AE4CC98D9CDE2B3737E477">
    <w:name w:val="B9FFA16AF7AE4CC98D9CDE2B3737E477"/>
    <w:rsid w:val="008A7584"/>
  </w:style>
  <w:style w:type="paragraph" w:customStyle="1" w:styleId="9D0A40222A5A40A4B99E6F4EF3D2F8DF">
    <w:name w:val="9D0A40222A5A40A4B99E6F4EF3D2F8DF"/>
    <w:rsid w:val="008A7584"/>
  </w:style>
  <w:style w:type="paragraph" w:customStyle="1" w:styleId="B8E022039B4144198A0406DF3FE10EC6">
    <w:name w:val="B8E022039B4144198A0406DF3FE10EC6"/>
    <w:rsid w:val="008A7584"/>
  </w:style>
  <w:style w:type="paragraph" w:customStyle="1" w:styleId="B593D345B7CF40DEAE5DA51A501C2EA4">
    <w:name w:val="B593D345B7CF40DEAE5DA51A501C2EA4"/>
    <w:rsid w:val="008A7584"/>
  </w:style>
  <w:style w:type="paragraph" w:customStyle="1" w:styleId="4971D75CC356455F9034228840A0FB44">
    <w:name w:val="4971D75CC356455F9034228840A0FB44"/>
    <w:rsid w:val="008A7584"/>
  </w:style>
  <w:style w:type="paragraph" w:customStyle="1" w:styleId="E1B3DB14A6B0496188ACDB38D4B5AB10">
    <w:name w:val="E1B3DB14A6B0496188ACDB38D4B5AB10"/>
    <w:rsid w:val="008A7584"/>
  </w:style>
  <w:style w:type="paragraph" w:customStyle="1" w:styleId="E5A966B5DC164E23AF37BB7DFDCC2605">
    <w:name w:val="E5A966B5DC164E23AF37BB7DFDCC2605"/>
    <w:rsid w:val="008A7584"/>
  </w:style>
  <w:style w:type="paragraph" w:customStyle="1" w:styleId="F6C45C57724B4246AC5CA2B5A187D9A8">
    <w:name w:val="F6C45C57724B4246AC5CA2B5A187D9A8"/>
    <w:rsid w:val="008A7584"/>
  </w:style>
  <w:style w:type="paragraph" w:customStyle="1" w:styleId="BA9BAE55D744405E8328E73C56BE33A4">
    <w:name w:val="BA9BAE55D744405E8328E73C56BE33A4"/>
    <w:rsid w:val="008A7584"/>
  </w:style>
  <w:style w:type="paragraph" w:customStyle="1" w:styleId="920A00CA2B614540B365C5A9F06AF474">
    <w:name w:val="920A00CA2B614540B365C5A9F06AF474"/>
    <w:rsid w:val="008A7584"/>
  </w:style>
  <w:style w:type="paragraph" w:customStyle="1" w:styleId="DCD95059C19E446CA3F10ECB8D03E364">
    <w:name w:val="DCD95059C19E446CA3F10ECB8D03E364"/>
    <w:rsid w:val="008A7584"/>
  </w:style>
  <w:style w:type="paragraph" w:customStyle="1" w:styleId="95C722F094294CB0B0404B2DD6012196">
    <w:name w:val="95C722F094294CB0B0404B2DD6012196"/>
    <w:rsid w:val="008A7584"/>
  </w:style>
  <w:style w:type="paragraph" w:customStyle="1" w:styleId="BDB9607E611C4170B4A49ECF8AA87902">
    <w:name w:val="BDB9607E611C4170B4A49ECF8AA87902"/>
    <w:rsid w:val="008A7584"/>
  </w:style>
  <w:style w:type="paragraph" w:customStyle="1" w:styleId="A0C4039BFC884C91B5B66111B96E602F">
    <w:name w:val="A0C4039BFC884C91B5B66111B96E602F"/>
    <w:rsid w:val="008A7584"/>
  </w:style>
  <w:style w:type="paragraph" w:customStyle="1" w:styleId="198AE80EEB42427C910DBA74CE437571">
    <w:name w:val="198AE80EEB42427C910DBA74CE437571"/>
    <w:rsid w:val="008A7584"/>
  </w:style>
  <w:style w:type="paragraph" w:customStyle="1" w:styleId="3730119A33AE4060A628C8E0CCBD3E89">
    <w:name w:val="3730119A33AE4060A628C8E0CCBD3E89"/>
    <w:rsid w:val="008A7584"/>
  </w:style>
  <w:style w:type="paragraph" w:customStyle="1" w:styleId="DB14979695234996AE38793145EEDDC3">
    <w:name w:val="DB14979695234996AE38793145EEDDC3"/>
    <w:rsid w:val="008A7584"/>
  </w:style>
  <w:style w:type="paragraph" w:customStyle="1" w:styleId="544AE18C221B482393B043CA517C6436">
    <w:name w:val="544AE18C221B482393B043CA517C6436"/>
    <w:rsid w:val="008A7584"/>
  </w:style>
  <w:style w:type="paragraph" w:customStyle="1" w:styleId="1C5163E21ADC4E75B5B274F2A2FF90BC">
    <w:name w:val="1C5163E21ADC4E75B5B274F2A2FF90BC"/>
    <w:rsid w:val="008A7584"/>
  </w:style>
  <w:style w:type="paragraph" w:customStyle="1" w:styleId="848948E24D7543F8B46C847B8A441F57">
    <w:name w:val="848948E24D7543F8B46C847B8A441F57"/>
    <w:rsid w:val="008A7584"/>
  </w:style>
  <w:style w:type="paragraph" w:customStyle="1" w:styleId="A620DA9626304C538555AC3B1482F94D">
    <w:name w:val="A620DA9626304C538555AC3B1482F94D"/>
    <w:rsid w:val="008A7584"/>
  </w:style>
  <w:style w:type="paragraph" w:customStyle="1" w:styleId="77FBE21FC49A4161969AC3AEED532BDF">
    <w:name w:val="77FBE21FC49A4161969AC3AEED532BDF"/>
    <w:rsid w:val="008A7584"/>
  </w:style>
  <w:style w:type="paragraph" w:customStyle="1" w:styleId="523D07670B8943969114369D8208C055">
    <w:name w:val="523D07670B8943969114369D8208C055"/>
    <w:rsid w:val="008A7584"/>
  </w:style>
  <w:style w:type="paragraph" w:customStyle="1" w:styleId="5AA9A571F4B64B22A3E66E80AA58DF3E">
    <w:name w:val="5AA9A571F4B64B22A3E66E80AA58DF3E"/>
    <w:rsid w:val="008A7584"/>
  </w:style>
  <w:style w:type="paragraph" w:customStyle="1" w:styleId="9C4E51DC08B649C0BBEC5438BA12C11B">
    <w:name w:val="9C4E51DC08B649C0BBEC5438BA12C11B"/>
    <w:rsid w:val="008A7584"/>
  </w:style>
  <w:style w:type="paragraph" w:customStyle="1" w:styleId="82C1E7C4BD8643668C57E79C8CA2FD06">
    <w:name w:val="82C1E7C4BD8643668C57E79C8CA2FD06"/>
    <w:rsid w:val="008A7584"/>
  </w:style>
  <w:style w:type="paragraph" w:customStyle="1" w:styleId="63D8C141A3404F44B577915F5DA751A0">
    <w:name w:val="63D8C141A3404F44B577915F5DA751A0"/>
    <w:rsid w:val="008A7584"/>
  </w:style>
  <w:style w:type="paragraph" w:customStyle="1" w:styleId="54A3F6C9D4674534A66779667BC0A1DB">
    <w:name w:val="54A3F6C9D4674534A66779667BC0A1DB"/>
    <w:rsid w:val="008A7584"/>
  </w:style>
  <w:style w:type="paragraph" w:customStyle="1" w:styleId="6447DF8111CB4875AC7F2BB9D07CD1E3">
    <w:name w:val="6447DF8111CB4875AC7F2BB9D07CD1E3"/>
    <w:rsid w:val="008A7584"/>
  </w:style>
  <w:style w:type="paragraph" w:customStyle="1" w:styleId="1915B8E1E2264CE0B4B459BF57FD39BF">
    <w:name w:val="1915B8E1E2264CE0B4B459BF57FD39BF"/>
    <w:rsid w:val="00224520"/>
  </w:style>
  <w:style w:type="paragraph" w:customStyle="1" w:styleId="9A4EE6BE54B7488FBE71F1CCDE6058F1">
    <w:name w:val="9A4EE6BE54B7488FBE71F1CCDE6058F1"/>
    <w:rsid w:val="00224520"/>
  </w:style>
  <w:style w:type="paragraph" w:customStyle="1" w:styleId="906C562E0B1F49A5B9FD78F13F030A19">
    <w:name w:val="906C562E0B1F49A5B9FD78F13F030A19"/>
    <w:rsid w:val="00224520"/>
  </w:style>
  <w:style w:type="paragraph" w:customStyle="1" w:styleId="D298D4CFB9E14D8DADDE371230DF0D84">
    <w:name w:val="D298D4CFB9E14D8DADDE371230DF0D84"/>
    <w:rsid w:val="00224520"/>
  </w:style>
  <w:style w:type="paragraph" w:customStyle="1" w:styleId="1F0165E4B5754BB888FF7AC598576848">
    <w:name w:val="1F0165E4B5754BB888FF7AC598576848"/>
    <w:rsid w:val="00224520"/>
  </w:style>
  <w:style w:type="paragraph" w:customStyle="1" w:styleId="580147CF03B242EB9D72E9E7CAA59F9D">
    <w:name w:val="580147CF03B242EB9D72E9E7CAA59F9D"/>
    <w:rsid w:val="00224520"/>
  </w:style>
  <w:style w:type="paragraph" w:customStyle="1" w:styleId="26AD5DD885A3408DB8253F08E83F9CBF">
    <w:name w:val="26AD5DD885A3408DB8253F08E83F9CBF"/>
    <w:rsid w:val="00224520"/>
  </w:style>
  <w:style w:type="paragraph" w:customStyle="1" w:styleId="3842210BCCA4483F8FF0B8EFC40EB285">
    <w:name w:val="3842210BCCA4483F8FF0B8EFC40EB285"/>
    <w:rsid w:val="00224520"/>
  </w:style>
  <w:style w:type="paragraph" w:customStyle="1" w:styleId="59ED7E5F90A04868BD2F468DCA193781">
    <w:name w:val="59ED7E5F90A04868BD2F468DCA193781"/>
    <w:rsid w:val="00224520"/>
  </w:style>
  <w:style w:type="paragraph" w:customStyle="1" w:styleId="A63A87ABBCFD43858263F80AA5D0ABDF">
    <w:name w:val="A63A87ABBCFD43858263F80AA5D0ABDF"/>
    <w:rsid w:val="00224520"/>
  </w:style>
  <w:style w:type="paragraph" w:customStyle="1" w:styleId="8A6CDBC39F764A8788FA9A9342F1205C">
    <w:name w:val="8A6CDBC39F764A8788FA9A9342F1205C"/>
    <w:rsid w:val="00224520"/>
  </w:style>
  <w:style w:type="paragraph" w:customStyle="1" w:styleId="96B32C6255AD4E68B60B8949DC5CC368">
    <w:name w:val="96B32C6255AD4E68B60B8949DC5CC368"/>
    <w:rsid w:val="00224520"/>
  </w:style>
  <w:style w:type="paragraph" w:customStyle="1" w:styleId="411AABD7C87C4870902259A626135240">
    <w:name w:val="411AABD7C87C4870902259A626135240"/>
    <w:rsid w:val="00224520"/>
  </w:style>
  <w:style w:type="paragraph" w:customStyle="1" w:styleId="0B0FB8AAEDA14DB4B940F59F36FECD7E">
    <w:name w:val="0B0FB8AAEDA14DB4B940F59F36FECD7E"/>
    <w:rsid w:val="00224520"/>
  </w:style>
  <w:style w:type="paragraph" w:customStyle="1" w:styleId="B8EE77797F6642E8B2BB1BB1CF9F59A2">
    <w:name w:val="B8EE77797F6642E8B2BB1BB1CF9F59A2"/>
    <w:rsid w:val="00224520"/>
  </w:style>
  <w:style w:type="paragraph" w:customStyle="1" w:styleId="E430032D025E49C89BA0C91CFECB62B1">
    <w:name w:val="E430032D025E49C89BA0C91CFECB62B1"/>
    <w:rsid w:val="00224520"/>
  </w:style>
  <w:style w:type="paragraph" w:customStyle="1" w:styleId="454AFF8C3E244406AABBFBCF580A7BD3">
    <w:name w:val="454AFF8C3E244406AABBFBCF580A7BD3"/>
    <w:rsid w:val="00224520"/>
  </w:style>
  <w:style w:type="paragraph" w:customStyle="1" w:styleId="DD4252843CA1473EAC9195207AD45E93">
    <w:name w:val="DD4252843CA1473EAC9195207AD45E93"/>
    <w:rsid w:val="00224520"/>
  </w:style>
  <w:style w:type="paragraph" w:customStyle="1" w:styleId="1CCAA99ADA624104B542A59929F076AE">
    <w:name w:val="1CCAA99ADA624104B542A59929F076AE"/>
    <w:rsid w:val="00224520"/>
  </w:style>
  <w:style w:type="paragraph" w:customStyle="1" w:styleId="DA7518B5064F41E0B0AD82932836A22C">
    <w:name w:val="DA7518B5064F41E0B0AD82932836A22C"/>
    <w:rsid w:val="00224520"/>
  </w:style>
  <w:style w:type="paragraph" w:customStyle="1" w:styleId="FE3A287A1AA149609CAA402B673B08F9">
    <w:name w:val="FE3A287A1AA149609CAA402B673B08F9"/>
    <w:rsid w:val="00224520"/>
  </w:style>
  <w:style w:type="paragraph" w:customStyle="1" w:styleId="9CFC8C5C2BF449748F9EC4BBFED969CF">
    <w:name w:val="9CFC8C5C2BF449748F9EC4BBFED969CF"/>
    <w:rsid w:val="00224520"/>
  </w:style>
  <w:style w:type="paragraph" w:customStyle="1" w:styleId="0E916488EA9340E88BC156E3BE58A0AD">
    <w:name w:val="0E916488EA9340E88BC156E3BE58A0AD"/>
    <w:rsid w:val="00224520"/>
  </w:style>
  <w:style w:type="paragraph" w:customStyle="1" w:styleId="9A9D2742E0624F9B815CFBED6FDF8049">
    <w:name w:val="9A9D2742E0624F9B815CFBED6FDF8049"/>
    <w:rsid w:val="00224520"/>
  </w:style>
  <w:style w:type="paragraph" w:customStyle="1" w:styleId="0E3552EB95CD4479B7F63A598F71D64B">
    <w:name w:val="0E3552EB95CD4479B7F63A598F71D64B"/>
    <w:rsid w:val="00224520"/>
  </w:style>
  <w:style w:type="paragraph" w:customStyle="1" w:styleId="3080F7F06F3B4D919CC20243C22F1965">
    <w:name w:val="3080F7F06F3B4D919CC20243C22F1965"/>
    <w:rsid w:val="00224520"/>
  </w:style>
  <w:style w:type="paragraph" w:customStyle="1" w:styleId="E48050827AE642FE8941D6DF6D7DEBF7">
    <w:name w:val="E48050827AE642FE8941D6DF6D7DEBF7"/>
    <w:rsid w:val="00224520"/>
  </w:style>
  <w:style w:type="paragraph" w:customStyle="1" w:styleId="C843603FE4794DA397E558769E92EDC4">
    <w:name w:val="C843603FE4794DA397E558769E92EDC4"/>
    <w:rsid w:val="00224520"/>
  </w:style>
  <w:style w:type="paragraph" w:customStyle="1" w:styleId="DA292D39020B4E26815BFA8D0F83095E">
    <w:name w:val="DA292D39020B4E26815BFA8D0F83095E"/>
    <w:rsid w:val="00224520"/>
  </w:style>
  <w:style w:type="paragraph" w:customStyle="1" w:styleId="5C5E204D597542C8AF685E9259751A0C">
    <w:name w:val="5C5E204D597542C8AF685E9259751A0C"/>
    <w:rsid w:val="00224520"/>
  </w:style>
  <w:style w:type="paragraph" w:customStyle="1" w:styleId="7BED8C35736A46BEB8C66DF1A8155A91">
    <w:name w:val="7BED8C35736A46BEB8C66DF1A8155A91"/>
    <w:rsid w:val="00224520"/>
  </w:style>
  <w:style w:type="paragraph" w:customStyle="1" w:styleId="14A9A46AC2BF46389EC4A1D36FCF6E30">
    <w:name w:val="14A9A46AC2BF46389EC4A1D36FCF6E30"/>
    <w:rsid w:val="00224520"/>
  </w:style>
  <w:style w:type="paragraph" w:customStyle="1" w:styleId="665B6E9B9E054429B55E1CAA12AC938F">
    <w:name w:val="665B6E9B9E054429B55E1CAA12AC938F"/>
    <w:rsid w:val="00224520"/>
  </w:style>
  <w:style w:type="paragraph" w:customStyle="1" w:styleId="5AFAE880B87B4C8B837C2A9415DD15FB">
    <w:name w:val="5AFAE880B87B4C8B837C2A9415DD15FB"/>
    <w:rsid w:val="00224520"/>
  </w:style>
  <w:style w:type="paragraph" w:customStyle="1" w:styleId="9C2CE9C83AF948A788E2B01326C17932">
    <w:name w:val="9C2CE9C83AF948A788E2B01326C17932"/>
    <w:rsid w:val="00224520"/>
  </w:style>
  <w:style w:type="paragraph" w:customStyle="1" w:styleId="141FEE3F2594414291A64B3721FC7E24">
    <w:name w:val="141FEE3F2594414291A64B3721FC7E24"/>
    <w:rsid w:val="00224520"/>
  </w:style>
  <w:style w:type="paragraph" w:customStyle="1" w:styleId="4015958AF9E04DF199EE6F641D1E86D6">
    <w:name w:val="4015958AF9E04DF199EE6F641D1E86D6"/>
    <w:rsid w:val="00191D79"/>
  </w:style>
  <w:style w:type="paragraph" w:customStyle="1" w:styleId="5B2DA624F52A4EF5992C961D974565B1">
    <w:name w:val="5B2DA624F52A4EF5992C961D974565B1"/>
    <w:rsid w:val="00191D79"/>
  </w:style>
  <w:style w:type="paragraph" w:customStyle="1" w:styleId="527F0058BAC44F68B54D13EB3F845E09">
    <w:name w:val="527F0058BAC44F68B54D13EB3F845E09"/>
    <w:rsid w:val="00191D79"/>
  </w:style>
  <w:style w:type="paragraph" w:customStyle="1" w:styleId="999CF7ADAC034F33986442EBFDB56066">
    <w:name w:val="999CF7ADAC034F33986442EBFDB56066"/>
    <w:rsid w:val="00191D79"/>
  </w:style>
  <w:style w:type="paragraph" w:customStyle="1" w:styleId="73129B6F11304132BCFA59A4B21B4D99">
    <w:name w:val="73129B6F11304132BCFA59A4B21B4D99"/>
    <w:rsid w:val="00191D79"/>
  </w:style>
  <w:style w:type="paragraph" w:customStyle="1" w:styleId="CFE8ECA299C54AD6B04964F70CC90A3C">
    <w:name w:val="CFE8ECA299C54AD6B04964F70CC90A3C"/>
    <w:rsid w:val="00191D79"/>
  </w:style>
  <w:style w:type="paragraph" w:customStyle="1" w:styleId="06B5C8288C6741B987A0B0CF95C3DB91">
    <w:name w:val="06B5C8288C6741B987A0B0CF95C3DB91"/>
    <w:rsid w:val="00191D79"/>
  </w:style>
  <w:style w:type="paragraph" w:customStyle="1" w:styleId="965F73A2758B4C4CB0137F61C20D6C0E">
    <w:name w:val="965F73A2758B4C4CB0137F61C20D6C0E"/>
    <w:rsid w:val="00191D79"/>
  </w:style>
  <w:style w:type="paragraph" w:customStyle="1" w:styleId="E9C260D9F48E49A8B7408DE9BCDDC50F">
    <w:name w:val="E9C260D9F48E49A8B7408DE9BCDDC50F"/>
    <w:rsid w:val="00191D79"/>
  </w:style>
  <w:style w:type="paragraph" w:customStyle="1" w:styleId="61C65639B2A1408B9E4B2B957A28EB53">
    <w:name w:val="61C65639B2A1408B9E4B2B957A28EB53"/>
    <w:rsid w:val="00191D79"/>
  </w:style>
  <w:style w:type="paragraph" w:customStyle="1" w:styleId="D9B8043A250542A69082C62F931320BA">
    <w:name w:val="D9B8043A250542A69082C62F931320BA"/>
    <w:rsid w:val="00191D79"/>
  </w:style>
  <w:style w:type="paragraph" w:customStyle="1" w:styleId="3946F6AE92A54CF5A6143F2D92FC5734">
    <w:name w:val="3946F6AE92A54CF5A6143F2D92FC5734"/>
    <w:rsid w:val="00191D79"/>
  </w:style>
  <w:style w:type="paragraph" w:customStyle="1" w:styleId="414CD34A1BEE4FA683CA5DD07F9CB9EC">
    <w:name w:val="414CD34A1BEE4FA683CA5DD07F9CB9EC"/>
    <w:rsid w:val="00191D79"/>
  </w:style>
  <w:style w:type="paragraph" w:customStyle="1" w:styleId="DFA324235DD1437FB4F5FE89AC82309F">
    <w:name w:val="DFA324235DD1437FB4F5FE89AC82309F"/>
    <w:rsid w:val="00191D79"/>
  </w:style>
  <w:style w:type="paragraph" w:customStyle="1" w:styleId="5CB55DF8F0CA4FF0979193596098BC81">
    <w:name w:val="5CB55DF8F0CA4FF0979193596098BC81"/>
    <w:rsid w:val="00191D79"/>
  </w:style>
  <w:style w:type="paragraph" w:customStyle="1" w:styleId="EEB6EA91EB7846839AE822DBB5C9FA86">
    <w:name w:val="EEB6EA91EB7846839AE822DBB5C9FA86"/>
    <w:rsid w:val="00191D79"/>
  </w:style>
  <w:style w:type="paragraph" w:customStyle="1" w:styleId="39D00392C4BD4D28B8665D4E83A96E45">
    <w:name w:val="39D00392C4BD4D28B8665D4E83A96E45"/>
    <w:rsid w:val="00191D79"/>
  </w:style>
  <w:style w:type="paragraph" w:customStyle="1" w:styleId="BA8B48978E924998AFCBABE66127D642">
    <w:name w:val="BA8B48978E924998AFCBABE66127D642"/>
    <w:rsid w:val="00191D79"/>
  </w:style>
  <w:style w:type="paragraph" w:customStyle="1" w:styleId="CA0E84323FE74F2FB06E4D59ACE0A130">
    <w:name w:val="CA0E84323FE74F2FB06E4D59ACE0A130"/>
    <w:rsid w:val="00191D79"/>
  </w:style>
  <w:style w:type="paragraph" w:customStyle="1" w:styleId="558B48B4EEA742F2BABF5EE749307B4F">
    <w:name w:val="558B48B4EEA742F2BABF5EE749307B4F"/>
    <w:rsid w:val="00191D79"/>
  </w:style>
  <w:style w:type="paragraph" w:customStyle="1" w:styleId="4FFFF6BDDEC948388676563BC353AF42">
    <w:name w:val="4FFFF6BDDEC948388676563BC353AF42"/>
    <w:rsid w:val="00191D79"/>
  </w:style>
  <w:style w:type="paragraph" w:customStyle="1" w:styleId="64CDCFC7608B4802BEBFA8CFFDA76AAD">
    <w:name w:val="64CDCFC7608B4802BEBFA8CFFDA76AAD"/>
    <w:rsid w:val="00191D79"/>
  </w:style>
  <w:style w:type="paragraph" w:customStyle="1" w:styleId="8AE0EBD73A4E437E9F4FB20545D16C57">
    <w:name w:val="8AE0EBD73A4E437E9F4FB20545D16C57"/>
    <w:rsid w:val="00191D79"/>
  </w:style>
  <w:style w:type="paragraph" w:customStyle="1" w:styleId="549E77CD9F6340D5AC61BF530471F14D">
    <w:name w:val="549E77CD9F6340D5AC61BF530471F14D"/>
    <w:rsid w:val="00191D79"/>
  </w:style>
  <w:style w:type="paragraph" w:customStyle="1" w:styleId="A7E6B6C8D12143EB9B618544CE0CE32C">
    <w:name w:val="A7E6B6C8D12143EB9B618544CE0CE32C"/>
    <w:rsid w:val="00191D79"/>
  </w:style>
  <w:style w:type="paragraph" w:customStyle="1" w:styleId="A45D6461DE454077A6035AFF9F57B762">
    <w:name w:val="A45D6461DE454077A6035AFF9F57B762"/>
    <w:rsid w:val="00191D79"/>
  </w:style>
  <w:style w:type="paragraph" w:customStyle="1" w:styleId="41CCF9CBFBF046C89A0F98B037A1B74E">
    <w:name w:val="41CCF9CBFBF046C89A0F98B037A1B74E"/>
    <w:rsid w:val="00191D79"/>
  </w:style>
  <w:style w:type="paragraph" w:customStyle="1" w:styleId="AF85D04A9EDE4652B50D2478A3806032">
    <w:name w:val="AF85D04A9EDE4652B50D2478A3806032"/>
    <w:rsid w:val="00191D79"/>
  </w:style>
  <w:style w:type="paragraph" w:customStyle="1" w:styleId="54C8C412CEDF455A9827D981340C9019">
    <w:name w:val="54C8C412CEDF455A9827D981340C9019"/>
    <w:rsid w:val="00191D79"/>
  </w:style>
  <w:style w:type="paragraph" w:customStyle="1" w:styleId="9EF932DF72934903A42DCC05BE9C3A57">
    <w:name w:val="9EF932DF72934903A42DCC05BE9C3A57"/>
    <w:rsid w:val="00191D79"/>
  </w:style>
  <w:style w:type="paragraph" w:customStyle="1" w:styleId="69E36499F0F04605BCEC1EA2D275DA62">
    <w:name w:val="69E36499F0F04605BCEC1EA2D275DA62"/>
    <w:rsid w:val="00191D79"/>
  </w:style>
  <w:style w:type="paragraph" w:customStyle="1" w:styleId="F4F442BC1226487B9B9CFE6C5DA1EADF">
    <w:name w:val="F4F442BC1226487B9B9CFE6C5DA1EADF"/>
    <w:rsid w:val="00191D79"/>
  </w:style>
  <w:style w:type="paragraph" w:customStyle="1" w:styleId="1EE9CC47B64F4DA2A8A8989A792347EF">
    <w:name w:val="1EE9CC47B64F4DA2A8A8989A792347EF"/>
    <w:rsid w:val="00191D79"/>
  </w:style>
  <w:style w:type="paragraph" w:customStyle="1" w:styleId="BDA85D40A559472F9A522262ABC5D4F6">
    <w:name w:val="BDA85D40A559472F9A522262ABC5D4F6"/>
    <w:rsid w:val="00191D79"/>
  </w:style>
  <w:style w:type="paragraph" w:customStyle="1" w:styleId="616BFB8F86D3420C966BA1D20A6CA94A">
    <w:name w:val="616BFB8F86D3420C966BA1D20A6CA94A"/>
    <w:rsid w:val="006033D1"/>
  </w:style>
  <w:style w:type="paragraph" w:customStyle="1" w:styleId="B4DF32990FEA48F8A5973074EBFF3015">
    <w:name w:val="B4DF32990FEA48F8A5973074EBFF3015"/>
    <w:rsid w:val="006033D1"/>
  </w:style>
  <w:style w:type="paragraph" w:customStyle="1" w:styleId="AC249D5637F34ABDAEEE96D1A4CCB1DC">
    <w:name w:val="AC249D5637F34ABDAEEE96D1A4CCB1DC"/>
    <w:rsid w:val="006033D1"/>
  </w:style>
  <w:style w:type="paragraph" w:customStyle="1" w:styleId="4C01E25DD6364990BAB11FA2D4D13970">
    <w:name w:val="4C01E25DD6364990BAB11FA2D4D13970"/>
    <w:rsid w:val="006033D1"/>
  </w:style>
  <w:style w:type="paragraph" w:customStyle="1" w:styleId="A340ED48AC244BFC9C919EAB9E59569D">
    <w:name w:val="A340ED48AC244BFC9C919EAB9E59569D"/>
    <w:rsid w:val="006033D1"/>
  </w:style>
  <w:style w:type="paragraph" w:customStyle="1" w:styleId="8DA76B1827DF43D9B652E9B1DF7CEB2E">
    <w:name w:val="8DA76B1827DF43D9B652E9B1DF7CEB2E"/>
    <w:rsid w:val="006033D1"/>
  </w:style>
  <w:style w:type="paragraph" w:customStyle="1" w:styleId="16115FA2C18F4ACDA07E03F6A7C23D67">
    <w:name w:val="16115FA2C18F4ACDA07E03F6A7C23D67"/>
    <w:rsid w:val="006033D1"/>
  </w:style>
  <w:style w:type="paragraph" w:customStyle="1" w:styleId="B2AD3BDCEA624BD883DDB1623410E3E8">
    <w:name w:val="B2AD3BDCEA624BD883DDB1623410E3E8"/>
    <w:rsid w:val="006033D1"/>
  </w:style>
  <w:style w:type="paragraph" w:customStyle="1" w:styleId="878BA75FC2B741B1B32D11E86F3C8A83">
    <w:name w:val="878BA75FC2B741B1B32D11E86F3C8A83"/>
    <w:rsid w:val="006033D1"/>
  </w:style>
  <w:style w:type="paragraph" w:customStyle="1" w:styleId="2984BB62784E494A98DFC1A53A1A2B50">
    <w:name w:val="2984BB62784E494A98DFC1A53A1A2B50"/>
    <w:rsid w:val="006033D1"/>
  </w:style>
  <w:style w:type="paragraph" w:customStyle="1" w:styleId="59281A67E8B54E3EAD7EF057942B58BC">
    <w:name w:val="59281A67E8B54E3EAD7EF057942B58BC"/>
    <w:rsid w:val="006033D1"/>
  </w:style>
  <w:style w:type="paragraph" w:customStyle="1" w:styleId="76D96A0EB5B3477DAC40497456169759">
    <w:name w:val="76D96A0EB5B3477DAC40497456169759"/>
    <w:rsid w:val="006033D1"/>
  </w:style>
  <w:style w:type="paragraph" w:customStyle="1" w:styleId="A410A64468824116A1369EBBFCDAC5E1">
    <w:name w:val="A410A64468824116A1369EBBFCDAC5E1"/>
    <w:rsid w:val="006033D1"/>
  </w:style>
  <w:style w:type="paragraph" w:customStyle="1" w:styleId="0CF69794F7334C8EA971E5BC98358338">
    <w:name w:val="0CF69794F7334C8EA971E5BC98358338"/>
    <w:rsid w:val="006033D1"/>
  </w:style>
  <w:style w:type="paragraph" w:customStyle="1" w:styleId="C65F208011654892B80186A55507B976">
    <w:name w:val="C65F208011654892B80186A55507B976"/>
    <w:rsid w:val="006033D1"/>
  </w:style>
  <w:style w:type="paragraph" w:customStyle="1" w:styleId="5EAAD7839BF2492B8473E48E8552689D">
    <w:name w:val="5EAAD7839BF2492B8473E48E8552689D"/>
    <w:rsid w:val="006033D1"/>
  </w:style>
  <w:style w:type="paragraph" w:customStyle="1" w:styleId="EDCB7FF9E32744A38AF7BBA50991F8D6">
    <w:name w:val="EDCB7FF9E32744A38AF7BBA50991F8D6"/>
    <w:rsid w:val="006033D1"/>
  </w:style>
  <w:style w:type="paragraph" w:customStyle="1" w:styleId="E2A8D59698A6476183183E0EEC4E941B">
    <w:name w:val="E2A8D59698A6476183183E0EEC4E941B"/>
    <w:rsid w:val="006033D1"/>
  </w:style>
  <w:style w:type="paragraph" w:customStyle="1" w:styleId="E835229EC3474AC390503CB57C3BD705">
    <w:name w:val="E835229EC3474AC390503CB57C3BD705"/>
    <w:rsid w:val="006033D1"/>
  </w:style>
  <w:style w:type="paragraph" w:customStyle="1" w:styleId="6B432A5C631646ABA00B0AFA203B044D">
    <w:name w:val="6B432A5C631646ABA00B0AFA203B044D"/>
    <w:rsid w:val="006033D1"/>
  </w:style>
  <w:style w:type="paragraph" w:customStyle="1" w:styleId="A1B43ABAEA924BA8AD34C401D724FFB9">
    <w:name w:val="A1B43ABAEA924BA8AD34C401D724FFB9"/>
    <w:rsid w:val="006033D1"/>
  </w:style>
  <w:style w:type="paragraph" w:customStyle="1" w:styleId="48E2C8665F8946F493D987B41845EF67">
    <w:name w:val="48E2C8665F8946F493D987B41845EF67"/>
    <w:rsid w:val="006033D1"/>
  </w:style>
  <w:style w:type="paragraph" w:customStyle="1" w:styleId="1E62D5D1DE90426DAECC1A666C391BD8">
    <w:name w:val="1E62D5D1DE90426DAECC1A666C391BD8"/>
    <w:rsid w:val="006033D1"/>
  </w:style>
  <w:style w:type="paragraph" w:customStyle="1" w:styleId="0901D712DC1B4390AD6E8F3721A7197F">
    <w:name w:val="0901D712DC1B4390AD6E8F3721A7197F"/>
    <w:rsid w:val="006033D1"/>
  </w:style>
  <w:style w:type="paragraph" w:customStyle="1" w:styleId="E8C8CBC2CC9E4580B2B5178C62264C37">
    <w:name w:val="E8C8CBC2CC9E4580B2B5178C62264C37"/>
    <w:rsid w:val="006033D1"/>
  </w:style>
  <w:style w:type="paragraph" w:customStyle="1" w:styleId="58D9D1D97A9B4E66BCEBEE273D0418AC">
    <w:name w:val="58D9D1D97A9B4E66BCEBEE273D0418AC"/>
    <w:rsid w:val="006033D1"/>
  </w:style>
  <w:style w:type="paragraph" w:customStyle="1" w:styleId="2E28CEB0CD984C5B96A3858824F3AD68">
    <w:name w:val="2E28CEB0CD984C5B96A3858824F3AD68"/>
    <w:rsid w:val="006033D1"/>
  </w:style>
  <w:style w:type="paragraph" w:customStyle="1" w:styleId="1329B92B50604BCBB914A00AACE6280F">
    <w:name w:val="1329B92B50604BCBB914A00AACE6280F"/>
    <w:rsid w:val="006033D1"/>
  </w:style>
  <w:style w:type="paragraph" w:customStyle="1" w:styleId="C6CB4A4F5CCB434DAFE51FF7E9E46CA3">
    <w:name w:val="C6CB4A4F5CCB434DAFE51FF7E9E46CA3"/>
    <w:rsid w:val="006033D1"/>
  </w:style>
  <w:style w:type="paragraph" w:customStyle="1" w:styleId="BEA299D0233B4AB6A45CEE58B7939C48">
    <w:name w:val="BEA299D0233B4AB6A45CEE58B7939C48"/>
    <w:rsid w:val="006033D1"/>
  </w:style>
  <w:style w:type="paragraph" w:customStyle="1" w:styleId="367D9EC4D7EE4CAFAB9D9371BF6789B6">
    <w:name w:val="367D9EC4D7EE4CAFAB9D9371BF6789B6"/>
    <w:rsid w:val="006033D1"/>
  </w:style>
  <w:style w:type="paragraph" w:customStyle="1" w:styleId="CE9C4649F0104D1B9999CF51724B87A6">
    <w:name w:val="CE9C4649F0104D1B9999CF51724B87A6"/>
    <w:rsid w:val="006033D1"/>
  </w:style>
  <w:style w:type="paragraph" w:customStyle="1" w:styleId="8F6422142C71413DA1C9DAC062D97D54">
    <w:name w:val="8F6422142C71413DA1C9DAC062D97D54"/>
    <w:rsid w:val="006033D1"/>
  </w:style>
  <w:style w:type="paragraph" w:customStyle="1" w:styleId="AD46ECF189C64D759DFF63CA5A7C273E">
    <w:name w:val="AD46ECF189C64D759DFF63CA5A7C273E"/>
    <w:rsid w:val="006033D1"/>
  </w:style>
  <w:style w:type="paragraph" w:customStyle="1" w:styleId="3E7D689795F2468CBFC08ECF2074E489">
    <w:name w:val="3E7D689795F2468CBFC08ECF2074E489"/>
    <w:rsid w:val="006033D1"/>
  </w:style>
  <w:style w:type="paragraph" w:customStyle="1" w:styleId="B444F5E66C4149C4AC5E64DF76C4F71C">
    <w:name w:val="B444F5E66C4149C4AC5E64DF76C4F71C"/>
    <w:rsid w:val="006033D1"/>
  </w:style>
  <w:style w:type="paragraph" w:customStyle="1" w:styleId="6E8903BE629A47F3AA7B236CA710DF8D">
    <w:name w:val="6E8903BE629A47F3AA7B236CA710DF8D"/>
    <w:rsid w:val="006033D1"/>
  </w:style>
  <w:style w:type="paragraph" w:customStyle="1" w:styleId="C4016CFF487E40F0862AC3CDEDD3DC8E">
    <w:name w:val="C4016CFF487E40F0862AC3CDEDD3DC8E"/>
    <w:rsid w:val="006033D1"/>
  </w:style>
  <w:style w:type="paragraph" w:customStyle="1" w:styleId="A07A2C00FB5C401EB450E2A77B686860">
    <w:name w:val="A07A2C00FB5C401EB450E2A77B686860"/>
    <w:rsid w:val="006033D1"/>
  </w:style>
  <w:style w:type="paragraph" w:customStyle="1" w:styleId="34532BC3561E40D197783A008D6D695D">
    <w:name w:val="34532BC3561E40D197783A008D6D695D"/>
    <w:rsid w:val="006033D1"/>
  </w:style>
  <w:style w:type="paragraph" w:customStyle="1" w:styleId="161952BE07FC4D27BA43F49DA3F23346">
    <w:name w:val="161952BE07FC4D27BA43F49DA3F23346"/>
    <w:rsid w:val="006033D1"/>
  </w:style>
  <w:style w:type="paragraph" w:customStyle="1" w:styleId="46186FDCFCEE4B7B85894F1C9D1BDBA2">
    <w:name w:val="46186FDCFCEE4B7B85894F1C9D1BDBA2"/>
    <w:rsid w:val="006033D1"/>
  </w:style>
  <w:style w:type="paragraph" w:customStyle="1" w:styleId="7AB16606FADB493683BCE3884EAB2FEC">
    <w:name w:val="7AB16606FADB493683BCE3884EAB2FEC"/>
    <w:rsid w:val="006033D1"/>
  </w:style>
  <w:style w:type="paragraph" w:customStyle="1" w:styleId="CB3B66EAD0C54DB0B35F6197DE3320D3">
    <w:name w:val="CB3B66EAD0C54DB0B35F6197DE3320D3"/>
    <w:rsid w:val="006033D1"/>
  </w:style>
  <w:style w:type="paragraph" w:customStyle="1" w:styleId="43F2876607F3486DBBEB854C7A75B348">
    <w:name w:val="43F2876607F3486DBBEB854C7A75B348"/>
    <w:rsid w:val="00CE3A9F"/>
  </w:style>
  <w:style w:type="paragraph" w:customStyle="1" w:styleId="594801B5679C485FB3F81AD6B1AF93BD">
    <w:name w:val="594801B5679C485FB3F81AD6B1AF93BD"/>
    <w:rsid w:val="006000EE"/>
  </w:style>
  <w:style w:type="paragraph" w:customStyle="1" w:styleId="C4933B69C8A7491090DC04FCB0C5A0BD">
    <w:name w:val="C4933B69C8A7491090DC04FCB0C5A0BD"/>
    <w:rsid w:val="006000EE"/>
  </w:style>
  <w:style w:type="paragraph" w:customStyle="1" w:styleId="A63978339EA240D6896FA93DDE315156">
    <w:name w:val="A63978339EA240D6896FA93DDE315156"/>
    <w:rsid w:val="006000EE"/>
  </w:style>
  <w:style w:type="paragraph" w:customStyle="1" w:styleId="7412896315DD463A8C2BA19ADE5EA7FC">
    <w:name w:val="7412896315DD463A8C2BA19ADE5EA7FC"/>
    <w:rsid w:val="006000EE"/>
  </w:style>
  <w:style w:type="paragraph" w:customStyle="1" w:styleId="7A059490732940C99EA063472D1EF690">
    <w:name w:val="7A059490732940C99EA063472D1EF690"/>
    <w:rsid w:val="006000EE"/>
  </w:style>
  <w:style w:type="paragraph" w:customStyle="1" w:styleId="F9D189A4198A45C3A7EE27428904D519">
    <w:name w:val="F9D189A4198A45C3A7EE27428904D519"/>
    <w:rsid w:val="006000EE"/>
  </w:style>
  <w:style w:type="paragraph" w:customStyle="1" w:styleId="FD0F83C01F7E4D96A7002245A7E56CFB">
    <w:name w:val="FD0F83C01F7E4D96A7002245A7E56CFB"/>
    <w:rsid w:val="006000EE"/>
  </w:style>
  <w:style w:type="paragraph" w:customStyle="1" w:styleId="0FC249309E794A7CA203BE81CB29CC0A">
    <w:name w:val="0FC249309E794A7CA203BE81CB29CC0A"/>
    <w:rsid w:val="006000EE"/>
  </w:style>
  <w:style w:type="paragraph" w:customStyle="1" w:styleId="E5E49ECCE4754C59B1D2A50C37DD47A3">
    <w:name w:val="E5E49ECCE4754C59B1D2A50C37DD47A3"/>
    <w:rsid w:val="006000EE"/>
  </w:style>
  <w:style w:type="paragraph" w:customStyle="1" w:styleId="D82EC72723DF4DAA9437647909EAA091">
    <w:name w:val="D82EC72723DF4DAA9437647909EAA091"/>
    <w:rsid w:val="006000EE"/>
  </w:style>
  <w:style w:type="paragraph" w:customStyle="1" w:styleId="3F3011CFC22E4E6CBBC1ED7615E2F01A">
    <w:name w:val="3F3011CFC22E4E6CBBC1ED7615E2F01A"/>
    <w:rsid w:val="006000EE"/>
  </w:style>
  <w:style w:type="paragraph" w:customStyle="1" w:styleId="3F6A1A83FA814649874D1F55D02B6111">
    <w:name w:val="3F6A1A83FA814649874D1F55D02B6111"/>
    <w:rsid w:val="006000EE"/>
  </w:style>
  <w:style w:type="paragraph" w:customStyle="1" w:styleId="7737E975140C4E3DAF34EA190B4B319D">
    <w:name w:val="7737E975140C4E3DAF34EA190B4B319D"/>
    <w:rsid w:val="006000EE"/>
  </w:style>
  <w:style w:type="paragraph" w:customStyle="1" w:styleId="62CB65A418CB463597891C0414FFAEEE">
    <w:name w:val="62CB65A418CB463597891C0414FFAEEE"/>
    <w:rsid w:val="006000EE"/>
  </w:style>
  <w:style w:type="paragraph" w:customStyle="1" w:styleId="A74682D60596467EAC6C15854681A547">
    <w:name w:val="A74682D60596467EAC6C15854681A547"/>
    <w:rsid w:val="006000EE"/>
  </w:style>
  <w:style w:type="paragraph" w:customStyle="1" w:styleId="CBE87D0945AD44FA85B07E313377CFFB">
    <w:name w:val="CBE87D0945AD44FA85B07E313377CFFB"/>
    <w:rsid w:val="006000EE"/>
  </w:style>
  <w:style w:type="paragraph" w:customStyle="1" w:styleId="7EBCBBFE9355488DAE4059EE26A9E970">
    <w:name w:val="7EBCBBFE9355488DAE4059EE26A9E970"/>
    <w:rsid w:val="006000EE"/>
  </w:style>
  <w:style w:type="paragraph" w:customStyle="1" w:styleId="A1D621B69C8D466C83E3CE1E77F345FF">
    <w:name w:val="A1D621B69C8D466C83E3CE1E77F345FF"/>
    <w:rsid w:val="00F12DF9"/>
  </w:style>
  <w:style w:type="paragraph" w:customStyle="1" w:styleId="20F30A43C057488B965B125401B66326">
    <w:name w:val="20F30A43C057488B965B125401B66326"/>
    <w:rsid w:val="00F12DF9"/>
  </w:style>
  <w:style w:type="paragraph" w:customStyle="1" w:styleId="FB1FFA4EF9024A01BC1111A691D69BEE">
    <w:name w:val="FB1FFA4EF9024A01BC1111A691D69BEE"/>
    <w:rsid w:val="00F12DF9"/>
  </w:style>
  <w:style w:type="paragraph" w:customStyle="1" w:styleId="1334316A8DA74826A1125A693ABD2557">
    <w:name w:val="1334316A8DA74826A1125A693ABD2557"/>
    <w:rsid w:val="00F12DF9"/>
  </w:style>
  <w:style w:type="paragraph" w:customStyle="1" w:styleId="8A68656934114E0DBCB88C961B4B4742">
    <w:name w:val="8A68656934114E0DBCB88C961B4B4742"/>
    <w:rsid w:val="00F12DF9"/>
  </w:style>
  <w:style w:type="paragraph" w:customStyle="1" w:styleId="ECF02EC1E4E04723806AB2FE25AB2535">
    <w:name w:val="ECF02EC1E4E04723806AB2FE25AB2535"/>
    <w:rsid w:val="00F12DF9"/>
  </w:style>
  <w:style w:type="paragraph" w:customStyle="1" w:styleId="2F2F909DFDCE49158771B6A5833CB3E7">
    <w:name w:val="2F2F909DFDCE49158771B6A5833CB3E7"/>
    <w:rsid w:val="00F12DF9"/>
  </w:style>
  <w:style w:type="paragraph" w:customStyle="1" w:styleId="F7B1442C15314F919FE3D5B6680E4E92">
    <w:name w:val="F7B1442C15314F919FE3D5B6680E4E92"/>
    <w:rsid w:val="00F12DF9"/>
  </w:style>
  <w:style w:type="paragraph" w:customStyle="1" w:styleId="E78557FDAC2F4E57B06275D03AA9BD9A">
    <w:name w:val="E78557FDAC2F4E57B06275D03AA9BD9A"/>
    <w:rsid w:val="00F12DF9"/>
  </w:style>
  <w:style w:type="paragraph" w:customStyle="1" w:styleId="BA5D6E24BE834F3C8B88E9E331655F90">
    <w:name w:val="BA5D6E24BE834F3C8B88E9E331655F90"/>
    <w:rsid w:val="00F12DF9"/>
  </w:style>
  <w:style w:type="paragraph" w:customStyle="1" w:styleId="4C1BFAFA6F054EEC8C338E00B4AAD5D5">
    <w:name w:val="4C1BFAFA6F054EEC8C338E00B4AAD5D5"/>
    <w:rsid w:val="00F12DF9"/>
  </w:style>
  <w:style w:type="paragraph" w:customStyle="1" w:styleId="9DB0FCD0E3B1468FABE456A3F1AA2449">
    <w:name w:val="9DB0FCD0E3B1468FABE456A3F1AA2449"/>
    <w:rsid w:val="00F12DF9"/>
  </w:style>
  <w:style w:type="paragraph" w:customStyle="1" w:styleId="02404D92809341C3BC20CDA9F4382ADF">
    <w:name w:val="02404D92809341C3BC20CDA9F4382ADF"/>
    <w:rsid w:val="00F12DF9"/>
  </w:style>
  <w:style w:type="paragraph" w:customStyle="1" w:styleId="3B071A3C25614D83AA79DF1B59B21B06">
    <w:name w:val="3B071A3C25614D83AA79DF1B59B21B06"/>
    <w:rsid w:val="00F12DF9"/>
  </w:style>
  <w:style w:type="paragraph" w:customStyle="1" w:styleId="43A1F76A262843E68A7CD9839860A1D2">
    <w:name w:val="43A1F76A262843E68A7CD9839860A1D2"/>
    <w:rsid w:val="00F12DF9"/>
  </w:style>
  <w:style w:type="paragraph" w:customStyle="1" w:styleId="F5D16C796CD14CC999E0C2E020195B7D">
    <w:name w:val="F5D16C796CD14CC999E0C2E020195B7D"/>
    <w:rsid w:val="00F12DF9"/>
  </w:style>
  <w:style w:type="paragraph" w:customStyle="1" w:styleId="29EC12FA84D340C68AEE090A632BC47B">
    <w:name w:val="29EC12FA84D340C68AEE090A632BC47B"/>
    <w:rsid w:val="00F12DF9"/>
  </w:style>
  <w:style w:type="paragraph" w:customStyle="1" w:styleId="E7E76B80B54B49169DA8AC32A2321846">
    <w:name w:val="E7E76B80B54B49169DA8AC32A2321846"/>
    <w:rsid w:val="00F12DF9"/>
  </w:style>
  <w:style w:type="paragraph" w:customStyle="1" w:styleId="AF9F2C29506E45B5B6651FD3C7967076">
    <w:name w:val="AF9F2C29506E45B5B6651FD3C7967076"/>
    <w:rsid w:val="00F12DF9"/>
  </w:style>
  <w:style w:type="paragraph" w:customStyle="1" w:styleId="4E1AD37611404488AE87B7CC24223AA6">
    <w:name w:val="4E1AD37611404488AE87B7CC24223AA6"/>
    <w:rsid w:val="00F12DF9"/>
  </w:style>
  <w:style w:type="paragraph" w:customStyle="1" w:styleId="A1C64067A11246698A98ADC5AE98A602">
    <w:name w:val="A1C64067A11246698A98ADC5AE98A602"/>
    <w:rsid w:val="00F12DF9"/>
  </w:style>
  <w:style w:type="paragraph" w:customStyle="1" w:styleId="A847D2BBA7B54C948E936983783DF7BE">
    <w:name w:val="A847D2BBA7B54C948E936983783DF7BE"/>
    <w:rsid w:val="00F12DF9"/>
  </w:style>
  <w:style w:type="paragraph" w:customStyle="1" w:styleId="839A6B8DD4E745008B3A94C80CF95BC5">
    <w:name w:val="839A6B8DD4E745008B3A94C80CF95BC5"/>
    <w:rsid w:val="00F12DF9"/>
  </w:style>
  <w:style w:type="paragraph" w:customStyle="1" w:styleId="FC5B2643823B47F6935FC006AEE19475">
    <w:name w:val="FC5B2643823B47F6935FC006AEE19475"/>
    <w:rsid w:val="00F12DF9"/>
  </w:style>
  <w:style w:type="paragraph" w:customStyle="1" w:styleId="A785DC6FB7464B47942B5F31ACFF5980">
    <w:name w:val="A785DC6FB7464B47942B5F31ACFF5980"/>
    <w:rsid w:val="00F12DF9"/>
  </w:style>
  <w:style w:type="paragraph" w:customStyle="1" w:styleId="10DA15531DBB4C2491FC435ACC680E32">
    <w:name w:val="10DA15531DBB4C2491FC435ACC680E32"/>
    <w:rsid w:val="00F12DF9"/>
  </w:style>
  <w:style w:type="paragraph" w:customStyle="1" w:styleId="FED49EE08DEE485E9A20EE71A85BD7FC">
    <w:name w:val="FED49EE08DEE485E9A20EE71A85BD7FC"/>
    <w:rsid w:val="00F12DF9"/>
  </w:style>
  <w:style w:type="paragraph" w:customStyle="1" w:styleId="B0DD7499D686477CAFE80A412CE93C3F">
    <w:name w:val="B0DD7499D686477CAFE80A412CE93C3F"/>
    <w:rsid w:val="00F12DF9"/>
  </w:style>
  <w:style w:type="paragraph" w:customStyle="1" w:styleId="B2E90B5856004809B4CE37035DD9800C">
    <w:name w:val="B2E90B5856004809B4CE37035DD9800C"/>
    <w:rsid w:val="00F12DF9"/>
  </w:style>
  <w:style w:type="paragraph" w:customStyle="1" w:styleId="3F99283EB4C54797B89A32A8E64903BE">
    <w:name w:val="3F99283EB4C54797B89A32A8E64903BE"/>
    <w:rsid w:val="00F12DF9"/>
  </w:style>
  <w:style w:type="paragraph" w:customStyle="1" w:styleId="3FB098BDE5EB4871A66994D5884D3B82">
    <w:name w:val="3FB098BDE5EB4871A66994D5884D3B82"/>
    <w:rsid w:val="00F12DF9"/>
  </w:style>
  <w:style w:type="paragraph" w:customStyle="1" w:styleId="2426EAE33E1848F1A361254CBB7E7DF7">
    <w:name w:val="2426EAE33E1848F1A361254CBB7E7DF7"/>
    <w:rsid w:val="00F12DF9"/>
  </w:style>
  <w:style w:type="paragraph" w:customStyle="1" w:styleId="06B317C4FA7A4C15AB84A524AFCCC3B9">
    <w:name w:val="06B317C4FA7A4C15AB84A524AFCCC3B9"/>
    <w:rsid w:val="00F12DF9"/>
  </w:style>
  <w:style w:type="paragraph" w:customStyle="1" w:styleId="3D8C77894E3640BD9C7E2235A0FCD341">
    <w:name w:val="3D8C77894E3640BD9C7E2235A0FCD341"/>
    <w:rsid w:val="00F12DF9"/>
  </w:style>
  <w:style w:type="paragraph" w:customStyle="1" w:styleId="8BE945FC3486439E807E5E0DA82B8837">
    <w:name w:val="8BE945FC3486439E807E5E0DA82B8837"/>
    <w:rsid w:val="00F12DF9"/>
  </w:style>
  <w:style w:type="paragraph" w:customStyle="1" w:styleId="96E935CD06654FCDAC234062CBD02679">
    <w:name w:val="96E935CD06654FCDAC234062CBD02679"/>
    <w:rsid w:val="00F12DF9"/>
  </w:style>
  <w:style w:type="paragraph" w:customStyle="1" w:styleId="48166586CB964AAA89B4179954CAACF0">
    <w:name w:val="48166586CB964AAA89B4179954CAACF0"/>
    <w:rsid w:val="00F12DF9"/>
  </w:style>
  <w:style w:type="paragraph" w:customStyle="1" w:styleId="7E8F8027695D4737BC0F7AE1D5592E00">
    <w:name w:val="7E8F8027695D4737BC0F7AE1D5592E00"/>
    <w:rsid w:val="00F12DF9"/>
  </w:style>
  <w:style w:type="paragraph" w:customStyle="1" w:styleId="73FF8B7C7FB849C6AABD7EB1E74D0268">
    <w:name w:val="73FF8B7C7FB849C6AABD7EB1E74D0268"/>
    <w:rsid w:val="00F12DF9"/>
  </w:style>
  <w:style w:type="paragraph" w:customStyle="1" w:styleId="969768F6E4084FA28E844959365D1E41">
    <w:name w:val="969768F6E4084FA28E844959365D1E41"/>
    <w:rsid w:val="00AE20B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E20B4"/>
    <w:rPr>
      <w:color w:val="808080"/>
    </w:rPr>
  </w:style>
  <w:style w:type="paragraph" w:customStyle="1" w:styleId="B79A0D661BE1483992BB4647591820D3">
    <w:name w:val="B79A0D661BE1483992BB4647591820D3"/>
  </w:style>
  <w:style w:type="paragraph" w:customStyle="1" w:styleId="18BA26D38B564FD281D0B02B852B860E">
    <w:name w:val="18BA26D38B564FD281D0B02B852B860E"/>
  </w:style>
  <w:style w:type="paragraph" w:customStyle="1" w:styleId="6EA0241376D049F3B9BD029096091B8E">
    <w:name w:val="6EA0241376D049F3B9BD029096091B8E"/>
  </w:style>
  <w:style w:type="paragraph" w:customStyle="1" w:styleId="F8CF39CCC3644760A6A993B01ACA029B">
    <w:name w:val="F8CF39CCC3644760A6A993B01ACA029B"/>
  </w:style>
  <w:style w:type="paragraph" w:customStyle="1" w:styleId="173B2FD5DAD844E5AE8F4E0C2634702A">
    <w:name w:val="173B2FD5DAD844E5AE8F4E0C2634702A"/>
  </w:style>
  <w:style w:type="paragraph" w:customStyle="1" w:styleId="443918FF537A4906BA00F2A1A16F472A">
    <w:name w:val="443918FF537A4906BA00F2A1A16F472A"/>
  </w:style>
  <w:style w:type="paragraph" w:customStyle="1" w:styleId="F36A9605C0854706AC9820D9F8F75D30">
    <w:name w:val="F36A9605C0854706AC9820D9F8F75D30"/>
  </w:style>
  <w:style w:type="paragraph" w:customStyle="1" w:styleId="5F6A4535788E4302BF51041F9B31BECE">
    <w:name w:val="5F6A4535788E4302BF51041F9B31BECE"/>
  </w:style>
  <w:style w:type="paragraph" w:customStyle="1" w:styleId="54AA2244F19648789071AEF869C8B0DA">
    <w:name w:val="54AA2244F19648789071AEF869C8B0DA"/>
  </w:style>
  <w:style w:type="paragraph" w:customStyle="1" w:styleId="C64C7859E32F49F3B965C5EA7D0E5CD7">
    <w:name w:val="C64C7859E32F49F3B965C5EA7D0E5CD7"/>
  </w:style>
  <w:style w:type="paragraph" w:customStyle="1" w:styleId="DFCA7A16587049148998AE963D0A8EB4">
    <w:name w:val="DFCA7A16587049148998AE963D0A8EB4"/>
  </w:style>
  <w:style w:type="paragraph" w:customStyle="1" w:styleId="B3267B23D62B461CA788E68CAE6A67DA">
    <w:name w:val="B3267B23D62B461CA788E68CAE6A67DA"/>
  </w:style>
  <w:style w:type="paragraph" w:customStyle="1" w:styleId="0A6183DDB2DA46E584EF4C666338405C">
    <w:name w:val="0A6183DDB2DA46E584EF4C666338405C"/>
  </w:style>
  <w:style w:type="paragraph" w:customStyle="1" w:styleId="7B89F5183C2447D1993C1AB15471790B">
    <w:name w:val="7B89F5183C2447D1993C1AB15471790B"/>
  </w:style>
  <w:style w:type="paragraph" w:customStyle="1" w:styleId="A7FBF3852BC24BC999DDEC50BC1A312D">
    <w:name w:val="A7FBF3852BC24BC999DDEC50BC1A312D"/>
  </w:style>
  <w:style w:type="paragraph" w:customStyle="1" w:styleId="02F102B0F40F4D40A5ADE1FE3CFFF417">
    <w:name w:val="02F102B0F40F4D40A5ADE1FE3CFFF417"/>
  </w:style>
  <w:style w:type="paragraph" w:customStyle="1" w:styleId="02719BD4443744C287839D4BF5C64D5F">
    <w:name w:val="02719BD4443744C287839D4BF5C64D5F"/>
  </w:style>
  <w:style w:type="paragraph" w:customStyle="1" w:styleId="F6308F87AF8144AB897DBB3776FA0413">
    <w:name w:val="F6308F87AF8144AB897DBB3776FA0413"/>
  </w:style>
  <w:style w:type="paragraph" w:customStyle="1" w:styleId="8F883B6E510647D2A0B7B4B11E9B22DA">
    <w:name w:val="8F883B6E510647D2A0B7B4B11E9B22DA"/>
  </w:style>
  <w:style w:type="paragraph" w:customStyle="1" w:styleId="99DB28BEDECE4ECA8391A3B4CBC7F6DC">
    <w:name w:val="99DB28BEDECE4ECA8391A3B4CBC7F6DC"/>
  </w:style>
  <w:style w:type="paragraph" w:customStyle="1" w:styleId="5315896B61DE4592A245CE79A8B77691">
    <w:name w:val="5315896B61DE4592A245CE79A8B77691"/>
  </w:style>
  <w:style w:type="paragraph" w:customStyle="1" w:styleId="695C721ACC5D40DB952EA83FA6E15AF9">
    <w:name w:val="695C721ACC5D40DB952EA83FA6E15AF9"/>
  </w:style>
  <w:style w:type="paragraph" w:customStyle="1" w:styleId="236856FE128244CE95C1216D9CD1FA19">
    <w:name w:val="236856FE128244CE95C1216D9CD1FA19"/>
  </w:style>
  <w:style w:type="paragraph" w:customStyle="1" w:styleId="E241153CEF254FEBA935BADF3BF78863">
    <w:name w:val="E241153CEF254FEBA935BADF3BF78863"/>
    <w:rsid w:val="008A7584"/>
  </w:style>
  <w:style w:type="paragraph" w:customStyle="1" w:styleId="B845A32DEA204978BD9485C5FFF11560">
    <w:name w:val="B845A32DEA204978BD9485C5FFF11560"/>
    <w:rsid w:val="008A7584"/>
  </w:style>
  <w:style w:type="paragraph" w:customStyle="1" w:styleId="AF0454E86D334D95A42816C2F65B2D7A">
    <w:name w:val="AF0454E86D334D95A42816C2F65B2D7A"/>
    <w:rsid w:val="008A7584"/>
  </w:style>
  <w:style w:type="paragraph" w:customStyle="1" w:styleId="58B5E1926E75444AA57D9081F6522663">
    <w:name w:val="58B5E1926E75444AA57D9081F6522663"/>
    <w:rsid w:val="008A7584"/>
  </w:style>
  <w:style w:type="paragraph" w:customStyle="1" w:styleId="45150EA464514251A748C6C16D417E84">
    <w:name w:val="45150EA464514251A748C6C16D417E84"/>
    <w:rsid w:val="008A7584"/>
  </w:style>
  <w:style w:type="paragraph" w:customStyle="1" w:styleId="92CA234DF3B34A30A0EDB67FA8DD674B">
    <w:name w:val="92CA234DF3B34A30A0EDB67FA8DD674B"/>
    <w:rsid w:val="008A7584"/>
  </w:style>
  <w:style w:type="paragraph" w:customStyle="1" w:styleId="A8F09D5AA0224E93B25B9850D23F2342">
    <w:name w:val="A8F09D5AA0224E93B25B9850D23F2342"/>
    <w:rsid w:val="008A7584"/>
  </w:style>
  <w:style w:type="paragraph" w:customStyle="1" w:styleId="0006993AA9494BCC986FF03C14ED910E">
    <w:name w:val="0006993AA9494BCC986FF03C14ED910E"/>
    <w:rsid w:val="008A7584"/>
  </w:style>
  <w:style w:type="paragraph" w:customStyle="1" w:styleId="C8D8C3DF7313407299F30799371294B1">
    <w:name w:val="C8D8C3DF7313407299F30799371294B1"/>
    <w:rsid w:val="008A7584"/>
  </w:style>
  <w:style w:type="paragraph" w:customStyle="1" w:styleId="8595A83EDAA549B8984EB5C9DF573F87">
    <w:name w:val="8595A83EDAA549B8984EB5C9DF573F87"/>
    <w:rsid w:val="008A7584"/>
  </w:style>
  <w:style w:type="paragraph" w:customStyle="1" w:styleId="27C91A289A764B40B7B75D9FE6A99469">
    <w:name w:val="27C91A289A764B40B7B75D9FE6A99469"/>
    <w:rsid w:val="008A7584"/>
  </w:style>
  <w:style w:type="paragraph" w:customStyle="1" w:styleId="A08ABF8F64214F9E8F29FDBA2910FAFF">
    <w:name w:val="A08ABF8F64214F9E8F29FDBA2910FAFF"/>
    <w:rsid w:val="008A7584"/>
  </w:style>
  <w:style w:type="paragraph" w:customStyle="1" w:styleId="BDB404D9D725469FB6E35AB82A20E2EE">
    <w:name w:val="BDB404D9D725469FB6E35AB82A20E2EE"/>
    <w:rsid w:val="008A7584"/>
  </w:style>
  <w:style w:type="paragraph" w:customStyle="1" w:styleId="541C4B6C2F0448B4B6996F96D40AE8F6">
    <w:name w:val="541C4B6C2F0448B4B6996F96D40AE8F6"/>
    <w:rsid w:val="008A7584"/>
  </w:style>
  <w:style w:type="paragraph" w:customStyle="1" w:styleId="62958EE757CF4300ACB808740A99F6BF">
    <w:name w:val="62958EE757CF4300ACB808740A99F6BF"/>
    <w:rsid w:val="008A7584"/>
  </w:style>
  <w:style w:type="paragraph" w:customStyle="1" w:styleId="F9305D4E94EE445BB115827438463294">
    <w:name w:val="F9305D4E94EE445BB115827438463294"/>
    <w:rsid w:val="008A7584"/>
  </w:style>
  <w:style w:type="paragraph" w:customStyle="1" w:styleId="6235FBB496AC46D9ABBE8476FD8F3EA9">
    <w:name w:val="6235FBB496AC46D9ABBE8476FD8F3EA9"/>
    <w:rsid w:val="008A7584"/>
  </w:style>
  <w:style w:type="paragraph" w:customStyle="1" w:styleId="EF94DCBBDF6E44E7BF34CE3A2D30C500">
    <w:name w:val="EF94DCBBDF6E44E7BF34CE3A2D30C500"/>
    <w:rsid w:val="008A7584"/>
  </w:style>
  <w:style w:type="paragraph" w:customStyle="1" w:styleId="17BFEE8A1B764A0B91B140366A4FFFEF">
    <w:name w:val="17BFEE8A1B764A0B91B140366A4FFFEF"/>
    <w:rsid w:val="008A7584"/>
  </w:style>
  <w:style w:type="paragraph" w:customStyle="1" w:styleId="B9FFA16AF7AE4CC98D9CDE2B3737E477">
    <w:name w:val="B9FFA16AF7AE4CC98D9CDE2B3737E477"/>
    <w:rsid w:val="008A7584"/>
  </w:style>
  <w:style w:type="paragraph" w:customStyle="1" w:styleId="9D0A40222A5A40A4B99E6F4EF3D2F8DF">
    <w:name w:val="9D0A40222A5A40A4B99E6F4EF3D2F8DF"/>
    <w:rsid w:val="008A7584"/>
  </w:style>
  <w:style w:type="paragraph" w:customStyle="1" w:styleId="B8E022039B4144198A0406DF3FE10EC6">
    <w:name w:val="B8E022039B4144198A0406DF3FE10EC6"/>
    <w:rsid w:val="008A7584"/>
  </w:style>
  <w:style w:type="paragraph" w:customStyle="1" w:styleId="B593D345B7CF40DEAE5DA51A501C2EA4">
    <w:name w:val="B593D345B7CF40DEAE5DA51A501C2EA4"/>
    <w:rsid w:val="008A7584"/>
  </w:style>
  <w:style w:type="paragraph" w:customStyle="1" w:styleId="4971D75CC356455F9034228840A0FB44">
    <w:name w:val="4971D75CC356455F9034228840A0FB44"/>
    <w:rsid w:val="008A7584"/>
  </w:style>
  <w:style w:type="paragraph" w:customStyle="1" w:styleId="E1B3DB14A6B0496188ACDB38D4B5AB10">
    <w:name w:val="E1B3DB14A6B0496188ACDB38D4B5AB10"/>
    <w:rsid w:val="008A7584"/>
  </w:style>
  <w:style w:type="paragraph" w:customStyle="1" w:styleId="E5A966B5DC164E23AF37BB7DFDCC2605">
    <w:name w:val="E5A966B5DC164E23AF37BB7DFDCC2605"/>
    <w:rsid w:val="008A7584"/>
  </w:style>
  <w:style w:type="paragraph" w:customStyle="1" w:styleId="F6C45C57724B4246AC5CA2B5A187D9A8">
    <w:name w:val="F6C45C57724B4246AC5CA2B5A187D9A8"/>
    <w:rsid w:val="008A7584"/>
  </w:style>
  <w:style w:type="paragraph" w:customStyle="1" w:styleId="BA9BAE55D744405E8328E73C56BE33A4">
    <w:name w:val="BA9BAE55D744405E8328E73C56BE33A4"/>
    <w:rsid w:val="008A7584"/>
  </w:style>
  <w:style w:type="paragraph" w:customStyle="1" w:styleId="920A00CA2B614540B365C5A9F06AF474">
    <w:name w:val="920A00CA2B614540B365C5A9F06AF474"/>
    <w:rsid w:val="008A7584"/>
  </w:style>
  <w:style w:type="paragraph" w:customStyle="1" w:styleId="DCD95059C19E446CA3F10ECB8D03E364">
    <w:name w:val="DCD95059C19E446CA3F10ECB8D03E364"/>
    <w:rsid w:val="008A7584"/>
  </w:style>
  <w:style w:type="paragraph" w:customStyle="1" w:styleId="95C722F094294CB0B0404B2DD6012196">
    <w:name w:val="95C722F094294CB0B0404B2DD6012196"/>
    <w:rsid w:val="008A7584"/>
  </w:style>
  <w:style w:type="paragraph" w:customStyle="1" w:styleId="BDB9607E611C4170B4A49ECF8AA87902">
    <w:name w:val="BDB9607E611C4170B4A49ECF8AA87902"/>
    <w:rsid w:val="008A7584"/>
  </w:style>
  <w:style w:type="paragraph" w:customStyle="1" w:styleId="A0C4039BFC884C91B5B66111B96E602F">
    <w:name w:val="A0C4039BFC884C91B5B66111B96E602F"/>
    <w:rsid w:val="008A7584"/>
  </w:style>
  <w:style w:type="paragraph" w:customStyle="1" w:styleId="198AE80EEB42427C910DBA74CE437571">
    <w:name w:val="198AE80EEB42427C910DBA74CE437571"/>
    <w:rsid w:val="008A7584"/>
  </w:style>
  <w:style w:type="paragraph" w:customStyle="1" w:styleId="3730119A33AE4060A628C8E0CCBD3E89">
    <w:name w:val="3730119A33AE4060A628C8E0CCBD3E89"/>
    <w:rsid w:val="008A7584"/>
  </w:style>
  <w:style w:type="paragraph" w:customStyle="1" w:styleId="DB14979695234996AE38793145EEDDC3">
    <w:name w:val="DB14979695234996AE38793145EEDDC3"/>
    <w:rsid w:val="008A7584"/>
  </w:style>
  <w:style w:type="paragraph" w:customStyle="1" w:styleId="544AE18C221B482393B043CA517C6436">
    <w:name w:val="544AE18C221B482393B043CA517C6436"/>
    <w:rsid w:val="008A7584"/>
  </w:style>
  <w:style w:type="paragraph" w:customStyle="1" w:styleId="1C5163E21ADC4E75B5B274F2A2FF90BC">
    <w:name w:val="1C5163E21ADC4E75B5B274F2A2FF90BC"/>
    <w:rsid w:val="008A7584"/>
  </w:style>
  <w:style w:type="paragraph" w:customStyle="1" w:styleId="848948E24D7543F8B46C847B8A441F57">
    <w:name w:val="848948E24D7543F8B46C847B8A441F57"/>
    <w:rsid w:val="008A7584"/>
  </w:style>
  <w:style w:type="paragraph" w:customStyle="1" w:styleId="A620DA9626304C538555AC3B1482F94D">
    <w:name w:val="A620DA9626304C538555AC3B1482F94D"/>
    <w:rsid w:val="008A7584"/>
  </w:style>
  <w:style w:type="paragraph" w:customStyle="1" w:styleId="77FBE21FC49A4161969AC3AEED532BDF">
    <w:name w:val="77FBE21FC49A4161969AC3AEED532BDF"/>
    <w:rsid w:val="008A7584"/>
  </w:style>
  <w:style w:type="paragraph" w:customStyle="1" w:styleId="523D07670B8943969114369D8208C055">
    <w:name w:val="523D07670B8943969114369D8208C055"/>
    <w:rsid w:val="008A7584"/>
  </w:style>
  <w:style w:type="paragraph" w:customStyle="1" w:styleId="5AA9A571F4B64B22A3E66E80AA58DF3E">
    <w:name w:val="5AA9A571F4B64B22A3E66E80AA58DF3E"/>
    <w:rsid w:val="008A7584"/>
  </w:style>
  <w:style w:type="paragraph" w:customStyle="1" w:styleId="9C4E51DC08B649C0BBEC5438BA12C11B">
    <w:name w:val="9C4E51DC08B649C0BBEC5438BA12C11B"/>
    <w:rsid w:val="008A7584"/>
  </w:style>
  <w:style w:type="paragraph" w:customStyle="1" w:styleId="82C1E7C4BD8643668C57E79C8CA2FD06">
    <w:name w:val="82C1E7C4BD8643668C57E79C8CA2FD06"/>
    <w:rsid w:val="008A7584"/>
  </w:style>
  <w:style w:type="paragraph" w:customStyle="1" w:styleId="63D8C141A3404F44B577915F5DA751A0">
    <w:name w:val="63D8C141A3404F44B577915F5DA751A0"/>
    <w:rsid w:val="008A7584"/>
  </w:style>
  <w:style w:type="paragraph" w:customStyle="1" w:styleId="54A3F6C9D4674534A66779667BC0A1DB">
    <w:name w:val="54A3F6C9D4674534A66779667BC0A1DB"/>
    <w:rsid w:val="008A7584"/>
  </w:style>
  <w:style w:type="paragraph" w:customStyle="1" w:styleId="6447DF8111CB4875AC7F2BB9D07CD1E3">
    <w:name w:val="6447DF8111CB4875AC7F2BB9D07CD1E3"/>
    <w:rsid w:val="008A7584"/>
  </w:style>
  <w:style w:type="paragraph" w:customStyle="1" w:styleId="1915B8E1E2264CE0B4B459BF57FD39BF">
    <w:name w:val="1915B8E1E2264CE0B4B459BF57FD39BF"/>
    <w:rsid w:val="00224520"/>
  </w:style>
  <w:style w:type="paragraph" w:customStyle="1" w:styleId="9A4EE6BE54B7488FBE71F1CCDE6058F1">
    <w:name w:val="9A4EE6BE54B7488FBE71F1CCDE6058F1"/>
    <w:rsid w:val="00224520"/>
  </w:style>
  <w:style w:type="paragraph" w:customStyle="1" w:styleId="906C562E0B1F49A5B9FD78F13F030A19">
    <w:name w:val="906C562E0B1F49A5B9FD78F13F030A19"/>
    <w:rsid w:val="00224520"/>
  </w:style>
  <w:style w:type="paragraph" w:customStyle="1" w:styleId="D298D4CFB9E14D8DADDE371230DF0D84">
    <w:name w:val="D298D4CFB9E14D8DADDE371230DF0D84"/>
    <w:rsid w:val="00224520"/>
  </w:style>
  <w:style w:type="paragraph" w:customStyle="1" w:styleId="1F0165E4B5754BB888FF7AC598576848">
    <w:name w:val="1F0165E4B5754BB888FF7AC598576848"/>
    <w:rsid w:val="00224520"/>
  </w:style>
  <w:style w:type="paragraph" w:customStyle="1" w:styleId="580147CF03B242EB9D72E9E7CAA59F9D">
    <w:name w:val="580147CF03B242EB9D72E9E7CAA59F9D"/>
    <w:rsid w:val="00224520"/>
  </w:style>
  <w:style w:type="paragraph" w:customStyle="1" w:styleId="26AD5DD885A3408DB8253F08E83F9CBF">
    <w:name w:val="26AD5DD885A3408DB8253F08E83F9CBF"/>
    <w:rsid w:val="00224520"/>
  </w:style>
  <w:style w:type="paragraph" w:customStyle="1" w:styleId="3842210BCCA4483F8FF0B8EFC40EB285">
    <w:name w:val="3842210BCCA4483F8FF0B8EFC40EB285"/>
    <w:rsid w:val="00224520"/>
  </w:style>
  <w:style w:type="paragraph" w:customStyle="1" w:styleId="59ED7E5F90A04868BD2F468DCA193781">
    <w:name w:val="59ED7E5F90A04868BD2F468DCA193781"/>
    <w:rsid w:val="00224520"/>
  </w:style>
  <w:style w:type="paragraph" w:customStyle="1" w:styleId="A63A87ABBCFD43858263F80AA5D0ABDF">
    <w:name w:val="A63A87ABBCFD43858263F80AA5D0ABDF"/>
    <w:rsid w:val="00224520"/>
  </w:style>
  <w:style w:type="paragraph" w:customStyle="1" w:styleId="8A6CDBC39F764A8788FA9A9342F1205C">
    <w:name w:val="8A6CDBC39F764A8788FA9A9342F1205C"/>
    <w:rsid w:val="00224520"/>
  </w:style>
  <w:style w:type="paragraph" w:customStyle="1" w:styleId="96B32C6255AD4E68B60B8949DC5CC368">
    <w:name w:val="96B32C6255AD4E68B60B8949DC5CC368"/>
    <w:rsid w:val="00224520"/>
  </w:style>
  <w:style w:type="paragraph" w:customStyle="1" w:styleId="411AABD7C87C4870902259A626135240">
    <w:name w:val="411AABD7C87C4870902259A626135240"/>
    <w:rsid w:val="00224520"/>
  </w:style>
  <w:style w:type="paragraph" w:customStyle="1" w:styleId="0B0FB8AAEDA14DB4B940F59F36FECD7E">
    <w:name w:val="0B0FB8AAEDA14DB4B940F59F36FECD7E"/>
    <w:rsid w:val="00224520"/>
  </w:style>
  <w:style w:type="paragraph" w:customStyle="1" w:styleId="B8EE77797F6642E8B2BB1BB1CF9F59A2">
    <w:name w:val="B8EE77797F6642E8B2BB1BB1CF9F59A2"/>
    <w:rsid w:val="00224520"/>
  </w:style>
  <w:style w:type="paragraph" w:customStyle="1" w:styleId="E430032D025E49C89BA0C91CFECB62B1">
    <w:name w:val="E430032D025E49C89BA0C91CFECB62B1"/>
    <w:rsid w:val="00224520"/>
  </w:style>
  <w:style w:type="paragraph" w:customStyle="1" w:styleId="454AFF8C3E244406AABBFBCF580A7BD3">
    <w:name w:val="454AFF8C3E244406AABBFBCF580A7BD3"/>
    <w:rsid w:val="00224520"/>
  </w:style>
  <w:style w:type="paragraph" w:customStyle="1" w:styleId="DD4252843CA1473EAC9195207AD45E93">
    <w:name w:val="DD4252843CA1473EAC9195207AD45E93"/>
    <w:rsid w:val="00224520"/>
  </w:style>
  <w:style w:type="paragraph" w:customStyle="1" w:styleId="1CCAA99ADA624104B542A59929F076AE">
    <w:name w:val="1CCAA99ADA624104B542A59929F076AE"/>
    <w:rsid w:val="00224520"/>
  </w:style>
  <w:style w:type="paragraph" w:customStyle="1" w:styleId="DA7518B5064F41E0B0AD82932836A22C">
    <w:name w:val="DA7518B5064F41E0B0AD82932836A22C"/>
    <w:rsid w:val="00224520"/>
  </w:style>
  <w:style w:type="paragraph" w:customStyle="1" w:styleId="FE3A287A1AA149609CAA402B673B08F9">
    <w:name w:val="FE3A287A1AA149609CAA402B673B08F9"/>
    <w:rsid w:val="00224520"/>
  </w:style>
  <w:style w:type="paragraph" w:customStyle="1" w:styleId="9CFC8C5C2BF449748F9EC4BBFED969CF">
    <w:name w:val="9CFC8C5C2BF449748F9EC4BBFED969CF"/>
    <w:rsid w:val="00224520"/>
  </w:style>
  <w:style w:type="paragraph" w:customStyle="1" w:styleId="0E916488EA9340E88BC156E3BE58A0AD">
    <w:name w:val="0E916488EA9340E88BC156E3BE58A0AD"/>
    <w:rsid w:val="00224520"/>
  </w:style>
  <w:style w:type="paragraph" w:customStyle="1" w:styleId="9A9D2742E0624F9B815CFBED6FDF8049">
    <w:name w:val="9A9D2742E0624F9B815CFBED6FDF8049"/>
    <w:rsid w:val="00224520"/>
  </w:style>
  <w:style w:type="paragraph" w:customStyle="1" w:styleId="0E3552EB95CD4479B7F63A598F71D64B">
    <w:name w:val="0E3552EB95CD4479B7F63A598F71D64B"/>
    <w:rsid w:val="00224520"/>
  </w:style>
  <w:style w:type="paragraph" w:customStyle="1" w:styleId="3080F7F06F3B4D919CC20243C22F1965">
    <w:name w:val="3080F7F06F3B4D919CC20243C22F1965"/>
    <w:rsid w:val="00224520"/>
  </w:style>
  <w:style w:type="paragraph" w:customStyle="1" w:styleId="E48050827AE642FE8941D6DF6D7DEBF7">
    <w:name w:val="E48050827AE642FE8941D6DF6D7DEBF7"/>
    <w:rsid w:val="00224520"/>
  </w:style>
  <w:style w:type="paragraph" w:customStyle="1" w:styleId="C843603FE4794DA397E558769E92EDC4">
    <w:name w:val="C843603FE4794DA397E558769E92EDC4"/>
    <w:rsid w:val="00224520"/>
  </w:style>
  <w:style w:type="paragraph" w:customStyle="1" w:styleId="DA292D39020B4E26815BFA8D0F83095E">
    <w:name w:val="DA292D39020B4E26815BFA8D0F83095E"/>
    <w:rsid w:val="00224520"/>
  </w:style>
  <w:style w:type="paragraph" w:customStyle="1" w:styleId="5C5E204D597542C8AF685E9259751A0C">
    <w:name w:val="5C5E204D597542C8AF685E9259751A0C"/>
    <w:rsid w:val="00224520"/>
  </w:style>
  <w:style w:type="paragraph" w:customStyle="1" w:styleId="7BED8C35736A46BEB8C66DF1A8155A91">
    <w:name w:val="7BED8C35736A46BEB8C66DF1A8155A91"/>
    <w:rsid w:val="00224520"/>
  </w:style>
  <w:style w:type="paragraph" w:customStyle="1" w:styleId="14A9A46AC2BF46389EC4A1D36FCF6E30">
    <w:name w:val="14A9A46AC2BF46389EC4A1D36FCF6E30"/>
    <w:rsid w:val="00224520"/>
  </w:style>
  <w:style w:type="paragraph" w:customStyle="1" w:styleId="665B6E9B9E054429B55E1CAA12AC938F">
    <w:name w:val="665B6E9B9E054429B55E1CAA12AC938F"/>
    <w:rsid w:val="00224520"/>
  </w:style>
  <w:style w:type="paragraph" w:customStyle="1" w:styleId="5AFAE880B87B4C8B837C2A9415DD15FB">
    <w:name w:val="5AFAE880B87B4C8B837C2A9415DD15FB"/>
    <w:rsid w:val="00224520"/>
  </w:style>
  <w:style w:type="paragraph" w:customStyle="1" w:styleId="9C2CE9C83AF948A788E2B01326C17932">
    <w:name w:val="9C2CE9C83AF948A788E2B01326C17932"/>
    <w:rsid w:val="00224520"/>
  </w:style>
  <w:style w:type="paragraph" w:customStyle="1" w:styleId="141FEE3F2594414291A64B3721FC7E24">
    <w:name w:val="141FEE3F2594414291A64B3721FC7E24"/>
    <w:rsid w:val="00224520"/>
  </w:style>
  <w:style w:type="paragraph" w:customStyle="1" w:styleId="4015958AF9E04DF199EE6F641D1E86D6">
    <w:name w:val="4015958AF9E04DF199EE6F641D1E86D6"/>
    <w:rsid w:val="00191D79"/>
  </w:style>
  <w:style w:type="paragraph" w:customStyle="1" w:styleId="5B2DA624F52A4EF5992C961D974565B1">
    <w:name w:val="5B2DA624F52A4EF5992C961D974565B1"/>
    <w:rsid w:val="00191D79"/>
  </w:style>
  <w:style w:type="paragraph" w:customStyle="1" w:styleId="527F0058BAC44F68B54D13EB3F845E09">
    <w:name w:val="527F0058BAC44F68B54D13EB3F845E09"/>
    <w:rsid w:val="00191D79"/>
  </w:style>
  <w:style w:type="paragraph" w:customStyle="1" w:styleId="999CF7ADAC034F33986442EBFDB56066">
    <w:name w:val="999CF7ADAC034F33986442EBFDB56066"/>
    <w:rsid w:val="00191D79"/>
  </w:style>
  <w:style w:type="paragraph" w:customStyle="1" w:styleId="73129B6F11304132BCFA59A4B21B4D99">
    <w:name w:val="73129B6F11304132BCFA59A4B21B4D99"/>
    <w:rsid w:val="00191D79"/>
  </w:style>
  <w:style w:type="paragraph" w:customStyle="1" w:styleId="CFE8ECA299C54AD6B04964F70CC90A3C">
    <w:name w:val="CFE8ECA299C54AD6B04964F70CC90A3C"/>
    <w:rsid w:val="00191D79"/>
  </w:style>
  <w:style w:type="paragraph" w:customStyle="1" w:styleId="06B5C8288C6741B987A0B0CF95C3DB91">
    <w:name w:val="06B5C8288C6741B987A0B0CF95C3DB91"/>
    <w:rsid w:val="00191D79"/>
  </w:style>
  <w:style w:type="paragraph" w:customStyle="1" w:styleId="965F73A2758B4C4CB0137F61C20D6C0E">
    <w:name w:val="965F73A2758B4C4CB0137F61C20D6C0E"/>
    <w:rsid w:val="00191D79"/>
  </w:style>
  <w:style w:type="paragraph" w:customStyle="1" w:styleId="E9C260D9F48E49A8B7408DE9BCDDC50F">
    <w:name w:val="E9C260D9F48E49A8B7408DE9BCDDC50F"/>
    <w:rsid w:val="00191D79"/>
  </w:style>
  <w:style w:type="paragraph" w:customStyle="1" w:styleId="61C65639B2A1408B9E4B2B957A28EB53">
    <w:name w:val="61C65639B2A1408B9E4B2B957A28EB53"/>
    <w:rsid w:val="00191D79"/>
  </w:style>
  <w:style w:type="paragraph" w:customStyle="1" w:styleId="D9B8043A250542A69082C62F931320BA">
    <w:name w:val="D9B8043A250542A69082C62F931320BA"/>
    <w:rsid w:val="00191D79"/>
  </w:style>
  <w:style w:type="paragraph" w:customStyle="1" w:styleId="3946F6AE92A54CF5A6143F2D92FC5734">
    <w:name w:val="3946F6AE92A54CF5A6143F2D92FC5734"/>
    <w:rsid w:val="00191D79"/>
  </w:style>
  <w:style w:type="paragraph" w:customStyle="1" w:styleId="414CD34A1BEE4FA683CA5DD07F9CB9EC">
    <w:name w:val="414CD34A1BEE4FA683CA5DD07F9CB9EC"/>
    <w:rsid w:val="00191D79"/>
  </w:style>
  <w:style w:type="paragraph" w:customStyle="1" w:styleId="DFA324235DD1437FB4F5FE89AC82309F">
    <w:name w:val="DFA324235DD1437FB4F5FE89AC82309F"/>
    <w:rsid w:val="00191D79"/>
  </w:style>
  <w:style w:type="paragraph" w:customStyle="1" w:styleId="5CB55DF8F0CA4FF0979193596098BC81">
    <w:name w:val="5CB55DF8F0CA4FF0979193596098BC81"/>
    <w:rsid w:val="00191D79"/>
  </w:style>
  <w:style w:type="paragraph" w:customStyle="1" w:styleId="EEB6EA91EB7846839AE822DBB5C9FA86">
    <w:name w:val="EEB6EA91EB7846839AE822DBB5C9FA86"/>
    <w:rsid w:val="00191D79"/>
  </w:style>
  <w:style w:type="paragraph" w:customStyle="1" w:styleId="39D00392C4BD4D28B8665D4E83A96E45">
    <w:name w:val="39D00392C4BD4D28B8665D4E83A96E45"/>
    <w:rsid w:val="00191D79"/>
  </w:style>
  <w:style w:type="paragraph" w:customStyle="1" w:styleId="BA8B48978E924998AFCBABE66127D642">
    <w:name w:val="BA8B48978E924998AFCBABE66127D642"/>
    <w:rsid w:val="00191D79"/>
  </w:style>
  <w:style w:type="paragraph" w:customStyle="1" w:styleId="CA0E84323FE74F2FB06E4D59ACE0A130">
    <w:name w:val="CA0E84323FE74F2FB06E4D59ACE0A130"/>
    <w:rsid w:val="00191D79"/>
  </w:style>
  <w:style w:type="paragraph" w:customStyle="1" w:styleId="558B48B4EEA742F2BABF5EE749307B4F">
    <w:name w:val="558B48B4EEA742F2BABF5EE749307B4F"/>
    <w:rsid w:val="00191D79"/>
  </w:style>
  <w:style w:type="paragraph" w:customStyle="1" w:styleId="4FFFF6BDDEC948388676563BC353AF42">
    <w:name w:val="4FFFF6BDDEC948388676563BC353AF42"/>
    <w:rsid w:val="00191D79"/>
  </w:style>
  <w:style w:type="paragraph" w:customStyle="1" w:styleId="64CDCFC7608B4802BEBFA8CFFDA76AAD">
    <w:name w:val="64CDCFC7608B4802BEBFA8CFFDA76AAD"/>
    <w:rsid w:val="00191D79"/>
  </w:style>
  <w:style w:type="paragraph" w:customStyle="1" w:styleId="8AE0EBD73A4E437E9F4FB20545D16C57">
    <w:name w:val="8AE0EBD73A4E437E9F4FB20545D16C57"/>
    <w:rsid w:val="00191D79"/>
  </w:style>
  <w:style w:type="paragraph" w:customStyle="1" w:styleId="549E77CD9F6340D5AC61BF530471F14D">
    <w:name w:val="549E77CD9F6340D5AC61BF530471F14D"/>
    <w:rsid w:val="00191D79"/>
  </w:style>
  <w:style w:type="paragraph" w:customStyle="1" w:styleId="A7E6B6C8D12143EB9B618544CE0CE32C">
    <w:name w:val="A7E6B6C8D12143EB9B618544CE0CE32C"/>
    <w:rsid w:val="00191D79"/>
  </w:style>
  <w:style w:type="paragraph" w:customStyle="1" w:styleId="A45D6461DE454077A6035AFF9F57B762">
    <w:name w:val="A45D6461DE454077A6035AFF9F57B762"/>
    <w:rsid w:val="00191D79"/>
  </w:style>
  <w:style w:type="paragraph" w:customStyle="1" w:styleId="41CCF9CBFBF046C89A0F98B037A1B74E">
    <w:name w:val="41CCF9CBFBF046C89A0F98B037A1B74E"/>
    <w:rsid w:val="00191D79"/>
  </w:style>
  <w:style w:type="paragraph" w:customStyle="1" w:styleId="AF85D04A9EDE4652B50D2478A3806032">
    <w:name w:val="AF85D04A9EDE4652B50D2478A3806032"/>
    <w:rsid w:val="00191D79"/>
  </w:style>
  <w:style w:type="paragraph" w:customStyle="1" w:styleId="54C8C412CEDF455A9827D981340C9019">
    <w:name w:val="54C8C412CEDF455A9827D981340C9019"/>
    <w:rsid w:val="00191D79"/>
  </w:style>
  <w:style w:type="paragraph" w:customStyle="1" w:styleId="9EF932DF72934903A42DCC05BE9C3A57">
    <w:name w:val="9EF932DF72934903A42DCC05BE9C3A57"/>
    <w:rsid w:val="00191D79"/>
  </w:style>
  <w:style w:type="paragraph" w:customStyle="1" w:styleId="69E36499F0F04605BCEC1EA2D275DA62">
    <w:name w:val="69E36499F0F04605BCEC1EA2D275DA62"/>
    <w:rsid w:val="00191D79"/>
  </w:style>
  <w:style w:type="paragraph" w:customStyle="1" w:styleId="F4F442BC1226487B9B9CFE6C5DA1EADF">
    <w:name w:val="F4F442BC1226487B9B9CFE6C5DA1EADF"/>
    <w:rsid w:val="00191D79"/>
  </w:style>
  <w:style w:type="paragraph" w:customStyle="1" w:styleId="1EE9CC47B64F4DA2A8A8989A792347EF">
    <w:name w:val="1EE9CC47B64F4DA2A8A8989A792347EF"/>
    <w:rsid w:val="00191D79"/>
  </w:style>
  <w:style w:type="paragraph" w:customStyle="1" w:styleId="BDA85D40A559472F9A522262ABC5D4F6">
    <w:name w:val="BDA85D40A559472F9A522262ABC5D4F6"/>
    <w:rsid w:val="00191D79"/>
  </w:style>
  <w:style w:type="paragraph" w:customStyle="1" w:styleId="616BFB8F86D3420C966BA1D20A6CA94A">
    <w:name w:val="616BFB8F86D3420C966BA1D20A6CA94A"/>
    <w:rsid w:val="006033D1"/>
  </w:style>
  <w:style w:type="paragraph" w:customStyle="1" w:styleId="B4DF32990FEA48F8A5973074EBFF3015">
    <w:name w:val="B4DF32990FEA48F8A5973074EBFF3015"/>
    <w:rsid w:val="006033D1"/>
  </w:style>
  <w:style w:type="paragraph" w:customStyle="1" w:styleId="AC249D5637F34ABDAEEE96D1A4CCB1DC">
    <w:name w:val="AC249D5637F34ABDAEEE96D1A4CCB1DC"/>
    <w:rsid w:val="006033D1"/>
  </w:style>
  <w:style w:type="paragraph" w:customStyle="1" w:styleId="4C01E25DD6364990BAB11FA2D4D13970">
    <w:name w:val="4C01E25DD6364990BAB11FA2D4D13970"/>
    <w:rsid w:val="006033D1"/>
  </w:style>
  <w:style w:type="paragraph" w:customStyle="1" w:styleId="A340ED48AC244BFC9C919EAB9E59569D">
    <w:name w:val="A340ED48AC244BFC9C919EAB9E59569D"/>
    <w:rsid w:val="006033D1"/>
  </w:style>
  <w:style w:type="paragraph" w:customStyle="1" w:styleId="8DA76B1827DF43D9B652E9B1DF7CEB2E">
    <w:name w:val="8DA76B1827DF43D9B652E9B1DF7CEB2E"/>
    <w:rsid w:val="006033D1"/>
  </w:style>
  <w:style w:type="paragraph" w:customStyle="1" w:styleId="16115FA2C18F4ACDA07E03F6A7C23D67">
    <w:name w:val="16115FA2C18F4ACDA07E03F6A7C23D67"/>
    <w:rsid w:val="006033D1"/>
  </w:style>
  <w:style w:type="paragraph" w:customStyle="1" w:styleId="B2AD3BDCEA624BD883DDB1623410E3E8">
    <w:name w:val="B2AD3BDCEA624BD883DDB1623410E3E8"/>
    <w:rsid w:val="006033D1"/>
  </w:style>
  <w:style w:type="paragraph" w:customStyle="1" w:styleId="878BA75FC2B741B1B32D11E86F3C8A83">
    <w:name w:val="878BA75FC2B741B1B32D11E86F3C8A83"/>
    <w:rsid w:val="006033D1"/>
  </w:style>
  <w:style w:type="paragraph" w:customStyle="1" w:styleId="2984BB62784E494A98DFC1A53A1A2B50">
    <w:name w:val="2984BB62784E494A98DFC1A53A1A2B50"/>
    <w:rsid w:val="006033D1"/>
  </w:style>
  <w:style w:type="paragraph" w:customStyle="1" w:styleId="59281A67E8B54E3EAD7EF057942B58BC">
    <w:name w:val="59281A67E8B54E3EAD7EF057942B58BC"/>
    <w:rsid w:val="006033D1"/>
  </w:style>
  <w:style w:type="paragraph" w:customStyle="1" w:styleId="76D96A0EB5B3477DAC40497456169759">
    <w:name w:val="76D96A0EB5B3477DAC40497456169759"/>
    <w:rsid w:val="006033D1"/>
  </w:style>
  <w:style w:type="paragraph" w:customStyle="1" w:styleId="A410A64468824116A1369EBBFCDAC5E1">
    <w:name w:val="A410A64468824116A1369EBBFCDAC5E1"/>
    <w:rsid w:val="006033D1"/>
  </w:style>
  <w:style w:type="paragraph" w:customStyle="1" w:styleId="0CF69794F7334C8EA971E5BC98358338">
    <w:name w:val="0CF69794F7334C8EA971E5BC98358338"/>
    <w:rsid w:val="006033D1"/>
  </w:style>
  <w:style w:type="paragraph" w:customStyle="1" w:styleId="C65F208011654892B80186A55507B976">
    <w:name w:val="C65F208011654892B80186A55507B976"/>
    <w:rsid w:val="006033D1"/>
  </w:style>
  <w:style w:type="paragraph" w:customStyle="1" w:styleId="5EAAD7839BF2492B8473E48E8552689D">
    <w:name w:val="5EAAD7839BF2492B8473E48E8552689D"/>
    <w:rsid w:val="006033D1"/>
  </w:style>
  <w:style w:type="paragraph" w:customStyle="1" w:styleId="EDCB7FF9E32744A38AF7BBA50991F8D6">
    <w:name w:val="EDCB7FF9E32744A38AF7BBA50991F8D6"/>
    <w:rsid w:val="006033D1"/>
  </w:style>
  <w:style w:type="paragraph" w:customStyle="1" w:styleId="E2A8D59698A6476183183E0EEC4E941B">
    <w:name w:val="E2A8D59698A6476183183E0EEC4E941B"/>
    <w:rsid w:val="006033D1"/>
  </w:style>
  <w:style w:type="paragraph" w:customStyle="1" w:styleId="E835229EC3474AC390503CB57C3BD705">
    <w:name w:val="E835229EC3474AC390503CB57C3BD705"/>
    <w:rsid w:val="006033D1"/>
  </w:style>
  <w:style w:type="paragraph" w:customStyle="1" w:styleId="6B432A5C631646ABA00B0AFA203B044D">
    <w:name w:val="6B432A5C631646ABA00B0AFA203B044D"/>
    <w:rsid w:val="006033D1"/>
  </w:style>
  <w:style w:type="paragraph" w:customStyle="1" w:styleId="A1B43ABAEA924BA8AD34C401D724FFB9">
    <w:name w:val="A1B43ABAEA924BA8AD34C401D724FFB9"/>
    <w:rsid w:val="006033D1"/>
  </w:style>
  <w:style w:type="paragraph" w:customStyle="1" w:styleId="48E2C8665F8946F493D987B41845EF67">
    <w:name w:val="48E2C8665F8946F493D987B41845EF67"/>
    <w:rsid w:val="006033D1"/>
  </w:style>
  <w:style w:type="paragraph" w:customStyle="1" w:styleId="1E62D5D1DE90426DAECC1A666C391BD8">
    <w:name w:val="1E62D5D1DE90426DAECC1A666C391BD8"/>
    <w:rsid w:val="006033D1"/>
  </w:style>
  <w:style w:type="paragraph" w:customStyle="1" w:styleId="0901D712DC1B4390AD6E8F3721A7197F">
    <w:name w:val="0901D712DC1B4390AD6E8F3721A7197F"/>
    <w:rsid w:val="006033D1"/>
  </w:style>
  <w:style w:type="paragraph" w:customStyle="1" w:styleId="E8C8CBC2CC9E4580B2B5178C62264C37">
    <w:name w:val="E8C8CBC2CC9E4580B2B5178C62264C37"/>
    <w:rsid w:val="006033D1"/>
  </w:style>
  <w:style w:type="paragraph" w:customStyle="1" w:styleId="58D9D1D97A9B4E66BCEBEE273D0418AC">
    <w:name w:val="58D9D1D97A9B4E66BCEBEE273D0418AC"/>
    <w:rsid w:val="006033D1"/>
  </w:style>
  <w:style w:type="paragraph" w:customStyle="1" w:styleId="2E28CEB0CD984C5B96A3858824F3AD68">
    <w:name w:val="2E28CEB0CD984C5B96A3858824F3AD68"/>
    <w:rsid w:val="006033D1"/>
  </w:style>
  <w:style w:type="paragraph" w:customStyle="1" w:styleId="1329B92B50604BCBB914A00AACE6280F">
    <w:name w:val="1329B92B50604BCBB914A00AACE6280F"/>
    <w:rsid w:val="006033D1"/>
  </w:style>
  <w:style w:type="paragraph" w:customStyle="1" w:styleId="C6CB4A4F5CCB434DAFE51FF7E9E46CA3">
    <w:name w:val="C6CB4A4F5CCB434DAFE51FF7E9E46CA3"/>
    <w:rsid w:val="006033D1"/>
  </w:style>
  <w:style w:type="paragraph" w:customStyle="1" w:styleId="BEA299D0233B4AB6A45CEE58B7939C48">
    <w:name w:val="BEA299D0233B4AB6A45CEE58B7939C48"/>
    <w:rsid w:val="006033D1"/>
  </w:style>
  <w:style w:type="paragraph" w:customStyle="1" w:styleId="367D9EC4D7EE4CAFAB9D9371BF6789B6">
    <w:name w:val="367D9EC4D7EE4CAFAB9D9371BF6789B6"/>
    <w:rsid w:val="006033D1"/>
  </w:style>
  <w:style w:type="paragraph" w:customStyle="1" w:styleId="CE9C4649F0104D1B9999CF51724B87A6">
    <w:name w:val="CE9C4649F0104D1B9999CF51724B87A6"/>
    <w:rsid w:val="006033D1"/>
  </w:style>
  <w:style w:type="paragraph" w:customStyle="1" w:styleId="8F6422142C71413DA1C9DAC062D97D54">
    <w:name w:val="8F6422142C71413DA1C9DAC062D97D54"/>
    <w:rsid w:val="006033D1"/>
  </w:style>
  <w:style w:type="paragraph" w:customStyle="1" w:styleId="AD46ECF189C64D759DFF63CA5A7C273E">
    <w:name w:val="AD46ECF189C64D759DFF63CA5A7C273E"/>
    <w:rsid w:val="006033D1"/>
  </w:style>
  <w:style w:type="paragraph" w:customStyle="1" w:styleId="3E7D689795F2468CBFC08ECF2074E489">
    <w:name w:val="3E7D689795F2468CBFC08ECF2074E489"/>
    <w:rsid w:val="006033D1"/>
  </w:style>
  <w:style w:type="paragraph" w:customStyle="1" w:styleId="B444F5E66C4149C4AC5E64DF76C4F71C">
    <w:name w:val="B444F5E66C4149C4AC5E64DF76C4F71C"/>
    <w:rsid w:val="006033D1"/>
  </w:style>
  <w:style w:type="paragraph" w:customStyle="1" w:styleId="6E8903BE629A47F3AA7B236CA710DF8D">
    <w:name w:val="6E8903BE629A47F3AA7B236CA710DF8D"/>
    <w:rsid w:val="006033D1"/>
  </w:style>
  <w:style w:type="paragraph" w:customStyle="1" w:styleId="C4016CFF487E40F0862AC3CDEDD3DC8E">
    <w:name w:val="C4016CFF487E40F0862AC3CDEDD3DC8E"/>
    <w:rsid w:val="006033D1"/>
  </w:style>
  <w:style w:type="paragraph" w:customStyle="1" w:styleId="A07A2C00FB5C401EB450E2A77B686860">
    <w:name w:val="A07A2C00FB5C401EB450E2A77B686860"/>
    <w:rsid w:val="006033D1"/>
  </w:style>
  <w:style w:type="paragraph" w:customStyle="1" w:styleId="34532BC3561E40D197783A008D6D695D">
    <w:name w:val="34532BC3561E40D197783A008D6D695D"/>
    <w:rsid w:val="006033D1"/>
  </w:style>
  <w:style w:type="paragraph" w:customStyle="1" w:styleId="161952BE07FC4D27BA43F49DA3F23346">
    <w:name w:val="161952BE07FC4D27BA43F49DA3F23346"/>
    <w:rsid w:val="006033D1"/>
  </w:style>
  <w:style w:type="paragraph" w:customStyle="1" w:styleId="46186FDCFCEE4B7B85894F1C9D1BDBA2">
    <w:name w:val="46186FDCFCEE4B7B85894F1C9D1BDBA2"/>
    <w:rsid w:val="006033D1"/>
  </w:style>
  <w:style w:type="paragraph" w:customStyle="1" w:styleId="7AB16606FADB493683BCE3884EAB2FEC">
    <w:name w:val="7AB16606FADB493683BCE3884EAB2FEC"/>
    <w:rsid w:val="006033D1"/>
  </w:style>
  <w:style w:type="paragraph" w:customStyle="1" w:styleId="CB3B66EAD0C54DB0B35F6197DE3320D3">
    <w:name w:val="CB3B66EAD0C54DB0B35F6197DE3320D3"/>
    <w:rsid w:val="006033D1"/>
  </w:style>
  <w:style w:type="paragraph" w:customStyle="1" w:styleId="43F2876607F3486DBBEB854C7A75B348">
    <w:name w:val="43F2876607F3486DBBEB854C7A75B348"/>
    <w:rsid w:val="00CE3A9F"/>
  </w:style>
  <w:style w:type="paragraph" w:customStyle="1" w:styleId="594801B5679C485FB3F81AD6B1AF93BD">
    <w:name w:val="594801B5679C485FB3F81AD6B1AF93BD"/>
    <w:rsid w:val="006000EE"/>
  </w:style>
  <w:style w:type="paragraph" w:customStyle="1" w:styleId="C4933B69C8A7491090DC04FCB0C5A0BD">
    <w:name w:val="C4933B69C8A7491090DC04FCB0C5A0BD"/>
    <w:rsid w:val="006000EE"/>
  </w:style>
  <w:style w:type="paragraph" w:customStyle="1" w:styleId="A63978339EA240D6896FA93DDE315156">
    <w:name w:val="A63978339EA240D6896FA93DDE315156"/>
    <w:rsid w:val="006000EE"/>
  </w:style>
  <w:style w:type="paragraph" w:customStyle="1" w:styleId="7412896315DD463A8C2BA19ADE5EA7FC">
    <w:name w:val="7412896315DD463A8C2BA19ADE5EA7FC"/>
    <w:rsid w:val="006000EE"/>
  </w:style>
  <w:style w:type="paragraph" w:customStyle="1" w:styleId="7A059490732940C99EA063472D1EF690">
    <w:name w:val="7A059490732940C99EA063472D1EF690"/>
    <w:rsid w:val="006000EE"/>
  </w:style>
  <w:style w:type="paragraph" w:customStyle="1" w:styleId="F9D189A4198A45C3A7EE27428904D519">
    <w:name w:val="F9D189A4198A45C3A7EE27428904D519"/>
    <w:rsid w:val="006000EE"/>
  </w:style>
  <w:style w:type="paragraph" w:customStyle="1" w:styleId="FD0F83C01F7E4D96A7002245A7E56CFB">
    <w:name w:val="FD0F83C01F7E4D96A7002245A7E56CFB"/>
    <w:rsid w:val="006000EE"/>
  </w:style>
  <w:style w:type="paragraph" w:customStyle="1" w:styleId="0FC249309E794A7CA203BE81CB29CC0A">
    <w:name w:val="0FC249309E794A7CA203BE81CB29CC0A"/>
    <w:rsid w:val="006000EE"/>
  </w:style>
  <w:style w:type="paragraph" w:customStyle="1" w:styleId="E5E49ECCE4754C59B1D2A50C37DD47A3">
    <w:name w:val="E5E49ECCE4754C59B1D2A50C37DD47A3"/>
    <w:rsid w:val="006000EE"/>
  </w:style>
  <w:style w:type="paragraph" w:customStyle="1" w:styleId="D82EC72723DF4DAA9437647909EAA091">
    <w:name w:val="D82EC72723DF4DAA9437647909EAA091"/>
    <w:rsid w:val="006000EE"/>
  </w:style>
  <w:style w:type="paragraph" w:customStyle="1" w:styleId="3F3011CFC22E4E6CBBC1ED7615E2F01A">
    <w:name w:val="3F3011CFC22E4E6CBBC1ED7615E2F01A"/>
    <w:rsid w:val="006000EE"/>
  </w:style>
  <w:style w:type="paragraph" w:customStyle="1" w:styleId="3F6A1A83FA814649874D1F55D02B6111">
    <w:name w:val="3F6A1A83FA814649874D1F55D02B6111"/>
    <w:rsid w:val="006000EE"/>
  </w:style>
  <w:style w:type="paragraph" w:customStyle="1" w:styleId="7737E975140C4E3DAF34EA190B4B319D">
    <w:name w:val="7737E975140C4E3DAF34EA190B4B319D"/>
    <w:rsid w:val="006000EE"/>
  </w:style>
  <w:style w:type="paragraph" w:customStyle="1" w:styleId="62CB65A418CB463597891C0414FFAEEE">
    <w:name w:val="62CB65A418CB463597891C0414FFAEEE"/>
    <w:rsid w:val="006000EE"/>
  </w:style>
  <w:style w:type="paragraph" w:customStyle="1" w:styleId="A74682D60596467EAC6C15854681A547">
    <w:name w:val="A74682D60596467EAC6C15854681A547"/>
    <w:rsid w:val="006000EE"/>
  </w:style>
  <w:style w:type="paragraph" w:customStyle="1" w:styleId="CBE87D0945AD44FA85B07E313377CFFB">
    <w:name w:val="CBE87D0945AD44FA85B07E313377CFFB"/>
    <w:rsid w:val="006000EE"/>
  </w:style>
  <w:style w:type="paragraph" w:customStyle="1" w:styleId="7EBCBBFE9355488DAE4059EE26A9E970">
    <w:name w:val="7EBCBBFE9355488DAE4059EE26A9E970"/>
    <w:rsid w:val="006000EE"/>
  </w:style>
  <w:style w:type="paragraph" w:customStyle="1" w:styleId="A1D621B69C8D466C83E3CE1E77F345FF">
    <w:name w:val="A1D621B69C8D466C83E3CE1E77F345FF"/>
    <w:rsid w:val="00F12DF9"/>
  </w:style>
  <w:style w:type="paragraph" w:customStyle="1" w:styleId="20F30A43C057488B965B125401B66326">
    <w:name w:val="20F30A43C057488B965B125401B66326"/>
    <w:rsid w:val="00F12DF9"/>
  </w:style>
  <w:style w:type="paragraph" w:customStyle="1" w:styleId="FB1FFA4EF9024A01BC1111A691D69BEE">
    <w:name w:val="FB1FFA4EF9024A01BC1111A691D69BEE"/>
    <w:rsid w:val="00F12DF9"/>
  </w:style>
  <w:style w:type="paragraph" w:customStyle="1" w:styleId="1334316A8DA74826A1125A693ABD2557">
    <w:name w:val="1334316A8DA74826A1125A693ABD2557"/>
    <w:rsid w:val="00F12DF9"/>
  </w:style>
  <w:style w:type="paragraph" w:customStyle="1" w:styleId="8A68656934114E0DBCB88C961B4B4742">
    <w:name w:val="8A68656934114E0DBCB88C961B4B4742"/>
    <w:rsid w:val="00F12DF9"/>
  </w:style>
  <w:style w:type="paragraph" w:customStyle="1" w:styleId="ECF02EC1E4E04723806AB2FE25AB2535">
    <w:name w:val="ECF02EC1E4E04723806AB2FE25AB2535"/>
    <w:rsid w:val="00F12DF9"/>
  </w:style>
  <w:style w:type="paragraph" w:customStyle="1" w:styleId="2F2F909DFDCE49158771B6A5833CB3E7">
    <w:name w:val="2F2F909DFDCE49158771B6A5833CB3E7"/>
    <w:rsid w:val="00F12DF9"/>
  </w:style>
  <w:style w:type="paragraph" w:customStyle="1" w:styleId="F7B1442C15314F919FE3D5B6680E4E92">
    <w:name w:val="F7B1442C15314F919FE3D5B6680E4E92"/>
    <w:rsid w:val="00F12DF9"/>
  </w:style>
  <w:style w:type="paragraph" w:customStyle="1" w:styleId="E78557FDAC2F4E57B06275D03AA9BD9A">
    <w:name w:val="E78557FDAC2F4E57B06275D03AA9BD9A"/>
    <w:rsid w:val="00F12DF9"/>
  </w:style>
  <w:style w:type="paragraph" w:customStyle="1" w:styleId="BA5D6E24BE834F3C8B88E9E331655F90">
    <w:name w:val="BA5D6E24BE834F3C8B88E9E331655F90"/>
    <w:rsid w:val="00F12DF9"/>
  </w:style>
  <w:style w:type="paragraph" w:customStyle="1" w:styleId="4C1BFAFA6F054EEC8C338E00B4AAD5D5">
    <w:name w:val="4C1BFAFA6F054EEC8C338E00B4AAD5D5"/>
    <w:rsid w:val="00F12DF9"/>
  </w:style>
  <w:style w:type="paragraph" w:customStyle="1" w:styleId="9DB0FCD0E3B1468FABE456A3F1AA2449">
    <w:name w:val="9DB0FCD0E3B1468FABE456A3F1AA2449"/>
    <w:rsid w:val="00F12DF9"/>
  </w:style>
  <w:style w:type="paragraph" w:customStyle="1" w:styleId="02404D92809341C3BC20CDA9F4382ADF">
    <w:name w:val="02404D92809341C3BC20CDA9F4382ADF"/>
    <w:rsid w:val="00F12DF9"/>
  </w:style>
  <w:style w:type="paragraph" w:customStyle="1" w:styleId="3B071A3C25614D83AA79DF1B59B21B06">
    <w:name w:val="3B071A3C25614D83AA79DF1B59B21B06"/>
    <w:rsid w:val="00F12DF9"/>
  </w:style>
  <w:style w:type="paragraph" w:customStyle="1" w:styleId="43A1F76A262843E68A7CD9839860A1D2">
    <w:name w:val="43A1F76A262843E68A7CD9839860A1D2"/>
    <w:rsid w:val="00F12DF9"/>
  </w:style>
  <w:style w:type="paragraph" w:customStyle="1" w:styleId="F5D16C796CD14CC999E0C2E020195B7D">
    <w:name w:val="F5D16C796CD14CC999E0C2E020195B7D"/>
    <w:rsid w:val="00F12DF9"/>
  </w:style>
  <w:style w:type="paragraph" w:customStyle="1" w:styleId="29EC12FA84D340C68AEE090A632BC47B">
    <w:name w:val="29EC12FA84D340C68AEE090A632BC47B"/>
    <w:rsid w:val="00F12DF9"/>
  </w:style>
  <w:style w:type="paragraph" w:customStyle="1" w:styleId="E7E76B80B54B49169DA8AC32A2321846">
    <w:name w:val="E7E76B80B54B49169DA8AC32A2321846"/>
    <w:rsid w:val="00F12DF9"/>
  </w:style>
  <w:style w:type="paragraph" w:customStyle="1" w:styleId="AF9F2C29506E45B5B6651FD3C7967076">
    <w:name w:val="AF9F2C29506E45B5B6651FD3C7967076"/>
    <w:rsid w:val="00F12DF9"/>
  </w:style>
  <w:style w:type="paragraph" w:customStyle="1" w:styleId="4E1AD37611404488AE87B7CC24223AA6">
    <w:name w:val="4E1AD37611404488AE87B7CC24223AA6"/>
    <w:rsid w:val="00F12DF9"/>
  </w:style>
  <w:style w:type="paragraph" w:customStyle="1" w:styleId="A1C64067A11246698A98ADC5AE98A602">
    <w:name w:val="A1C64067A11246698A98ADC5AE98A602"/>
    <w:rsid w:val="00F12DF9"/>
  </w:style>
  <w:style w:type="paragraph" w:customStyle="1" w:styleId="A847D2BBA7B54C948E936983783DF7BE">
    <w:name w:val="A847D2BBA7B54C948E936983783DF7BE"/>
    <w:rsid w:val="00F12DF9"/>
  </w:style>
  <w:style w:type="paragraph" w:customStyle="1" w:styleId="839A6B8DD4E745008B3A94C80CF95BC5">
    <w:name w:val="839A6B8DD4E745008B3A94C80CF95BC5"/>
    <w:rsid w:val="00F12DF9"/>
  </w:style>
  <w:style w:type="paragraph" w:customStyle="1" w:styleId="FC5B2643823B47F6935FC006AEE19475">
    <w:name w:val="FC5B2643823B47F6935FC006AEE19475"/>
    <w:rsid w:val="00F12DF9"/>
  </w:style>
  <w:style w:type="paragraph" w:customStyle="1" w:styleId="A785DC6FB7464B47942B5F31ACFF5980">
    <w:name w:val="A785DC6FB7464B47942B5F31ACFF5980"/>
    <w:rsid w:val="00F12DF9"/>
  </w:style>
  <w:style w:type="paragraph" w:customStyle="1" w:styleId="10DA15531DBB4C2491FC435ACC680E32">
    <w:name w:val="10DA15531DBB4C2491FC435ACC680E32"/>
    <w:rsid w:val="00F12DF9"/>
  </w:style>
  <w:style w:type="paragraph" w:customStyle="1" w:styleId="FED49EE08DEE485E9A20EE71A85BD7FC">
    <w:name w:val="FED49EE08DEE485E9A20EE71A85BD7FC"/>
    <w:rsid w:val="00F12DF9"/>
  </w:style>
  <w:style w:type="paragraph" w:customStyle="1" w:styleId="B0DD7499D686477CAFE80A412CE93C3F">
    <w:name w:val="B0DD7499D686477CAFE80A412CE93C3F"/>
    <w:rsid w:val="00F12DF9"/>
  </w:style>
  <w:style w:type="paragraph" w:customStyle="1" w:styleId="B2E90B5856004809B4CE37035DD9800C">
    <w:name w:val="B2E90B5856004809B4CE37035DD9800C"/>
    <w:rsid w:val="00F12DF9"/>
  </w:style>
  <w:style w:type="paragraph" w:customStyle="1" w:styleId="3F99283EB4C54797B89A32A8E64903BE">
    <w:name w:val="3F99283EB4C54797B89A32A8E64903BE"/>
    <w:rsid w:val="00F12DF9"/>
  </w:style>
  <w:style w:type="paragraph" w:customStyle="1" w:styleId="3FB098BDE5EB4871A66994D5884D3B82">
    <w:name w:val="3FB098BDE5EB4871A66994D5884D3B82"/>
    <w:rsid w:val="00F12DF9"/>
  </w:style>
  <w:style w:type="paragraph" w:customStyle="1" w:styleId="2426EAE33E1848F1A361254CBB7E7DF7">
    <w:name w:val="2426EAE33E1848F1A361254CBB7E7DF7"/>
    <w:rsid w:val="00F12DF9"/>
  </w:style>
  <w:style w:type="paragraph" w:customStyle="1" w:styleId="06B317C4FA7A4C15AB84A524AFCCC3B9">
    <w:name w:val="06B317C4FA7A4C15AB84A524AFCCC3B9"/>
    <w:rsid w:val="00F12DF9"/>
  </w:style>
  <w:style w:type="paragraph" w:customStyle="1" w:styleId="3D8C77894E3640BD9C7E2235A0FCD341">
    <w:name w:val="3D8C77894E3640BD9C7E2235A0FCD341"/>
    <w:rsid w:val="00F12DF9"/>
  </w:style>
  <w:style w:type="paragraph" w:customStyle="1" w:styleId="8BE945FC3486439E807E5E0DA82B8837">
    <w:name w:val="8BE945FC3486439E807E5E0DA82B8837"/>
    <w:rsid w:val="00F12DF9"/>
  </w:style>
  <w:style w:type="paragraph" w:customStyle="1" w:styleId="96E935CD06654FCDAC234062CBD02679">
    <w:name w:val="96E935CD06654FCDAC234062CBD02679"/>
    <w:rsid w:val="00F12DF9"/>
  </w:style>
  <w:style w:type="paragraph" w:customStyle="1" w:styleId="48166586CB964AAA89B4179954CAACF0">
    <w:name w:val="48166586CB964AAA89B4179954CAACF0"/>
    <w:rsid w:val="00F12DF9"/>
  </w:style>
  <w:style w:type="paragraph" w:customStyle="1" w:styleId="7E8F8027695D4737BC0F7AE1D5592E00">
    <w:name w:val="7E8F8027695D4737BC0F7AE1D5592E00"/>
    <w:rsid w:val="00F12DF9"/>
  </w:style>
  <w:style w:type="paragraph" w:customStyle="1" w:styleId="73FF8B7C7FB849C6AABD7EB1E74D0268">
    <w:name w:val="73FF8B7C7FB849C6AABD7EB1E74D0268"/>
    <w:rsid w:val="00F12DF9"/>
  </w:style>
  <w:style w:type="paragraph" w:customStyle="1" w:styleId="969768F6E4084FA28E844959365D1E41">
    <w:name w:val="969768F6E4084FA28E844959365D1E41"/>
    <w:rsid w:val="00AE20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37235F-F298-4263-8A91-0F58C0262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УБТ_ШБЛ_Бизнес-требования_20141106_4.0.dotx</Template>
  <TotalTime>0</TotalTime>
  <Pages>38</Pages>
  <Words>12133</Words>
  <Characters>69163</Characters>
  <Application>Microsoft Office Word</Application>
  <DocSecurity>0</DocSecurity>
  <Lines>576</Lines>
  <Paragraphs>162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BRD</vt:lpstr>
      <vt:lpstr>BRD</vt:lpstr>
    </vt:vector>
  </TitlesOfParts>
  <Company>Cetelem</Company>
  <LinksUpToDate>false</LinksUpToDate>
  <CharactersWithSpaces>81134</CharactersWithSpaces>
  <SharedDoc>false</SharedDoc>
  <HLinks>
    <vt:vector size="210" baseType="variant">
      <vt:variant>
        <vt:i4>1376314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_Toc359333375</vt:lpwstr>
      </vt:variant>
      <vt:variant>
        <vt:i4>1376314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_Toc359333374</vt:lpwstr>
      </vt:variant>
      <vt:variant>
        <vt:i4>1376314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_Toc359333373</vt:lpwstr>
      </vt:variant>
      <vt:variant>
        <vt:i4>1376314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_Toc359333372</vt:lpwstr>
      </vt:variant>
      <vt:variant>
        <vt:i4>1376314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_Toc359333371</vt:lpwstr>
      </vt:variant>
      <vt:variant>
        <vt:i4>1376314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_Toc359333370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_Toc359333369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_Toc359333368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_Toc359333367</vt:lpwstr>
      </vt:variant>
      <vt:variant>
        <vt:i4>1310778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_Toc359333366</vt:lpwstr>
      </vt:variant>
      <vt:variant>
        <vt:i4>1310778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_Toc359333365</vt:lpwstr>
      </vt:variant>
      <vt:variant>
        <vt:i4>1310778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_Toc359333364</vt:lpwstr>
      </vt:variant>
      <vt:variant>
        <vt:i4>1310778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_Toc359333363</vt:lpwstr>
      </vt:variant>
      <vt:variant>
        <vt:i4>1310778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_Toc359333362</vt:lpwstr>
      </vt:variant>
      <vt:variant>
        <vt:i4>1310778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_Toc359333361</vt:lpwstr>
      </vt:variant>
      <vt:variant>
        <vt:i4>1310778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_Toc359333360</vt:lpwstr>
      </vt:variant>
      <vt:variant>
        <vt:i4>1507386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_Toc359333359</vt:lpwstr>
      </vt:variant>
      <vt:variant>
        <vt:i4>1507386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_Toc359333358</vt:lpwstr>
      </vt:variant>
      <vt:variant>
        <vt:i4>1507386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_Toc359333357</vt:lpwstr>
      </vt:variant>
      <vt:variant>
        <vt:i4>1507386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_Toc359333356</vt:lpwstr>
      </vt:variant>
      <vt:variant>
        <vt:i4>1507386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_Toc359333355</vt:lpwstr>
      </vt:variant>
      <vt:variant>
        <vt:i4>1507386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_Toc359333354</vt:lpwstr>
      </vt:variant>
      <vt:variant>
        <vt:i4>1507386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_Toc359333353</vt:lpwstr>
      </vt:variant>
      <vt:variant>
        <vt:i4>1507386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_Toc359333352</vt:lpwstr>
      </vt:variant>
      <vt:variant>
        <vt:i4>1507386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_Toc359333351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_Toc359333350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_Toc359333349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_Toc359333348</vt:lpwstr>
      </vt:variant>
      <vt:variant>
        <vt:i4>1441850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_Toc359333347</vt:lpwstr>
      </vt:variant>
      <vt:variant>
        <vt:i4>1441850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_Toc359333346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_Toc359333345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_Toc359333344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_Toc359333343</vt:lpwstr>
      </vt:variant>
      <vt:variant>
        <vt:i4>1441850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_Toc359333342</vt:lpwstr>
      </vt:variant>
      <vt:variant>
        <vt:i4>1441850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_Toc359333341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BRD</dc:title>
  <dc:creator>Kolupayeva Alena</dc:creator>
  <cp:lastModifiedBy>Stupin Artem</cp:lastModifiedBy>
  <cp:revision>2</cp:revision>
  <cp:lastPrinted>2018-01-22T14:59:00Z</cp:lastPrinted>
  <dcterms:created xsi:type="dcterms:W3CDTF">2018-04-16T15:00:00Z</dcterms:created>
  <dcterms:modified xsi:type="dcterms:W3CDTF">2018-04-16T15:00:00Z</dcterms:modified>
</cp:coreProperties>
</file>